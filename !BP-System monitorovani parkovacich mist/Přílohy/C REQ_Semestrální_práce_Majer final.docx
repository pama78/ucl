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1E4" w:rsidRPr="001B0D8D" w:rsidRDefault="0065006C">
      <w:pPr>
        <w:pStyle w:val="UNINormalParagraph"/>
        <w:sectPr w:rsidR="006721E4" w:rsidRPr="001B0D8D">
          <w:pgSz w:w="11906" w:h="16838"/>
          <w:pgMar w:top="0" w:right="0" w:bottom="0" w:left="0" w:header="720" w:footer="720" w:gutter="0"/>
          <w:cols w:space="720"/>
          <w:titlePg/>
        </w:sectPr>
      </w:pPr>
      <w:r w:rsidRPr="001B0D8D">
        <w:rPr>
          <w:noProof/>
          <w:lang w:val="en-US" w:eastAsia="en-US" w:bidi="ar-SA"/>
        </w:rPr>
        <w:drawing>
          <wp:anchor distT="0" distB="0" distL="114300" distR="114300" simplePos="0" relativeHeight="251663360" behindDoc="1" locked="0" layoutInCell="1" allowOverlap="1" wp14:anchorId="7D0A65BE" wp14:editId="12EE2642">
            <wp:simplePos x="0" y="0"/>
            <wp:positionH relativeFrom="column">
              <wp:posOffset>3657076</wp:posOffset>
            </wp:positionH>
            <wp:positionV relativeFrom="paragraph">
              <wp:posOffset>1192337</wp:posOffset>
            </wp:positionV>
            <wp:extent cx="2189176" cy="874643"/>
            <wp:effectExtent l="0" t="0" r="1905" b="1905"/>
            <wp:wrapTight wrapText="bothSides">
              <wp:wrapPolygon edited="0">
                <wp:start x="0" y="0"/>
                <wp:lineTo x="0" y="21176"/>
                <wp:lineTo x="21431" y="21176"/>
                <wp:lineTo x="21431" y="0"/>
                <wp:lineTo x="0" y="0"/>
              </wp:wrapPolygon>
            </wp:wrapTight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76" cy="87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00E" w:rsidRPr="001B0D8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3124200</wp:posOffset>
                </wp:positionH>
                <wp:positionV relativeFrom="page">
                  <wp:posOffset>4286250</wp:posOffset>
                </wp:positionV>
                <wp:extent cx="4074795" cy="3000375"/>
                <wp:effectExtent l="0" t="0" r="1905" b="9525"/>
                <wp:wrapSquare wrapText="bothSides"/>
                <wp:docPr id="13" name="Rámec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479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4234EB" w:rsidRDefault="004234EB">
                            <w:pPr>
                              <w:pStyle w:val="Framecontents"/>
                              <w:suppressAutoHyphens w:val="0"/>
                              <w:spacing w:after="907"/>
                              <w:rPr>
                                <w:rFonts w:ascii="Arial" w:hAnsi="Arial"/>
                                <w:b/>
                                <w:bCs/>
                                <w:caps/>
                                <w:color w:val="002868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aps/>
                                <w:color w:val="002868"/>
                                <w:sz w:val="50"/>
                                <w:szCs w:val="50"/>
                              </w:rPr>
                              <w:t>SPRÁVA POŽADAVKů</w:t>
                            </w:r>
                          </w:p>
                          <w:p w:rsidR="004234EB" w:rsidRPr="007A1BCB" w:rsidRDefault="004234EB" w:rsidP="007A1BCB">
                            <w:pPr>
                              <w:pStyle w:val="Framecontents"/>
                              <w:spacing w:after="907"/>
                              <w:rPr>
                                <w:rFonts w:ascii="Arial" w:hAnsi="Arial"/>
                                <w:b/>
                                <w:bCs/>
                                <w:color w:val="002868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2868"/>
                                <w:sz w:val="40"/>
                                <w:szCs w:val="40"/>
                              </w:rPr>
                              <w:t xml:space="preserve">Systém pro sledování a rezervací garážových míst </w:t>
                            </w:r>
                          </w:p>
                          <w:p w:rsidR="004234EB" w:rsidRDefault="004234EB">
                            <w:pPr>
                              <w:pStyle w:val="Framecontents"/>
                              <w:suppressAutoHyphens w:val="0"/>
                              <w:rPr>
                                <w:rFonts w:ascii="Arial" w:hAnsi="Arial"/>
                                <w:b/>
                                <w:bCs/>
                                <w:color w:val="002868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color w:val="002868"/>
                                <w:sz w:val="32"/>
                                <w:szCs w:val="32"/>
                              </w:rPr>
                              <w:t>Semestrální práce</w:t>
                            </w:r>
                          </w:p>
                          <w:p w:rsidR="004234EB" w:rsidRPr="00512515" w:rsidRDefault="004234EB">
                            <w:pPr>
                              <w:pStyle w:val="Framecontents"/>
                              <w:rPr>
                                <w:rFonts w:ascii="Arial" w:hAnsi="Arial"/>
                                <w:b/>
                                <w:bCs/>
                                <w:color w:val="00064B"/>
                                <w:sz w:val="32"/>
                                <w:szCs w:val="44"/>
                              </w:rPr>
                            </w:pPr>
                            <w:r w:rsidRPr="00512515">
                              <w:rPr>
                                <w:rFonts w:ascii="Arial" w:hAnsi="Arial"/>
                                <w:b/>
                                <w:bCs/>
                                <w:color w:val="00064B"/>
                                <w:sz w:val="32"/>
                                <w:szCs w:val="44"/>
                              </w:rPr>
                              <w:t>Pavel Majer</w:t>
                            </w:r>
                          </w:p>
                          <w:p w:rsidR="004234EB" w:rsidRDefault="004234EB">
                            <w:pPr>
                              <w:pStyle w:val="Framecontents"/>
                              <w:rPr>
                                <w:rFonts w:ascii="Arial" w:hAnsi="Arial"/>
                                <w:b/>
                                <w:bCs/>
                                <w:color w:val="00064B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Rámec1" o:spid="_x0000_s1026" type="#_x0000_t202" style="position:absolute;left:0;text-align:left;margin-left:246pt;margin-top:337.5pt;width:320.85pt;height:236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" filled="f" stroked="f">
                <v:textbox inset="0,0,0,0">
                  <w:txbxContent>
                    <w:p w:rsidR="004234EB" w:rsidRDefault="004234EB">
                      <w:pPr>
                        <w:pStyle w:val="Framecontents"/>
                        <w:suppressAutoHyphens w:val="0"/>
                        <w:spacing w:after="907"/>
                        <w:rPr>
                          <w:rFonts w:ascii="Arial" w:hAnsi="Arial"/>
                          <w:b/>
                          <w:bCs/>
                          <w:caps/>
                          <w:color w:val="002868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aps/>
                          <w:color w:val="002868"/>
                          <w:sz w:val="50"/>
                          <w:szCs w:val="50"/>
                        </w:rPr>
                        <w:t>SPRÁVA POŽADAVKů</w:t>
                      </w:r>
                    </w:p>
                    <w:p w:rsidR="004234EB" w:rsidRPr="007A1BCB" w:rsidRDefault="004234EB" w:rsidP="007A1BCB">
                      <w:pPr>
                        <w:pStyle w:val="Framecontents"/>
                        <w:spacing w:after="907"/>
                        <w:rPr>
                          <w:rFonts w:ascii="Arial" w:hAnsi="Arial"/>
                          <w:b/>
                          <w:bCs/>
                          <w:color w:val="002868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002868"/>
                          <w:sz w:val="40"/>
                          <w:szCs w:val="40"/>
                        </w:rPr>
                        <w:t xml:space="preserve">Systém pro sledování a rezervací garážových míst </w:t>
                      </w:r>
                    </w:p>
                    <w:p w:rsidR="004234EB" w:rsidRDefault="004234EB">
                      <w:pPr>
                        <w:pStyle w:val="Framecontents"/>
                        <w:suppressAutoHyphens w:val="0"/>
                        <w:rPr>
                          <w:rFonts w:ascii="Arial" w:hAnsi="Arial"/>
                          <w:b/>
                          <w:bCs/>
                          <w:color w:val="002868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color w:val="002868"/>
                          <w:sz w:val="32"/>
                          <w:szCs w:val="32"/>
                        </w:rPr>
                        <w:t>Semestrální práce</w:t>
                      </w:r>
                    </w:p>
                    <w:p w:rsidR="004234EB" w:rsidRPr="00512515" w:rsidRDefault="004234EB">
                      <w:pPr>
                        <w:pStyle w:val="Framecontents"/>
                        <w:rPr>
                          <w:rFonts w:ascii="Arial" w:hAnsi="Arial"/>
                          <w:b/>
                          <w:bCs/>
                          <w:color w:val="00064B"/>
                          <w:sz w:val="32"/>
                          <w:szCs w:val="44"/>
                        </w:rPr>
                      </w:pPr>
                      <w:r w:rsidRPr="00512515">
                        <w:rPr>
                          <w:rFonts w:ascii="Arial" w:hAnsi="Arial"/>
                          <w:b/>
                          <w:bCs/>
                          <w:color w:val="00064B"/>
                          <w:sz w:val="32"/>
                          <w:szCs w:val="44"/>
                        </w:rPr>
                        <w:t>Pavel Majer</w:t>
                      </w:r>
                    </w:p>
                    <w:p w:rsidR="004234EB" w:rsidRDefault="004234EB">
                      <w:pPr>
                        <w:pStyle w:val="Framecontents"/>
                        <w:rPr>
                          <w:rFonts w:ascii="Arial" w:hAnsi="Arial"/>
                          <w:b/>
                          <w:bCs/>
                          <w:color w:val="00064B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E4400E" w:rsidRPr="001B0D8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3599636</wp:posOffset>
                </wp:positionH>
                <wp:positionV relativeFrom="page">
                  <wp:posOffset>8820000</wp:posOffset>
                </wp:positionV>
                <wp:extent cx="3527426" cy="485144"/>
                <wp:effectExtent l="0" t="0" r="15874" b="10156"/>
                <wp:wrapSquare wrapText="bothSides"/>
                <wp:docPr id="14" name="ict_mainconf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7426" cy="4851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4234EB" w:rsidRDefault="004234EB">
                            <w:pPr>
                              <w:pStyle w:val="Framecontents"/>
                              <w:spacing w:after="0"/>
                              <w:jc w:val="right"/>
                              <w:rPr>
                                <w:rFonts w:ascii="Arial" w:hAnsi="Arial"/>
                                <w:b/>
                                <w:i/>
                                <w:iCs/>
                                <w:spacing w:val="20"/>
                                <w:sz w:val="4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i/>
                                <w:iCs/>
                                <w:spacing w:val="20"/>
                                <w:sz w:val="40"/>
                              </w:rPr>
                              <w:t>Pro vnitřní potřebu</w:t>
                            </w:r>
                          </w:p>
                          <w:p w:rsidR="004234EB" w:rsidRDefault="004234EB">
                            <w:pPr>
                              <w:pStyle w:val="Framecontents"/>
                              <w:spacing w:after="0"/>
                              <w:jc w:val="right"/>
                              <w:rPr>
                                <w:rFonts w:ascii="Arial" w:hAnsi="Arial"/>
                                <w:i/>
                                <w:iCs/>
                                <w:spacing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iCs/>
                                <w:spacing w:val="20"/>
                              </w:rPr>
                              <w:t>(stupeň utajení Unicorn College)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ct_mainconf" o:spid="_x0000_s1027" type="#_x0000_t202" style="position:absolute;left:0;text-align:left;margin-left:283.45pt;margin-top:694.5pt;width:277.75pt;height:38.2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" filled="f" stroked="f">
                <v:textbox inset="0,0,0,0">
                  <w:txbxContent>
                    <w:p w:rsidR="004234EB" w:rsidRDefault="004234EB">
                      <w:pPr>
                        <w:pStyle w:val="Framecontents"/>
                        <w:spacing w:after="0"/>
                        <w:jc w:val="right"/>
                        <w:rPr>
                          <w:rFonts w:ascii="Arial" w:hAnsi="Arial"/>
                          <w:b/>
                          <w:i/>
                          <w:iCs/>
                          <w:spacing w:val="20"/>
                          <w:sz w:val="40"/>
                        </w:rPr>
                      </w:pPr>
                      <w:r>
                        <w:rPr>
                          <w:rFonts w:ascii="Arial" w:hAnsi="Arial"/>
                          <w:b/>
                          <w:i/>
                          <w:iCs/>
                          <w:spacing w:val="20"/>
                          <w:sz w:val="40"/>
                        </w:rPr>
                        <w:t>Pro vnitřní potřebu</w:t>
                      </w:r>
                    </w:p>
                    <w:p w:rsidR="004234EB" w:rsidRDefault="004234EB">
                      <w:pPr>
                        <w:pStyle w:val="Framecontents"/>
                        <w:spacing w:after="0"/>
                        <w:jc w:val="right"/>
                        <w:rPr>
                          <w:rFonts w:ascii="Arial" w:hAnsi="Arial"/>
                          <w:i/>
                          <w:iCs/>
                          <w:spacing w:val="20"/>
                        </w:rPr>
                      </w:pPr>
                      <w:r>
                        <w:rPr>
                          <w:rFonts w:ascii="Arial" w:hAnsi="Arial"/>
                          <w:i/>
                          <w:iCs/>
                          <w:spacing w:val="20"/>
                        </w:rPr>
                        <w:t>(stupeň utajení Unicorn College)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E4400E" w:rsidRPr="001B0D8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page">
                  <wp:posOffset>3599636</wp:posOffset>
                </wp:positionH>
                <wp:positionV relativeFrom="page">
                  <wp:posOffset>3168002</wp:posOffset>
                </wp:positionV>
                <wp:extent cx="2160270" cy="719459"/>
                <wp:effectExtent l="0" t="0" r="11430" b="4441"/>
                <wp:wrapSquare wrapText="bothSides"/>
                <wp:docPr id="15" name="Logo partne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719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4234EB" w:rsidRDefault="004234EB">
                            <w:pPr>
                              <w:pStyle w:val="Framecontents"/>
                              <w:jc w:val="both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ogo partnera" o:spid="_x0000_s1028" type="#_x0000_t202" style="position:absolute;left:0;text-align:left;margin-left:283.45pt;margin-top:249.45pt;width:170.1pt;height:56.65pt;z-index: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" filled="f" stroked="f">
                <v:textbox inset="0,0,0,0">
                  <w:txbxContent>
                    <w:p w:rsidR="004234EB" w:rsidRDefault="004234EB">
                      <w:pPr>
                        <w:pStyle w:val="Framecontents"/>
                        <w:jc w:val="both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E4400E" w:rsidRPr="001B0D8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" behindDoc="0" locked="0" layoutInCell="1" allowOverlap="1">
                <wp:simplePos x="0" y="0"/>
                <wp:positionH relativeFrom="page">
                  <wp:posOffset>1079997</wp:posOffset>
                </wp:positionH>
                <wp:positionV relativeFrom="margin">
                  <wp:posOffset>431642</wp:posOffset>
                </wp:positionV>
                <wp:extent cx="1800225" cy="467999"/>
                <wp:effectExtent l="0" t="0" r="9525" b="8251"/>
                <wp:wrapTopAndBottom/>
                <wp:docPr id="16" name="Rámec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467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4234EB" w:rsidRDefault="004234EB">
                            <w:pPr>
                              <w:pStyle w:val="Framecontents"/>
                              <w:jc w:val="both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ámec5" o:spid="_x0000_s1029" type="#_x0000_t202" style="position:absolute;left:0;text-align:left;margin-left:85.05pt;margin-top:34pt;width:141.75pt;height:36.85pt;z-index: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" filled="f" stroked="f">
                <v:textbox inset="0,0,0,0">
                  <w:txbxContent>
                    <w:p w:rsidR="004234EB" w:rsidRDefault="004234EB">
                      <w:pPr>
                        <w:pStyle w:val="Framecontents"/>
                        <w:jc w:val="both"/>
                      </w:pP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 w:rsidR="00E4400E" w:rsidRPr="001B0D8D">
        <w:rPr>
          <w:noProof/>
          <w:lang w:val="en-US" w:eastAsia="en-US" w:bidi="ar-SA"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10916" cy="10691996"/>
            <wp:effectExtent l="0" t="0" r="8434" b="0"/>
            <wp:wrapTopAndBottom/>
            <wp:docPr id="17" name="ict_o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916" cy="10691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721E4" w:rsidRPr="001B0D8D" w:rsidRDefault="0065006C">
      <w:pPr>
        <w:pStyle w:val="UNINormalParagraph"/>
        <w:sectPr w:rsidR="006721E4" w:rsidRPr="001B0D8D">
          <w:headerReference w:type="default" r:id="rId10"/>
          <w:footerReference w:type="default" r:id="rId11"/>
          <w:pgSz w:w="11906" w:h="16838"/>
          <w:pgMar w:top="0" w:right="0" w:bottom="0" w:left="0" w:header="720" w:footer="720" w:gutter="0"/>
          <w:cols w:space="720"/>
          <w:titlePg/>
        </w:sectPr>
      </w:pPr>
      <w:r w:rsidRPr="001B0D8D"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61312" behindDoc="1" locked="0" layoutInCell="1" allowOverlap="1" wp14:anchorId="7D0A65BE" wp14:editId="12EE2642">
            <wp:simplePos x="0" y="0"/>
            <wp:positionH relativeFrom="column">
              <wp:posOffset>5119895</wp:posOffset>
            </wp:positionH>
            <wp:positionV relativeFrom="paragraph">
              <wp:posOffset>460099</wp:posOffset>
            </wp:positionV>
            <wp:extent cx="1534160" cy="657860"/>
            <wp:effectExtent l="0" t="0" r="8890" b="8890"/>
            <wp:wrapTight wrapText="bothSides">
              <wp:wrapPolygon edited="0">
                <wp:start x="0" y="0"/>
                <wp:lineTo x="0" y="21266"/>
                <wp:lineTo x="21457" y="21266"/>
                <wp:lineTo x="21457" y="0"/>
                <wp:lineTo x="0" y="0"/>
              </wp:wrapPolygon>
            </wp:wrapTight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400E" w:rsidRPr="001B0D8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page">
                  <wp:posOffset>1529881</wp:posOffset>
                </wp:positionH>
                <wp:positionV relativeFrom="paragraph">
                  <wp:posOffset>5769941</wp:posOffset>
                </wp:positionV>
                <wp:extent cx="5438778" cy="3239133"/>
                <wp:effectExtent l="0" t="0" r="28572" b="18417"/>
                <wp:wrapSquare wrapText="bothSides"/>
                <wp:docPr id="19" name="Rámec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8" cy="3239133"/>
                        </a:xfrm>
                        <a:prstGeom prst="rect">
                          <a:avLst/>
                        </a:prstGeom>
                        <a:noFill/>
                        <a:ln w="64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4234EB" w:rsidRDefault="004234EB">
                            <w:pPr>
                              <w:pStyle w:val="Framecontents"/>
                              <w:tabs>
                                <w:tab w:val="left" w:pos="2948"/>
                              </w:tabs>
                              <w:suppressAutoHyphens w:val="0"/>
                              <w:spacing w:after="57"/>
                              <w:rPr>
                                <w:rFonts w:ascii="Arial" w:hAnsi="Arial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20"/>
                                <w:sz w:val="20"/>
                                <w:szCs w:val="20"/>
                              </w:rPr>
                              <w:t>Unicorn College © 2018</w:t>
                            </w:r>
                          </w:p>
                          <w:p w:rsidR="004234EB" w:rsidRDefault="004234EB">
                            <w:pPr>
                              <w:pStyle w:val="Framecontents"/>
                              <w:tabs>
                                <w:tab w:val="left" w:pos="2948"/>
                              </w:tabs>
                              <w:spacing w:after="57"/>
                              <w:rPr>
                                <w:rFonts w:ascii="Arial" w:hAnsi="Arial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20"/>
                                <w:sz w:val="20"/>
                                <w:szCs w:val="20"/>
                              </w:rPr>
                              <w:t>Unicorn College, V Kapslovně 2767/2, Praha 3, 130 00</w:t>
                            </w:r>
                          </w:p>
                          <w:p w:rsidR="004234EB" w:rsidRDefault="004234EB">
                            <w:pPr>
                              <w:pStyle w:val="Framecontents"/>
                              <w:tabs>
                                <w:tab w:val="left" w:pos="2948"/>
                              </w:tabs>
                              <w:spacing w:after="57"/>
                              <w:rPr>
                                <w:rFonts w:ascii="Arial" w:hAnsi="Arial"/>
                                <w:spacing w:val="20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W w:w="6804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40"/>
                              <w:gridCol w:w="3864"/>
                            </w:tblGrid>
                            <w:tr w:rsidR="004234EB">
                              <w:trPr>
                                <w:tblHeader/>
                              </w:trPr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Pr="005561D2" w:rsidRDefault="004234EB">
                                  <w:pPr>
                                    <w:pStyle w:val="TableHeading"/>
                                    <w:jc w:val="left"/>
                                    <w:rPr>
                                      <w:b w:val="0"/>
                                      <w:bCs w:val="0"/>
                                      <w:i w:val="0"/>
                                      <w:iCs w:val="0"/>
                                      <w:spacing w:val="20"/>
                                      <w:szCs w:val="20"/>
                                    </w:rPr>
                                  </w:pPr>
                                  <w:r w:rsidRPr="005561D2">
                                    <w:rPr>
                                      <w:b w:val="0"/>
                                      <w:bCs w:val="0"/>
                                      <w:i w:val="0"/>
                                      <w:iCs w:val="0"/>
                                      <w:spacing w:val="20"/>
                                      <w:szCs w:val="20"/>
                                    </w:rPr>
                                    <w:t>Hlavní projekt:</w:t>
                                  </w: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 w:rsidP="005561D2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Vzdálená správa a rezervace parkovacích stání</w:t>
                                  </w:r>
                                  <w:r w:rsidRPr="005561D2">
                                    <w:rPr>
                                      <w:spacing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:rsidR="004234EB" w:rsidRPr="005561D2" w:rsidRDefault="004234EB" w:rsidP="005561D2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Projekt:</w:t>
                                  </w: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 w:rsidP="0065006C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Garáž V Kapslovně</w:t>
                                  </w:r>
                                </w:p>
                                <w:p w:rsidR="004234EB" w:rsidRDefault="004234EB" w:rsidP="0065006C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Název :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 w:rsidRPr="0065006C">
                                    <w:rPr>
                                      <w:spacing w:val="20"/>
                                      <w:szCs w:val="20"/>
                                    </w:rPr>
                                    <w:t>Analýza po</w:t>
                                  </w:r>
                                  <w:r w:rsidRPr="0065006C">
                                    <w:rPr>
                                      <w:rFonts w:hint="eastAsia"/>
                                      <w:spacing w:val="20"/>
                                      <w:szCs w:val="20"/>
                                    </w:rPr>
                                    <w:t>ž</w:t>
                                  </w:r>
                                  <w:r w:rsidRPr="0065006C">
                                    <w:rPr>
                                      <w:spacing w:val="20"/>
                                      <w:szCs w:val="20"/>
                                    </w:rPr>
                                    <w:t>adavk</w:t>
                                  </w:r>
                                  <w:r w:rsidRPr="0065006C">
                                    <w:rPr>
                                      <w:rFonts w:hint="eastAsia"/>
                                      <w:spacing w:val="20"/>
                                      <w:szCs w:val="20"/>
                                    </w:rPr>
                                    <w:t>ů</w:t>
                                  </w: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Autor:</w:t>
                                  </w: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Pavel Majer</w:t>
                                  </w: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Kontakt:</w:t>
                                  </w: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E-mail:pavel.majer78@gmail.com</w:t>
                                  </w:r>
                                </w:p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pacing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pacing w:val="20"/>
                                      <w:szCs w:val="20"/>
                                    </w:rPr>
                                    <w:t>Tel.: (+420) 728 964 995</w:t>
                                  </w: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4234EB">
                              <w:tc>
                                <w:tcPr>
                                  <w:tcW w:w="2940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4" w:type="dxa"/>
                                  <w:shd w:val="clear" w:color="auto" w:fill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4234EB" w:rsidRDefault="004234EB">
                                  <w:pPr>
                                    <w:pStyle w:val="TableContents"/>
                                    <w:rPr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234EB" w:rsidRDefault="004234EB">
                            <w:pPr>
                              <w:pStyle w:val="Framecontents"/>
                              <w:tabs>
                                <w:tab w:val="left" w:pos="2948"/>
                              </w:tabs>
                              <w:spacing w:after="57"/>
                              <w:rPr>
                                <w:rFonts w:ascii="Arial" w:hAnsi="Arial"/>
                                <w:spacing w:val="20"/>
                                <w:sz w:val="20"/>
                                <w:szCs w:val="20"/>
                              </w:rPr>
                            </w:pPr>
                          </w:p>
                          <w:p w:rsidR="004234EB" w:rsidRDefault="004234EB">
                            <w:pPr>
                              <w:pStyle w:val="Framecontents"/>
                              <w:tabs>
                                <w:tab w:val="left" w:pos="2948"/>
                              </w:tabs>
                              <w:spacing w:after="0"/>
                              <w:rPr>
                                <w:rFonts w:ascii="Arial" w:hAnsi="Arial"/>
                              </w:rPr>
                            </w:pPr>
                          </w:p>
                          <w:p w:rsidR="004234EB" w:rsidRDefault="004234EB">
                            <w:pPr>
                              <w:pStyle w:val="Framecontents"/>
                              <w:tabs>
                                <w:tab w:val="left" w:pos="2948"/>
                              </w:tabs>
                              <w:spacing w:after="0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ámec2" o:spid="_x0000_s1030" type="#_x0000_t202" style="position:absolute;left:0;text-align:left;margin-left:120.45pt;margin-top:454.35pt;width:428.25pt;height:255.05pt;z-index: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" filled="f" strokeweight=".18008mm">
                <v:textbox inset="0,0,0,0">
                  <w:txbxContent>
                    <w:p w:rsidR="004234EB" w:rsidRDefault="004234EB">
                      <w:pPr>
                        <w:pStyle w:val="Framecontents"/>
                        <w:tabs>
                          <w:tab w:val="left" w:pos="2948"/>
                        </w:tabs>
                        <w:suppressAutoHyphens w:val="0"/>
                        <w:spacing w:after="57"/>
                        <w:rPr>
                          <w:rFonts w:ascii="Arial" w:hAnsi="Arial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pacing w:val="20"/>
                          <w:sz w:val="20"/>
                          <w:szCs w:val="20"/>
                        </w:rPr>
                        <w:t>Unicorn College © 2018</w:t>
                      </w:r>
                    </w:p>
                    <w:p w:rsidR="004234EB" w:rsidRDefault="004234EB">
                      <w:pPr>
                        <w:pStyle w:val="Framecontents"/>
                        <w:tabs>
                          <w:tab w:val="left" w:pos="2948"/>
                        </w:tabs>
                        <w:spacing w:after="57"/>
                        <w:rPr>
                          <w:rFonts w:ascii="Arial" w:hAnsi="Arial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pacing w:val="20"/>
                          <w:sz w:val="20"/>
                          <w:szCs w:val="20"/>
                        </w:rPr>
                        <w:t>Unicorn College, V Kapslovně 2767/2, Praha 3, 130 00</w:t>
                      </w:r>
                    </w:p>
                    <w:p w:rsidR="004234EB" w:rsidRDefault="004234EB">
                      <w:pPr>
                        <w:pStyle w:val="Framecontents"/>
                        <w:tabs>
                          <w:tab w:val="left" w:pos="2948"/>
                        </w:tabs>
                        <w:spacing w:after="57"/>
                        <w:rPr>
                          <w:rFonts w:ascii="Arial" w:hAnsi="Arial"/>
                          <w:spacing w:val="20"/>
                          <w:sz w:val="20"/>
                          <w:szCs w:val="20"/>
                        </w:rPr>
                      </w:pPr>
                    </w:p>
                    <w:tbl>
                      <w:tblPr>
                        <w:tblW w:w="6804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40"/>
                        <w:gridCol w:w="3864"/>
                      </w:tblGrid>
                      <w:tr w:rsidR="004234EB">
                        <w:trPr>
                          <w:tblHeader/>
                        </w:trPr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Pr="005561D2" w:rsidRDefault="004234EB">
                            <w:pPr>
                              <w:pStyle w:val="TableHeading"/>
                              <w:jc w:val="left"/>
                              <w:rPr>
                                <w:b w:val="0"/>
                                <w:bCs w:val="0"/>
                                <w:i w:val="0"/>
                                <w:iCs w:val="0"/>
                                <w:spacing w:val="20"/>
                                <w:szCs w:val="20"/>
                              </w:rPr>
                            </w:pPr>
                            <w:r w:rsidRPr="005561D2">
                              <w:rPr>
                                <w:b w:val="0"/>
                                <w:bCs w:val="0"/>
                                <w:i w:val="0"/>
                                <w:iCs w:val="0"/>
                                <w:spacing w:val="20"/>
                                <w:szCs w:val="20"/>
                              </w:rPr>
                              <w:t>Hlavní projekt:</w:t>
                            </w: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 w:rsidP="005561D2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Vzdálená správa a rezervace parkovacích stání</w:t>
                            </w:r>
                            <w:r w:rsidRPr="005561D2">
                              <w:rPr>
                                <w:spacing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4234EB" w:rsidRPr="005561D2" w:rsidRDefault="004234EB" w:rsidP="005561D2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Projekt:</w:t>
                            </w: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 w:rsidP="0065006C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Garáž V Kapslovně</w:t>
                            </w:r>
                          </w:p>
                          <w:p w:rsidR="004234EB" w:rsidRDefault="004234EB" w:rsidP="0065006C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pacing w:val="20"/>
                                <w:szCs w:val="20"/>
                              </w:rPr>
                              <w:t>Název :</w:t>
                            </w:r>
                            <w:proofErr w:type="gramEnd"/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 w:rsidRPr="0065006C">
                              <w:rPr>
                                <w:spacing w:val="20"/>
                                <w:szCs w:val="20"/>
                              </w:rPr>
                              <w:t>Analýza po</w:t>
                            </w:r>
                            <w:r w:rsidRPr="0065006C">
                              <w:rPr>
                                <w:rFonts w:hint="eastAsia"/>
                                <w:spacing w:val="20"/>
                                <w:szCs w:val="20"/>
                              </w:rPr>
                              <w:t>ž</w:t>
                            </w:r>
                            <w:r w:rsidRPr="0065006C">
                              <w:rPr>
                                <w:spacing w:val="20"/>
                                <w:szCs w:val="20"/>
                              </w:rPr>
                              <w:t>adavk</w:t>
                            </w:r>
                            <w:r w:rsidRPr="0065006C">
                              <w:rPr>
                                <w:rFonts w:hint="eastAsia"/>
                                <w:spacing w:val="20"/>
                                <w:szCs w:val="20"/>
                              </w:rPr>
                              <w:t>ů</w:t>
                            </w: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Autor:</w:t>
                            </w: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Pavel Majer</w:t>
                            </w: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Kontakt:</w:t>
                            </w: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E-mail:pavel.majer78@gmail.com</w:t>
                            </w:r>
                          </w:p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pacing w:val="20"/>
                                <w:szCs w:val="20"/>
                              </w:rPr>
                            </w:pPr>
                            <w:r>
                              <w:rPr>
                                <w:spacing w:val="20"/>
                                <w:szCs w:val="20"/>
                              </w:rPr>
                              <w:t>Tel.: (+420) 728 964 995</w:t>
                            </w: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zCs w:val="20"/>
                              </w:rPr>
                            </w:pPr>
                          </w:p>
                        </w:tc>
                      </w:tr>
                      <w:tr w:rsidR="004234EB">
                        <w:tc>
                          <w:tcPr>
                            <w:tcW w:w="2940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864" w:type="dxa"/>
                            <w:shd w:val="clear" w:color="auto" w:fill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4234EB" w:rsidRDefault="004234EB">
                            <w:pPr>
                              <w:pStyle w:val="TableContents"/>
                              <w:rPr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:rsidR="004234EB" w:rsidRDefault="004234EB">
                      <w:pPr>
                        <w:pStyle w:val="Framecontents"/>
                        <w:tabs>
                          <w:tab w:val="left" w:pos="2948"/>
                        </w:tabs>
                        <w:spacing w:after="57"/>
                        <w:rPr>
                          <w:rFonts w:ascii="Arial" w:hAnsi="Arial"/>
                          <w:spacing w:val="20"/>
                          <w:sz w:val="20"/>
                          <w:szCs w:val="20"/>
                        </w:rPr>
                      </w:pPr>
                    </w:p>
                    <w:p w:rsidR="004234EB" w:rsidRDefault="004234EB">
                      <w:pPr>
                        <w:pStyle w:val="Framecontents"/>
                        <w:tabs>
                          <w:tab w:val="left" w:pos="2948"/>
                        </w:tabs>
                        <w:spacing w:after="0"/>
                        <w:rPr>
                          <w:rFonts w:ascii="Arial" w:hAnsi="Arial"/>
                        </w:rPr>
                      </w:pPr>
                    </w:p>
                    <w:p w:rsidR="004234EB" w:rsidRDefault="004234EB">
                      <w:pPr>
                        <w:pStyle w:val="Framecontents"/>
                        <w:tabs>
                          <w:tab w:val="left" w:pos="2948"/>
                        </w:tabs>
                        <w:spacing w:after="0"/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4400E" w:rsidRPr="001B0D8D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>
                <wp:simplePos x="0" y="0"/>
                <wp:positionH relativeFrom="page">
                  <wp:posOffset>1800362</wp:posOffset>
                </wp:positionH>
                <wp:positionV relativeFrom="paragraph">
                  <wp:posOffset>5219642</wp:posOffset>
                </wp:positionV>
                <wp:extent cx="4319909" cy="359414"/>
                <wp:effectExtent l="0" t="0" r="4441" b="2536"/>
                <wp:wrapSquare wrapText="bothSides"/>
                <wp:docPr id="20" name="ict_tableconf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9" cy="359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4234EB" w:rsidRDefault="004234EB">
                            <w:pPr>
                              <w:pStyle w:val="Framecontents"/>
                              <w:spacing w:after="0"/>
                              <w:jc w:val="right"/>
                              <w:rPr>
                                <w:rFonts w:ascii="Arial" w:hAnsi="Arial"/>
                                <w:b/>
                                <w:i/>
                                <w:iCs/>
                                <w:spacing w:val="2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i/>
                                <w:iCs/>
                                <w:spacing w:val="20"/>
                                <w:sz w:val="36"/>
                                <w:szCs w:val="16"/>
                              </w:rPr>
                              <w:t>Pro vnitřní potřebu</w:t>
                            </w:r>
                          </w:p>
                          <w:p w:rsidR="004234EB" w:rsidRDefault="004234EB">
                            <w:pPr>
                              <w:pStyle w:val="Framecontents"/>
                              <w:spacing w:after="0"/>
                              <w:jc w:val="right"/>
                              <w:rPr>
                                <w:rFonts w:ascii="Arial" w:hAnsi="Arial"/>
                                <w:i/>
                                <w:iCs/>
                                <w:spacing w:val="2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iCs/>
                                <w:spacing w:val="20"/>
                                <w:sz w:val="16"/>
                                <w:szCs w:val="16"/>
                              </w:rPr>
                              <w:t>(stupeň utajení Unicorn College)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ict_tableconf" o:spid="_x0000_s1031" type="#_x0000_t202" style="position:absolute;left:0;text-align:left;margin-left:141.75pt;margin-top:411pt;width:340.15pt;height:28.3pt;z-index: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" filled="f" stroked="f">
                <v:textbox style="mso-fit-shape-to-text:t" inset="0,0,0,0">
                  <w:txbxContent>
                    <w:p w:rsidR="004234EB" w:rsidRDefault="004234EB">
                      <w:pPr>
                        <w:pStyle w:val="Framecontents"/>
                        <w:spacing w:after="0"/>
                        <w:jc w:val="right"/>
                        <w:rPr>
                          <w:rFonts w:ascii="Arial" w:hAnsi="Arial"/>
                          <w:b/>
                          <w:i/>
                          <w:iCs/>
                          <w:spacing w:val="2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/>
                          <w:b/>
                          <w:i/>
                          <w:iCs/>
                          <w:spacing w:val="20"/>
                          <w:sz w:val="36"/>
                          <w:szCs w:val="16"/>
                        </w:rPr>
                        <w:t>Pro vnitřní potřebu</w:t>
                      </w:r>
                    </w:p>
                    <w:p w:rsidR="004234EB" w:rsidRDefault="004234EB">
                      <w:pPr>
                        <w:pStyle w:val="Framecontents"/>
                        <w:spacing w:after="0"/>
                        <w:jc w:val="right"/>
                        <w:rPr>
                          <w:rFonts w:ascii="Arial" w:hAnsi="Arial"/>
                          <w:i/>
                          <w:iCs/>
                          <w:spacing w:val="2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i/>
                          <w:iCs/>
                          <w:spacing w:val="20"/>
                          <w:sz w:val="16"/>
                          <w:szCs w:val="16"/>
                        </w:rPr>
                        <w:t>(stupeň utajení Unicorn College)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721E4" w:rsidRPr="001B0D8D" w:rsidRDefault="00E4400E">
      <w:pPr>
        <w:pStyle w:val="Heading1"/>
      </w:pPr>
      <w:bookmarkStart w:id="0" w:name="_Toc512266163"/>
      <w:r w:rsidRPr="001B0D8D">
        <w:lastRenderedPageBreak/>
        <w:t>Obsah</w:t>
      </w:r>
      <w:bookmarkEnd w:id="0"/>
    </w:p>
    <w:p w:rsidR="00C55FB9" w:rsidRDefault="00E4400E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 w:rsidRPr="001B0D8D">
        <w:rPr>
          <w:b/>
          <w:bCs/>
          <w:sz w:val="28"/>
          <w:szCs w:val="28"/>
        </w:rPr>
        <w:fldChar w:fldCharType="begin"/>
      </w:r>
      <w:r w:rsidRPr="001B0D8D">
        <w:instrText xml:space="preserve"> TOC \o "1-3" \l 1-3 </w:instrText>
      </w:r>
      <w:r w:rsidRPr="001B0D8D">
        <w:rPr>
          <w:b/>
          <w:bCs/>
          <w:sz w:val="28"/>
          <w:szCs w:val="28"/>
        </w:rPr>
        <w:fldChar w:fldCharType="separate"/>
      </w:r>
      <w:r w:rsidR="00C55FB9">
        <w:rPr>
          <w:noProof/>
        </w:rPr>
        <w:t>Obsah</w:t>
      </w:r>
      <w:r w:rsidR="00C55FB9">
        <w:rPr>
          <w:noProof/>
        </w:rPr>
        <w:tab/>
      </w:r>
      <w:r w:rsidR="00C55FB9">
        <w:rPr>
          <w:noProof/>
        </w:rPr>
        <w:fldChar w:fldCharType="begin"/>
      </w:r>
      <w:r w:rsidR="00C55FB9">
        <w:rPr>
          <w:noProof/>
        </w:rPr>
        <w:instrText xml:space="preserve"> PAGEREF _Toc512266163 \h </w:instrText>
      </w:r>
      <w:r w:rsidR="00C55FB9">
        <w:rPr>
          <w:noProof/>
        </w:rPr>
      </w:r>
      <w:r w:rsidR="00C55FB9">
        <w:rPr>
          <w:noProof/>
        </w:rPr>
        <w:fldChar w:fldCharType="separate"/>
      </w:r>
      <w:r w:rsidR="00C55FB9">
        <w:rPr>
          <w:noProof/>
        </w:rPr>
        <w:t>3</w:t>
      </w:r>
      <w:r w:rsidR="00C55FB9"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Úvod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Účel dokumentu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Seznam pojmů a zkratek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Přehled použitých symbolů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Struktura dokumentu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Současný stav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Popis společnosti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Popis stávajících procesů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Souhrnný přehled procesů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Proces rezervace volného parkovacího místa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Shrnutí problému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Definice projektu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Cíle projektu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Rozsah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Výstupy projektu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Mimo rozsah projektu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Akceptační kritéria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Organizace projektu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Souhrnný přehled zainteresovaných osob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Komunikační matice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Správa požadavků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Identifikované požadavky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Prioritizované požadavky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Změnové požadavky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Navrhované řešení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Přehled řešení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Use-case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Přehled aktérů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Přehled use-case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6.2.3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Přehled mapování požadavků na use-case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Use-case diagramy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lastRenderedPageBreak/>
        <w:t>6.4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Use-case specifikace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UC01a – Zjišťování obsazenosti u jednotlivých míst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UC01b – Zjišťování stavu baterií u DAQ uzlů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UC01c – Zjišťování problémů DAQ uzlů u jednotlivých míst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UC02a – Synchronizace stavu DAQ uzlů do agregátoru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6.4.5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UC02b – Zjišťování chyb agregátorem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6.4.6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UC03a – Synchronizace stavu agregátoru a čidel do AS-GS2020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6.4.7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UC03b – Zjišťování chyb systémem AS-GS2020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6.4.8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UC04a – Zobrazení stavu parkovacích míst – administrátorské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6.4.9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UC04b – Zobrazení stavu parkovacích míst – vlastnické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6.4.10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UC04c – Zobrazení stavu parkovacích míst - návštěvnické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UC04d – Zobrazení stavu parkovacích míst – power-user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UC05a – Dočasné uvolnění dedikovaných míst – vlastníkem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UC05a – Dočasné uvolnění dedikovaných míst – v. z.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UC06a – Rezervace parkovacích míst – návštěvou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6.4.15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UC06b – Rezervace parkovacích míst – v zastoupení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6.4.16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UC07 – Listování rezervacemi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6.4.17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UC08 – Změny rezervací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6.4.18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UC09 – Správa uživatelů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C55FB9" w:rsidRDefault="00C55FB9">
      <w:pPr>
        <w:pStyle w:val="TOC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6.4.19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UC10 – Správa parkovacích míst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55FB9" w:rsidRDefault="00C55FB9">
      <w:pPr>
        <w:pStyle w:val="TOC1"/>
        <w:tabs>
          <w:tab w:val="left" w:pos="4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Finanční shrnutí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Vývoj SW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Pořízení HW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Provoz systému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C55FB9" w:rsidRDefault="00C55FB9">
      <w:pPr>
        <w:pStyle w:val="TOC2"/>
        <w:tabs>
          <w:tab w:val="left" w:pos="880"/>
          <w:tab w:val="right" w:leader="dot" w:pos="877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n-US" w:eastAsia="en-US" w:bidi="ar-SA"/>
        </w:rPr>
        <w:tab/>
      </w:r>
      <w:r>
        <w:rPr>
          <w:noProof/>
        </w:rPr>
        <w:t>Shrnutí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_Toc512266219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721E4" w:rsidRPr="001B0D8D" w:rsidRDefault="00E4400E">
      <w:pPr>
        <w:pStyle w:val="UNIHeading1"/>
      </w:pPr>
      <w:r w:rsidRPr="001B0D8D">
        <w:rPr>
          <w:color w:val="000000"/>
          <w:sz w:val="20"/>
        </w:rPr>
        <w:lastRenderedPageBreak/>
        <w:fldChar w:fldCharType="end"/>
      </w:r>
      <w:bookmarkStart w:id="1" w:name="_Toc512266164"/>
      <w:r w:rsidRPr="001B0D8D">
        <w:t>Úvod</w:t>
      </w:r>
      <w:bookmarkEnd w:id="1"/>
    </w:p>
    <w:p w:rsidR="006721E4" w:rsidRPr="001B0D8D" w:rsidRDefault="00E4400E">
      <w:pPr>
        <w:pStyle w:val="UNIHeading2"/>
      </w:pPr>
      <w:bookmarkStart w:id="2" w:name="_Toc512266165"/>
      <w:r w:rsidRPr="001B0D8D">
        <w:t>Účel dokumentu</w:t>
      </w:r>
      <w:bookmarkEnd w:id="2"/>
    </w:p>
    <w:p w:rsidR="00187626" w:rsidRPr="001B0D8D" w:rsidRDefault="00E4400E" w:rsidP="004D2999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Škola Unicorn </w:t>
      </w:r>
      <w:r w:rsidR="004D2999" w:rsidRPr="001B0D8D">
        <w:rPr>
          <w:shd w:val="clear" w:color="auto" w:fill="FFFFFF"/>
        </w:rPr>
        <w:t>C</w:t>
      </w:r>
      <w:r w:rsidRPr="001B0D8D">
        <w:rPr>
          <w:shd w:val="clear" w:color="auto" w:fill="FFFFFF"/>
        </w:rPr>
        <w:t>ollege plánuje systém pro monitorování obsazenosti a rezervaci parkovacích míst</w:t>
      </w:r>
      <w:r w:rsidR="00187626" w:rsidRPr="001B0D8D">
        <w:rPr>
          <w:shd w:val="clear" w:color="auto" w:fill="FFFFFF"/>
        </w:rPr>
        <w:t>. Cílem tohoto dokumentu je zachycení a analýza požadavků</w:t>
      </w:r>
      <w:r w:rsidR="0090672D" w:rsidRPr="001B0D8D">
        <w:rPr>
          <w:shd w:val="clear" w:color="auto" w:fill="FFFFFF"/>
        </w:rPr>
        <w:t xml:space="preserve"> pro daný projekt</w:t>
      </w:r>
      <w:r w:rsidR="00187626" w:rsidRPr="001B0D8D">
        <w:rPr>
          <w:shd w:val="clear" w:color="auto" w:fill="FFFFFF"/>
        </w:rPr>
        <w:t xml:space="preserve">, </w:t>
      </w:r>
      <w:r w:rsidR="00B064ED" w:rsidRPr="001B0D8D">
        <w:rPr>
          <w:shd w:val="clear" w:color="auto" w:fill="FFFFFF"/>
        </w:rPr>
        <w:t xml:space="preserve">provedení odhadu a zdůvodnění </w:t>
      </w:r>
      <w:r w:rsidR="00CD1CE9">
        <w:rPr>
          <w:shd w:val="clear" w:color="auto" w:fill="FFFFFF"/>
        </w:rPr>
        <w:t>odhadu nákladů</w:t>
      </w:r>
      <w:r w:rsidR="00187626" w:rsidRPr="001B0D8D">
        <w:rPr>
          <w:shd w:val="clear" w:color="auto" w:fill="FFFFFF"/>
        </w:rPr>
        <w:t xml:space="preserve">. </w:t>
      </w:r>
    </w:p>
    <w:p w:rsidR="006721E4" w:rsidRPr="001B0D8D" w:rsidRDefault="00E4400E">
      <w:pPr>
        <w:pStyle w:val="UNIHeading2"/>
      </w:pPr>
      <w:bookmarkStart w:id="3" w:name="_Toc512266166"/>
      <w:r w:rsidRPr="001B0D8D">
        <w:t>Seznam pojmů a zkratek</w:t>
      </w:r>
      <w:bookmarkEnd w:id="3"/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00"/>
        <w:gridCol w:w="6988"/>
      </w:tblGrid>
      <w:tr w:rsidR="006721E4" w:rsidRPr="001B0D8D"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Termín/zkratka</w:t>
            </w:r>
          </w:p>
        </w:tc>
        <w:tc>
          <w:tcPr>
            <w:tcW w:w="69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Popis významu</w:t>
            </w:r>
          </w:p>
        </w:tc>
      </w:tr>
      <w:tr w:rsidR="006721E4" w:rsidRPr="001B0D8D"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D86150">
            <w:pPr>
              <w:pStyle w:val="UNITableContent"/>
            </w:pPr>
            <w:r w:rsidRPr="001B0D8D">
              <w:t>UC</w:t>
            </w:r>
          </w:p>
        </w:tc>
        <w:tc>
          <w:tcPr>
            <w:tcW w:w="69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9380B">
            <w:pPr>
              <w:pStyle w:val="UNITableContent"/>
            </w:pPr>
            <w:r w:rsidRPr="001B0D8D">
              <w:t>u</w:t>
            </w:r>
            <w:r w:rsidR="00D86150" w:rsidRPr="001B0D8D">
              <w:t xml:space="preserve">se </w:t>
            </w:r>
            <w:r w:rsidRPr="001B0D8D">
              <w:t>c</w:t>
            </w:r>
            <w:r w:rsidR="00D86150" w:rsidRPr="001B0D8D">
              <w:t>ase – případ užití</w:t>
            </w:r>
            <w:r w:rsidRPr="001B0D8D">
              <w:t>.</w:t>
            </w:r>
          </w:p>
        </w:tc>
      </w:tr>
      <w:tr w:rsidR="006721E4" w:rsidRPr="001B0D8D"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D86150">
            <w:pPr>
              <w:pStyle w:val="UNITableContent"/>
            </w:pPr>
            <w:r w:rsidRPr="001B0D8D">
              <w:t>FURPS+</w:t>
            </w:r>
          </w:p>
        </w:tc>
        <w:tc>
          <w:tcPr>
            <w:tcW w:w="69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9380B">
            <w:pPr>
              <w:pStyle w:val="UNITableContent"/>
            </w:pPr>
            <w:r w:rsidRPr="001B0D8D">
              <w:t>t</w:t>
            </w:r>
            <w:r w:rsidR="00D86150" w:rsidRPr="001B0D8D">
              <w:t>ypy požadavků dle metodiky</w:t>
            </w:r>
            <w:r w:rsidRPr="001B0D8D">
              <w:t>.</w:t>
            </w:r>
          </w:p>
        </w:tc>
      </w:tr>
      <w:tr w:rsidR="00D86150" w:rsidRPr="001B0D8D"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86150" w:rsidRPr="001B0D8D" w:rsidRDefault="0010678E">
            <w:pPr>
              <w:pStyle w:val="UNITableContent"/>
            </w:pPr>
            <w:r w:rsidRPr="001B0D8D">
              <w:t>UCL</w:t>
            </w:r>
          </w:p>
        </w:tc>
        <w:tc>
          <w:tcPr>
            <w:tcW w:w="69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86150" w:rsidRPr="001B0D8D" w:rsidRDefault="0010678E">
            <w:pPr>
              <w:pStyle w:val="UNITableContent"/>
            </w:pPr>
            <w:r w:rsidRPr="001B0D8D">
              <w:t>Unicorn College</w:t>
            </w:r>
            <w:r w:rsidR="0059380B" w:rsidRPr="001B0D8D">
              <w:t>.</w:t>
            </w:r>
          </w:p>
        </w:tc>
      </w:tr>
      <w:tr w:rsidR="0059380B" w:rsidRPr="001B0D8D">
        <w:tc>
          <w:tcPr>
            <w:tcW w:w="1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380B" w:rsidRPr="001B0D8D" w:rsidRDefault="0059380B">
            <w:pPr>
              <w:pStyle w:val="UNITableContent"/>
            </w:pPr>
            <w:r w:rsidRPr="001B0D8D">
              <w:t>Poolové místo</w:t>
            </w:r>
          </w:p>
        </w:tc>
        <w:tc>
          <w:tcPr>
            <w:tcW w:w="69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9380B" w:rsidRPr="001B0D8D" w:rsidRDefault="0059380B">
            <w:pPr>
              <w:pStyle w:val="UNITableContent"/>
            </w:pPr>
            <w:r w:rsidRPr="001B0D8D">
              <w:t>místo, které nemá dedikovaného uživatele a může být využito návštěvami.</w:t>
            </w:r>
          </w:p>
        </w:tc>
      </w:tr>
    </w:tbl>
    <w:p w:rsidR="006721E4" w:rsidRPr="001B0D8D" w:rsidRDefault="00E4400E">
      <w:pPr>
        <w:pStyle w:val="UNIHeading2"/>
      </w:pPr>
      <w:bookmarkStart w:id="4" w:name="_Toc512266167"/>
      <w:r w:rsidRPr="001B0D8D">
        <w:t>Přehled použitých symbolů</w:t>
      </w:r>
      <w:bookmarkEnd w:id="4"/>
    </w:p>
    <w:p w:rsidR="00F00E72" w:rsidRPr="001B0D8D" w:rsidRDefault="00F00E72" w:rsidP="00F00E72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rámci </w:t>
      </w:r>
      <w:r w:rsidR="00D86150" w:rsidRPr="001B0D8D">
        <w:rPr>
          <w:shd w:val="clear" w:color="auto" w:fill="FFFFFF"/>
        </w:rPr>
        <w:t>dokumentu byly použ</w:t>
      </w:r>
      <w:r w:rsidRPr="001B0D8D">
        <w:rPr>
          <w:shd w:val="clear" w:color="auto" w:fill="FFFFFF"/>
        </w:rPr>
        <w:t>ity standardní notace z BPM</w:t>
      </w:r>
      <w:r w:rsidR="00D86150" w:rsidRPr="001B0D8D">
        <w:rPr>
          <w:shd w:val="clear" w:color="auto" w:fill="FFFFFF"/>
        </w:rPr>
        <w:t>N</w:t>
      </w:r>
      <w:r w:rsidRPr="001B0D8D">
        <w:rPr>
          <w:shd w:val="clear" w:color="auto" w:fill="FFFFFF"/>
        </w:rPr>
        <w:t xml:space="preserve"> a UML</w:t>
      </w:r>
      <w:r w:rsidR="008A3976" w:rsidRPr="001B0D8D">
        <w:rPr>
          <w:shd w:val="clear" w:color="auto" w:fill="FFFFFF"/>
        </w:rPr>
        <w:t>.</w:t>
      </w:r>
    </w:p>
    <w:p w:rsidR="0026376E" w:rsidRPr="001B0D8D" w:rsidRDefault="0026376E" w:rsidP="0075517C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V kapitole 2.2.1 je obrázek typu „rich picture“ podle nezávazné metodiky</w:t>
      </w:r>
      <w:r w:rsidR="004343D0" w:rsidRPr="001B0D8D">
        <w:rPr>
          <w:shd w:val="clear" w:color="auto" w:fill="FFFFFF"/>
        </w:rPr>
        <w:t>.</w:t>
      </w:r>
    </w:p>
    <w:p w:rsidR="00B32E83" w:rsidRPr="001B0D8D" w:rsidRDefault="00B32E83" w:rsidP="0075517C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V kapitole 2.2.2 je použita notace UML Eriksson-Panker business extension</w:t>
      </w:r>
      <w:r w:rsidR="004343D0" w:rsidRPr="001B0D8D">
        <w:rPr>
          <w:shd w:val="clear" w:color="auto" w:fill="FFFFFF"/>
        </w:rPr>
        <w:t>.</w:t>
      </w:r>
    </w:p>
    <w:p w:rsidR="006721E4" w:rsidRPr="001B0D8D" w:rsidRDefault="00E4400E">
      <w:pPr>
        <w:pStyle w:val="UNIHeading2"/>
      </w:pPr>
      <w:bookmarkStart w:id="5" w:name="_Toc512266168"/>
      <w:r w:rsidRPr="001B0D8D">
        <w:t>Struktura dokumentu</w:t>
      </w:r>
      <w:bookmarkEnd w:id="5"/>
    </w:p>
    <w:p w:rsidR="003127E0" w:rsidRPr="001B0D8D" w:rsidRDefault="003127E0" w:rsidP="003127E0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úvodní části dokumentu je popsán současný stav, představení společnosti a popis stávajících relevantních procesů. </w:t>
      </w:r>
      <w:r w:rsidR="00E4400E" w:rsidRPr="001B0D8D">
        <w:rPr>
          <w:shd w:val="clear" w:color="auto" w:fill="FFFFFF"/>
        </w:rPr>
        <w:t>Kapitola je zakončena shrnutím problematiky.</w:t>
      </w:r>
    </w:p>
    <w:p w:rsidR="00A93694" w:rsidRPr="001B0D8D" w:rsidRDefault="00E4400E" w:rsidP="00A93694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následující kapitole </w:t>
      </w:r>
      <w:r w:rsidR="00A93694" w:rsidRPr="001B0D8D">
        <w:rPr>
          <w:shd w:val="clear" w:color="auto" w:fill="FFFFFF"/>
        </w:rPr>
        <w:t xml:space="preserve">č. 3 je zaznamenána definice projektu. Jsou zde kapitoly pojednávající o cílech, rozsahu a výstupech projektu. Rovněž kapitola pojednává o akceptačních kritériích a funkcionalitách, které jsou v tuto chvíli mimo rozsah projektu. </w:t>
      </w:r>
    </w:p>
    <w:p w:rsidR="00A93694" w:rsidRPr="001B0D8D" w:rsidRDefault="00A93694" w:rsidP="00A93694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 kapitole č. 4 je </w:t>
      </w:r>
      <w:r w:rsidR="00CD1CE9">
        <w:rPr>
          <w:shd w:val="clear" w:color="auto" w:fill="FFFFFF"/>
        </w:rPr>
        <w:t xml:space="preserve">zachycena </w:t>
      </w:r>
      <w:r w:rsidRPr="001B0D8D">
        <w:rPr>
          <w:shd w:val="clear" w:color="auto" w:fill="FFFFFF"/>
        </w:rPr>
        <w:t xml:space="preserve">organizace projektu včetně souhrnného přehledu zainteresovaných osob a komunikační matice. </w:t>
      </w:r>
    </w:p>
    <w:p w:rsidR="00A93694" w:rsidRPr="001B0D8D" w:rsidRDefault="00A93694" w:rsidP="00A93694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Kapitola č. 5 je věnována požadavkům na funkcionalitu. Pro lepší organizaci jsou tyto požadavky shrnuty v přiloženém xls dokumentu. </w:t>
      </w:r>
    </w:p>
    <w:p w:rsidR="008F0EDF" w:rsidRPr="001B0D8D" w:rsidRDefault="00D707ED" w:rsidP="008F0EDF">
      <w:pPr>
        <w:pStyle w:val="NoSpacing"/>
        <w:jc w:val="both"/>
        <w:rPr>
          <w:i/>
          <w:iCs/>
          <w:shd w:val="clear" w:color="auto" w:fill="FFFFFF"/>
        </w:rPr>
      </w:pPr>
      <w:r w:rsidRPr="001B0D8D">
        <w:rPr>
          <w:i/>
          <w:iCs/>
          <w:shd w:val="clear" w:color="auto" w:fill="FFFFFF"/>
        </w:rPr>
        <w:t>V k</w:t>
      </w:r>
      <w:r w:rsidR="00A93694" w:rsidRPr="001B0D8D">
        <w:rPr>
          <w:i/>
          <w:iCs/>
          <w:shd w:val="clear" w:color="auto" w:fill="FFFFFF"/>
        </w:rPr>
        <w:t>apitol</w:t>
      </w:r>
      <w:r w:rsidRPr="001B0D8D">
        <w:rPr>
          <w:i/>
          <w:iCs/>
          <w:shd w:val="clear" w:color="auto" w:fill="FFFFFF"/>
        </w:rPr>
        <w:t>e</w:t>
      </w:r>
      <w:r w:rsidR="00A93694" w:rsidRPr="001B0D8D">
        <w:rPr>
          <w:i/>
          <w:iCs/>
          <w:shd w:val="clear" w:color="auto" w:fill="FFFFFF"/>
        </w:rPr>
        <w:t xml:space="preserve"> č. 6</w:t>
      </w:r>
      <w:r w:rsidRPr="001B0D8D">
        <w:rPr>
          <w:i/>
          <w:iCs/>
          <w:shd w:val="clear" w:color="auto" w:fill="FFFFFF"/>
        </w:rPr>
        <w:t xml:space="preserve"> je přehled řešení, popsaný </w:t>
      </w:r>
      <w:r w:rsidR="008F0EDF" w:rsidRPr="001B0D8D">
        <w:rPr>
          <w:i/>
          <w:iCs/>
          <w:shd w:val="clear" w:color="auto" w:fill="FFFFFF"/>
        </w:rPr>
        <w:t>use-case model a přehled mapování požadavků na use-case a UC specifikace.</w:t>
      </w:r>
      <w:r w:rsidR="00C36EBE" w:rsidRPr="001B0D8D">
        <w:rPr>
          <w:i/>
          <w:iCs/>
          <w:shd w:val="clear" w:color="auto" w:fill="FFFFFF"/>
        </w:rPr>
        <w:t xml:space="preserve"> </w:t>
      </w:r>
    </w:p>
    <w:p w:rsidR="00C36EBE" w:rsidRPr="001B0D8D" w:rsidRDefault="00C36EBE" w:rsidP="008F0EDF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Poslední </w:t>
      </w:r>
      <w:r w:rsidR="00A93694" w:rsidRPr="001B0D8D">
        <w:rPr>
          <w:shd w:val="clear" w:color="auto" w:fill="FFFFFF"/>
        </w:rPr>
        <w:t>kapitola</w:t>
      </w:r>
      <w:r w:rsidRPr="001B0D8D">
        <w:rPr>
          <w:shd w:val="clear" w:color="auto" w:fill="FFFFFF"/>
        </w:rPr>
        <w:t xml:space="preserve"> </w:t>
      </w:r>
      <w:r w:rsidR="00A93694" w:rsidRPr="001B0D8D">
        <w:rPr>
          <w:shd w:val="clear" w:color="auto" w:fill="FFFFFF"/>
        </w:rPr>
        <w:t>je</w:t>
      </w:r>
      <w:r w:rsidRPr="001B0D8D">
        <w:rPr>
          <w:shd w:val="clear" w:color="auto" w:fill="FFFFFF"/>
        </w:rPr>
        <w:t xml:space="preserve"> věnován</w:t>
      </w:r>
      <w:r w:rsidR="00A93694" w:rsidRPr="001B0D8D">
        <w:rPr>
          <w:shd w:val="clear" w:color="auto" w:fill="FFFFFF"/>
        </w:rPr>
        <w:t>a</w:t>
      </w:r>
      <w:r w:rsidRPr="001B0D8D">
        <w:rPr>
          <w:shd w:val="clear" w:color="auto" w:fill="FFFFFF"/>
        </w:rPr>
        <w:t xml:space="preserve"> </w:t>
      </w:r>
      <w:r w:rsidR="00A93694" w:rsidRPr="001B0D8D">
        <w:rPr>
          <w:shd w:val="clear" w:color="auto" w:fill="FFFFFF"/>
        </w:rPr>
        <w:t>odhadu pracnosti a finančnímu shrnutí.</w:t>
      </w:r>
    </w:p>
    <w:p w:rsidR="006721E4" w:rsidRPr="001B0D8D" w:rsidRDefault="00E4400E">
      <w:pPr>
        <w:pStyle w:val="UNIHeading1"/>
      </w:pPr>
      <w:bookmarkStart w:id="6" w:name="_Toc512266169"/>
      <w:r w:rsidRPr="001B0D8D">
        <w:lastRenderedPageBreak/>
        <w:t>Současný stav</w:t>
      </w:r>
      <w:bookmarkEnd w:id="6"/>
    </w:p>
    <w:p w:rsidR="001D45E1" w:rsidRPr="001B0D8D" w:rsidRDefault="00E4400E" w:rsidP="004D2999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Unicorn College má v pr</w:t>
      </w:r>
      <w:r w:rsidR="00026362" w:rsidRPr="001B0D8D">
        <w:rPr>
          <w:shd w:val="clear" w:color="auto" w:fill="FFFFFF"/>
        </w:rPr>
        <w:t>o</w:t>
      </w:r>
      <w:r w:rsidRPr="001B0D8D">
        <w:rPr>
          <w:shd w:val="clear" w:color="auto" w:fill="FFFFFF"/>
        </w:rPr>
        <w:t xml:space="preserve">nájmu 6 parkovacích míst v garážích v ulici V Kapslovně. </w:t>
      </w:r>
      <w:r w:rsidR="00314BAA" w:rsidRPr="001B0D8D">
        <w:rPr>
          <w:shd w:val="clear" w:color="auto" w:fill="FFFFFF"/>
        </w:rPr>
        <w:t xml:space="preserve">Není implementováno automatizované sledování obsazenosti parkovacích míst. </w:t>
      </w:r>
      <w:r w:rsidR="00B70786" w:rsidRPr="001B0D8D">
        <w:rPr>
          <w:shd w:val="clear" w:color="auto" w:fill="FFFFFF"/>
        </w:rPr>
        <w:t xml:space="preserve">Diagram parkoviště je </w:t>
      </w:r>
      <w:r w:rsidR="008A3976" w:rsidRPr="001B0D8D">
        <w:rPr>
          <w:shd w:val="clear" w:color="auto" w:fill="FFFFFF"/>
        </w:rPr>
        <w:t xml:space="preserve">zobrazeno </w:t>
      </w:r>
      <w:r w:rsidR="00B70786" w:rsidRPr="001B0D8D">
        <w:rPr>
          <w:shd w:val="clear" w:color="auto" w:fill="FFFFFF"/>
        </w:rPr>
        <w:t>na následujícím obrázku.</w:t>
      </w:r>
    </w:p>
    <w:p w:rsidR="00B70786" w:rsidRDefault="00B70786" w:rsidP="00B70786">
      <w:pPr>
        <w:pStyle w:val="Caption"/>
        <w:keepNext/>
        <w:jc w:val="both"/>
      </w:pPr>
      <w:r w:rsidRPr="001B0D8D">
        <w:t xml:space="preserve">Obrázek </w:t>
      </w:r>
      <w:fldSimple w:instr=" SEQ Obrázek \* ARABIC ">
        <w:r w:rsidR="00C55FB9">
          <w:rPr>
            <w:noProof/>
          </w:rPr>
          <w:t>1</w:t>
        </w:r>
      </w:fldSimple>
      <w:r w:rsidRPr="001B0D8D">
        <w:t xml:space="preserve"> - Parkoviště UCL</w:t>
      </w:r>
    </w:p>
    <w:p w:rsidR="00CD1CE9" w:rsidRPr="001B0D8D" w:rsidRDefault="00CD1CE9" w:rsidP="00B70786">
      <w:pPr>
        <w:pStyle w:val="Caption"/>
        <w:keepNext/>
        <w:jc w:val="both"/>
      </w:pPr>
      <w:r w:rsidRPr="006B7A93">
        <w:rPr>
          <w:noProof/>
          <w:lang w:val="en-US"/>
        </w:rPr>
        <w:drawing>
          <wp:inline distT="0" distB="0" distL="0" distR="0" wp14:anchorId="09E866FD" wp14:editId="33C3B6A0">
            <wp:extent cx="5575935" cy="2072205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4" cy="207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72D" w:rsidRPr="001B0D8D" w:rsidRDefault="00E4400E" w:rsidP="004D2999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Jsou </w:t>
      </w:r>
      <w:r w:rsidR="0090672D" w:rsidRPr="001B0D8D">
        <w:rPr>
          <w:shd w:val="clear" w:color="auto" w:fill="FFFFFF"/>
        </w:rPr>
        <w:t xml:space="preserve">zde </w:t>
      </w:r>
      <w:r w:rsidRPr="001B0D8D">
        <w:rPr>
          <w:shd w:val="clear" w:color="auto" w:fill="FFFFFF"/>
        </w:rPr>
        <w:t xml:space="preserve">dva druhy parkovacích míst, dedikovaná místa a poolová (veřejná) místa. </w:t>
      </w:r>
      <w:r w:rsidR="008A3976" w:rsidRPr="001B0D8D">
        <w:rPr>
          <w:shd w:val="clear" w:color="auto" w:fill="FFFFFF"/>
        </w:rPr>
        <w:t>Poolová</w:t>
      </w:r>
      <w:r w:rsidR="000F46C8" w:rsidRPr="001B0D8D">
        <w:rPr>
          <w:shd w:val="clear" w:color="auto" w:fill="FFFFFF"/>
        </w:rPr>
        <w:t xml:space="preserve"> stání </w:t>
      </w:r>
      <w:r w:rsidR="00314BAA" w:rsidRPr="001B0D8D">
        <w:rPr>
          <w:shd w:val="clear" w:color="auto" w:fill="FFFFFF"/>
        </w:rPr>
        <w:t>(</w:t>
      </w:r>
      <w:r w:rsidR="00CD1CE9">
        <w:rPr>
          <w:shd w:val="clear" w:color="auto" w:fill="FFFFFF"/>
        </w:rPr>
        <w:t xml:space="preserve">č. </w:t>
      </w:r>
      <w:r w:rsidR="00314BAA" w:rsidRPr="001B0D8D">
        <w:rPr>
          <w:shd w:val="clear" w:color="auto" w:fill="FFFFFF"/>
        </w:rPr>
        <w:t xml:space="preserve">38 a </w:t>
      </w:r>
      <w:r w:rsidR="00CD1CE9">
        <w:rPr>
          <w:shd w:val="clear" w:color="auto" w:fill="FFFFFF"/>
        </w:rPr>
        <w:t xml:space="preserve">č. </w:t>
      </w:r>
      <w:r w:rsidR="00314BAA" w:rsidRPr="001B0D8D">
        <w:rPr>
          <w:shd w:val="clear" w:color="auto" w:fill="FFFFFF"/>
        </w:rPr>
        <w:t xml:space="preserve">39) </w:t>
      </w:r>
      <w:r w:rsidR="000F46C8" w:rsidRPr="001B0D8D">
        <w:rPr>
          <w:shd w:val="clear" w:color="auto" w:fill="FFFFFF"/>
        </w:rPr>
        <w:t>jsou</w:t>
      </w:r>
      <w:r w:rsidR="0090672D" w:rsidRPr="001B0D8D">
        <w:rPr>
          <w:shd w:val="clear" w:color="auto" w:fill="FFFFFF"/>
        </w:rPr>
        <w:t xml:space="preserve"> sledována recepcí </w:t>
      </w:r>
      <w:r w:rsidRPr="001B0D8D">
        <w:rPr>
          <w:shd w:val="clear" w:color="auto" w:fill="FFFFFF"/>
        </w:rPr>
        <w:t xml:space="preserve">a </w:t>
      </w:r>
      <w:r w:rsidR="00AE2B1E" w:rsidRPr="001B0D8D">
        <w:rPr>
          <w:shd w:val="clear" w:color="auto" w:fill="FFFFFF"/>
        </w:rPr>
        <w:t xml:space="preserve">rezervace </w:t>
      </w:r>
      <w:r w:rsidRPr="001B0D8D">
        <w:rPr>
          <w:shd w:val="clear" w:color="auto" w:fill="FFFFFF"/>
        </w:rPr>
        <w:t xml:space="preserve">jsou </w:t>
      </w:r>
      <w:r w:rsidR="00BD63A0" w:rsidRPr="001B0D8D">
        <w:rPr>
          <w:shd w:val="clear" w:color="auto" w:fill="FFFFFF"/>
        </w:rPr>
        <w:t>zaznamenávány</w:t>
      </w:r>
      <w:r w:rsidRPr="001B0D8D">
        <w:rPr>
          <w:shd w:val="clear" w:color="auto" w:fill="FFFFFF"/>
        </w:rPr>
        <w:t xml:space="preserve"> do </w:t>
      </w:r>
      <w:r w:rsidR="00B70786" w:rsidRPr="001B0D8D">
        <w:rPr>
          <w:shd w:val="clear" w:color="auto" w:fill="FFFFFF"/>
        </w:rPr>
        <w:t>tabulky</w:t>
      </w:r>
      <w:r w:rsidRPr="001B0D8D">
        <w:rPr>
          <w:shd w:val="clear" w:color="auto" w:fill="FFFFFF"/>
        </w:rPr>
        <w:t>.</w:t>
      </w:r>
      <w:r w:rsidR="001D45E1" w:rsidRPr="001B0D8D">
        <w:rPr>
          <w:shd w:val="clear" w:color="auto" w:fill="FFFFFF"/>
        </w:rPr>
        <w:t xml:space="preserve"> </w:t>
      </w:r>
      <w:r w:rsidR="0090672D" w:rsidRPr="001B0D8D">
        <w:rPr>
          <w:shd w:val="clear" w:color="auto" w:fill="FFFFFF"/>
        </w:rPr>
        <w:t xml:space="preserve">Dedikovaná parkovací místa </w:t>
      </w:r>
      <w:r w:rsidR="00AE2B1E" w:rsidRPr="001B0D8D">
        <w:rPr>
          <w:shd w:val="clear" w:color="auto" w:fill="FFFFFF"/>
        </w:rPr>
        <w:t xml:space="preserve">většinou </w:t>
      </w:r>
      <w:r w:rsidR="0090672D" w:rsidRPr="001B0D8D">
        <w:rPr>
          <w:shd w:val="clear" w:color="auto" w:fill="FFFFFF"/>
        </w:rPr>
        <w:t xml:space="preserve">nejsou uvolňována pro návštěvy, ale za určitých podmínek by mohla být. </w:t>
      </w:r>
      <w:r w:rsidR="00314BAA" w:rsidRPr="001B0D8D">
        <w:rPr>
          <w:shd w:val="clear" w:color="auto" w:fill="FFFFFF"/>
        </w:rPr>
        <w:t xml:space="preserve">Na následujícím obrázku je vyobrazen výřez z tabulky pro rezervace. </w:t>
      </w:r>
    </w:p>
    <w:p w:rsidR="00314BAA" w:rsidRPr="001B0D8D" w:rsidRDefault="00314BAA" w:rsidP="00314BAA">
      <w:pPr>
        <w:pStyle w:val="Caption"/>
        <w:keepNext/>
        <w:jc w:val="both"/>
      </w:pPr>
      <w:r w:rsidRPr="001B0D8D">
        <w:t xml:space="preserve">Obrázek </w:t>
      </w:r>
      <w:fldSimple w:instr=" SEQ Obrázek \* ARABIC ">
        <w:r w:rsidR="00C55FB9">
          <w:rPr>
            <w:noProof/>
          </w:rPr>
          <w:t>2</w:t>
        </w:r>
      </w:fldSimple>
      <w:r w:rsidRPr="001B0D8D">
        <w:t xml:space="preserve"> - Rezervační tabulka</w:t>
      </w:r>
    </w:p>
    <w:p w:rsidR="00314BAA" w:rsidRPr="001B0D8D" w:rsidRDefault="00314BAA" w:rsidP="004D2999">
      <w:pPr>
        <w:pStyle w:val="NoSpacing"/>
        <w:jc w:val="both"/>
        <w:rPr>
          <w:shd w:val="clear" w:color="auto" w:fill="FFFFFF"/>
        </w:rPr>
      </w:pPr>
      <w:r w:rsidRPr="001B0D8D">
        <w:rPr>
          <w:noProof/>
          <w:shd w:val="clear" w:color="auto" w:fill="FFFFFF"/>
          <w:lang w:val="en-US" w:eastAsia="en-US" w:bidi="ar-SA"/>
        </w:rPr>
        <w:drawing>
          <wp:inline distT="0" distB="0" distL="0" distR="0">
            <wp:extent cx="5575935" cy="16046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78E" w:rsidRPr="001B0D8D" w:rsidRDefault="0010678E" w:rsidP="0010678E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V rámci sbližov</w:t>
      </w:r>
      <w:r w:rsidR="00B064ED" w:rsidRPr="001B0D8D">
        <w:rPr>
          <w:shd w:val="clear" w:color="auto" w:fill="FFFFFF"/>
        </w:rPr>
        <w:t>ání studentů s tématikou Io</w:t>
      </w:r>
      <w:r w:rsidRPr="001B0D8D">
        <w:rPr>
          <w:shd w:val="clear" w:color="auto" w:fill="FFFFFF"/>
        </w:rPr>
        <w:t>T byl vyhlášen projekt</w:t>
      </w:r>
      <w:r w:rsidR="00314BAA" w:rsidRPr="001B0D8D">
        <w:rPr>
          <w:shd w:val="clear" w:color="auto" w:fill="FFFFFF"/>
        </w:rPr>
        <w:t xml:space="preserve"> automatizace garážových stání. V</w:t>
      </w:r>
      <w:r w:rsidRPr="001B0D8D">
        <w:rPr>
          <w:shd w:val="clear" w:color="auto" w:fill="FFFFFF"/>
        </w:rPr>
        <w:t xml:space="preserve">ýsledky </w:t>
      </w:r>
      <w:r w:rsidR="00314BAA" w:rsidRPr="001B0D8D">
        <w:rPr>
          <w:shd w:val="clear" w:color="auto" w:fill="FFFFFF"/>
        </w:rPr>
        <w:t xml:space="preserve">tohoto projektu </w:t>
      </w:r>
      <w:r w:rsidRPr="001B0D8D">
        <w:rPr>
          <w:shd w:val="clear" w:color="auto" w:fill="FFFFFF"/>
        </w:rPr>
        <w:t xml:space="preserve">mohou pomoci škole s organizací parkoviště a studentům se </w:t>
      </w:r>
      <w:r w:rsidR="00B064ED" w:rsidRPr="001B0D8D">
        <w:rPr>
          <w:shd w:val="clear" w:color="auto" w:fill="FFFFFF"/>
        </w:rPr>
        <w:t>zapojením do řešení podobných Io</w:t>
      </w:r>
      <w:r w:rsidRPr="001B0D8D">
        <w:rPr>
          <w:shd w:val="clear" w:color="auto" w:fill="FFFFFF"/>
        </w:rPr>
        <w:t>T projektů.</w:t>
      </w:r>
    </w:p>
    <w:p w:rsidR="003D2C1A" w:rsidRPr="001B0D8D" w:rsidRDefault="003D2C1A" w:rsidP="0010678E">
      <w:pPr>
        <w:pStyle w:val="NoSpacing"/>
        <w:jc w:val="both"/>
        <w:rPr>
          <w:shd w:val="clear" w:color="auto" w:fill="FFFFFF"/>
        </w:rPr>
      </w:pPr>
    </w:p>
    <w:p w:rsidR="006721E4" w:rsidRPr="001B0D8D" w:rsidRDefault="00E4400E">
      <w:pPr>
        <w:pStyle w:val="UNIHeading2"/>
      </w:pPr>
      <w:bookmarkStart w:id="7" w:name="_Toc512266170"/>
      <w:r w:rsidRPr="001B0D8D">
        <w:lastRenderedPageBreak/>
        <w:t>Popis společnosti</w:t>
      </w:r>
      <w:bookmarkEnd w:id="7"/>
    </w:p>
    <w:p w:rsidR="0090672D" w:rsidRPr="001B0D8D" w:rsidRDefault="0090672D" w:rsidP="0090672D">
      <w:pPr>
        <w:pStyle w:val="NoSpacing"/>
        <w:jc w:val="both"/>
        <w:rPr>
          <w:shd w:val="clear" w:color="auto" w:fill="FFFFFF"/>
        </w:rPr>
      </w:pPr>
      <w:r w:rsidRPr="00CD1CE9">
        <w:rPr>
          <w:bCs/>
          <w:lang w:eastAsia="en-US" w:bidi="ar-SA"/>
        </w:rPr>
        <w:t>Unicorn</w:t>
      </w:r>
      <w:r w:rsidRPr="001B0D8D">
        <w:rPr>
          <w:b/>
          <w:bCs/>
          <w:lang w:eastAsia="en-US" w:bidi="ar-SA"/>
        </w:rPr>
        <w:t xml:space="preserve"> </w:t>
      </w:r>
      <w:r w:rsidRPr="001B0D8D">
        <w:rPr>
          <w:shd w:val="clear" w:color="auto" w:fill="FFFFFF"/>
        </w:rPr>
        <w:t>College je renomovaná soukromá vysoká škola, která nabízí kvalitní vysokoškolské vzdělání v oblasti informačních a komunikačních technologií, ekonomie a managementu. Soustředí se na systematické vzdělávání odborníků v akreditovaných oborech s cílem maximalizace konkurenční výhody pro jejich budoucí uplatnění.</w:t>
      </w:r>
    </w:p>
    <w:p w:rsidR="00E47F5A" w:rsidRPr="001B0D8D" w:rsidRDefault="0090672D" w:rsidP="0090672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Unicorn College j</w:t>
      </w:r>
      <w:r w:rsidR="00E47F5A" w:rsidRPr="001B0D8D">
        <w:rPr>
          <w:shd w:val="clear" w:color="auto" w:fill="FFFFFF"/>
        </w:rPr>
        <w:t xml:space="preserve">e součástí skupiny Unicorn a využívá </w:t>
      </w:r>
      <w:r w:rsidRPr="001B0D8D">
        <w:rPr>
          <w:shd w:val="clear" w:color="auto" w:fill="FFFFFF"/>
        </w:rPr>
        <w:t>j</w:t>
      </w:r>
      <w:r w:rsidR="00E47F5A" w:rsidRPr="001B0D8D">
        <w:rPr>
          <w:shd w:val="clear" w:color="auto" w:fill="FFFFFF"/>
        </w:rPr>
        <w:t xml:space="preserve">ejí zkušenosti s vývojem a provozem informačních systémů. Díky této spolupráci má možnost sledovat nejnovější trendy a rozvíjet moderní řešení v informačních a komunikačních technologiích. </w:t>
      </w:r>
    </w:p>
    <w:p w:rsidR="00E47F5A" w:rsidRPr="001B0D8D" w:rsidRDefault="00E47F5A" w:rsidP="0090672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Školu navštěvuje 317 studentů denního a kombinovaného studia, spolupracuje se školami v 13 zemích světa. 85</w:t>
      </w:r>
      <w:r w:rsidR="0010678E" w:rsidRPr="001B0D8D">
        <w:rPr>
          <w:shd w:val="clear" w:color="auto" w:fill="FFFFFF"/>
        </w:rPr>
        <w:t xml:space="preserve"> </w:t>
      </w:r>
      <w:r w:rsidRPr="001B0D8D">
        <w:rPr>
          <w:shd w:val="clear" w:color="auto" w:fill="FFFFFF"/>
        </w:rPr>
        <w:t>% studentů zůstává ve vystudovaném oboru</w:t>
      </w:r>
      <w:r w:rsidR="0010678E" w:rsidRPr="001B0D8D">
        <w:rPr>
          <w:shd w:val="clear" w:color="auto" w:fill="FFFFFF"/>
        </w:rPr>
        <w:t>.</w:t>
      </w:r>
    </w:p>
    <w:p w:rsidR="00026362" w:rsidRPr="001B0D8D" w:rsidRDefault="00E47F5A" w:rsidP="0090672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Pro výuku předmětů </w:t>
      </w:r>
      <w:r w:rsidR="00026362" w:rsidRPr="001B0D8D">
        <w:rPr>
          <w:shd w:val="clear" w:color="auto" w:fill="FFFFFF"/>
        </w:rPr>
        <w:t>jsou vybíráni</w:t>
      </w:r>
      <w:r w:rsidRPr="001B0D8D">
        <w:rPr>
          <w:shd w:val="clear" w:color="auto" w:fill="FFFFFF"/>
        </w:rPr>
        <w:t xml:space="preserve"> špičkov</w:t>
      </w:r>
      <w:r w:rsidR="00026362" w:rsidRPr="001B0D8D">
        <w:rPr>
          <w:shd w:val="clear" w:color="auto" w:fill="FFFFFF"/>
        </w:rPr>
        <w:t>í</w:t>
      </w:r>
      <w:r w:rsidRPr="001B0D8D">
        <w:rPr>
          <w:shd w:val="clear" w:color="auto" w:fill="FFFFFF"/>
        </w:rPr>
        <w:t xml:space="preserve"> </w:t>
      </w:r>
      <w:r w:rsidR="0090672D" w:rsidRPr="001B0D8D">
        <w:rPr>
          <w:shd w:val="clear" w:color="auto" w:fill="FFFFFF"/>
        </w:rPr>
        <w:t>vyučující</w:t>
      </w:r>
      <w:r w:rsidRPr="001B0D8D">
        <w:rPr>
          <w:shd w:val="clear" w:color="auto" w:fill="FFFFFF"/>
        </w:rPr>
        <w:t>, kteří maj</w:t>
      </w:r>
      <w:r w:rsidR="0010678E" w:rsidRPr="001B0D8D">
        <w:rPr>
          <w:shd w:val="clear" w:color="auto" w:fill="FFFFFF"/>
        </w:rPr>
        <w:t>í bohaté pedagogické zkušenosti</w:t>
      </w:r>
      <w:r w:rsidRPr="001B0D8D">
        <w:rPr>
          <w:shd w:val="clear" w:color="auto" w:fill="FFFFFF"/>
        </w:rPr>
        <w:t xml:space="preserve"> a kteří v daném oboru aktivně působí. Do výuky </w:t>
      </w:r>
      <w:r w:rsidR="00026362" w:rsidRPr="001B0D8D">
        <w:rPr>
          <w:shd w:val="clear" w:color="auto" w:fill="FFFFFF"/>
        </w:rPr>
        <w:t>jsou aktivně zapojováni</w:t>
      </w:r>
      <w:r w:rsidRPr="001B0D8D">
        <w:rPr>
          <w:shd w:val="clear" w:color="auto" w:fill="FFFFFF"/>
        </w:rPr>
        <w:t xml:space="preserve"> i přední specialist</w:t>
      </w:r>
      <w:r w:rsidR="00026362" w:rsidRPr="001B0D8D">
        <w:rPr>
          <w:shd w:val="clear" w:color="auto" w:fill="FFFFFF"/>
        </w:rPr>
        <w:t>é</w:t>
      </w:r>
      <w:r w:rsidRPr="001B0D8D">
        <w:rPr>
          <w:shd w:val="clear" w:color="auto" w:fill="FFFFFF"/>
        </w:rPr>
        <w:t xml:space="preserve"> partnerů</w:t>
      </w:r>
      <w:r w:rsidR="00026362" w:rsidRPr="001B0D8D">
        <w:rPr>
          <w:shd w:val="clear" w:color="auto" w:fill="FFFFFF"/>
        </w:rPr>
        <w:t xml:space="preserve"> společnosti Unicorn</w:t>
      </w:r>
      <w:r w:rsidRPr="001B0D8D">
        <w:rPr>
          <w:shd w:val="clear" w:color="auto" w:fill="FFFFFF"/>
        </w:rPr>
        <w:t>.</w:t>
      </w:r>
      <w:r w:rsidR="00026362" w:rsidRPr="001B0D8D">
        <w:rPr>
          <w:shd w:val="clear" w:color="auto" w:fill="FFFFFF"/>
        </w:rPr>
        <w:t xml:space="preserve"> Na výuce se podílí přibližně stovka pedagogů. </w:t>
      </w:r>
    </w:p>
    <w:p w:rsidR="006721E4" w:rsidRPr="001B0D8D" w:rsidRDefault="00E4400E">
      <w:pPr>
        <w:pStyle w:val="UNIHeading2"/>
      </w:pPr>
      <w:bookmarkStart w:id="8" w:name="_Toc512266171"/>
      <w:r w:rsidRPr="001B0D8D">
        <w:t>Popis stávajících procesů</w:t>
      </w:r>
      <w:bookmarkEnd w:id="8"/>
    </w:p>
    <w:p w:rsidR="00B064ED" w:rsidRPr="001B0D8D" w:rsidRDefault="00026362" w:rsidP="005A6DD6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Ve škole</w:t>
      </w:r>
      <w:r w:rsidR="0010678E" w:rsidRPr="001B0D8D">
        <w:rPr>
          <w:shd w:val="clear" w:color="auto" w:fill="FFFFFF"/>
        </w:rPr>
        <w:t xml:space="preserve"> UCL</w:t>
      </w:r>
      <w:r w:rsidRPr="001B0D8D">
        <w:rPr>
          <w:shd w:val="clear" w:color="auto" w:fill="FFFFFF"/>
        </w:rPr>
        <w:t xml:space="preserve"> existuje mnoho procesů. Pro tento projekt jsou relevantní procesy, které se týkají parkovacích míst v garážích. </w:t>
      </w:r>
    </w:p>
    <w:p w:rsidR="006721E4" w:rsidRPr="001B0D8D" w:rsidRDefault="00E4400E">
      <w:pPr>
        <w:pStyle w:val="UNIHeading3"/>
      </w:pPr>
      <w:bookmarkStart w:id="9" w:name="_Toc512266172"/>
      <w:r w:rsidRPr="001B0D8D">
        <w:t>Souhrnný přehled procesů</w:t>
      </w:r>
      <w:bookmarkEnd w:id="9"/>
    </w:p>
    <w:p w:rsidR="00CD1CE9" w:rsidRDefault="002C1753" w:rsidP="00CD1CE9">
      <w:pPr>
        <w:pStyle w:val="UNINormalParagraph"/>
      </w:pPr>
      <w:r w:rsidRPr="001B0D8D">
        <w:t>Na následujícím diagramu je shrnutý současný stav procesu zjišťování obsazenosti</w:t>
      </w:r>
      <w:r w:rsidR="00C55FB9">
        <w:t xml:space="preserve"> a rezervace parkovacích stání. Bližší popis k procesům je v tabulce č. 1. </w:t>
      </w:r>
    </w:p>
    <w:p w:rsidR="002C1753" w:rsidRDefault="00CD1CE9" w:rsidP="00CD1CE9">
      <w:pPr>
        <w:pStyle w:val="UNINormalParagrap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-4.7pt;margin-top:394.3pt;width:447.45pt;height:226.65pt;z-index:251667456;mso-position-horizontal-relative:margin;mso-position-vertical-relative:margin">
            <v:imagedata r:id="rId14" o:title="uuBMLDrawDiagram (11)"/>
            <w10:wrap type="square" anchorx="margin" anchory="margin"/>
          </v:shape>
        </w:pict>
      </w:r>
      <w:r w:rsidR="002C1753" w:rsidRPr="001B0D8D">
        <w:t xml:space="preserve">Obrázek </w:t>
      </w:r>
      <w:fldSimple w:instr=" SEQ Obrázek \* ARABIC ">
        <w:r w:rsidR="00C55FB9">
          <w:rPr>
            <w:noProof/>
          </w:rPr>
          <w:t>3</w:t>
        </w:r>
      </w:fldSimple>
      <w:r w:rsidR="002C1753" w:rsidRPr="001B0D8D">
        <w:t xml:space="preserve"> – souhrnný přehled procesů</w:t>
      </w:r>
    </w:p>
    <w:p w:rsidR="0061354E" w:rsidRPr="001B0D8D" w:rsidRDefault="00314BAA" w:rsidP="0061354E">
      <w:pPr>
        <w:pStyle w:val="UNINormalParagraph"/>
        <w:rPr>
          <w:color w:val="008000"/>
        </w:rPr>
      </w:pPr>
      <w:r w:rsidRPr="001B0D8D">
        <w:lastRenderedPageBreak/>
        <w:t xml:space="preserve">Aktivity, které se týkají poolových parkovacích míst, jsou </w:t>
      </w:r>
      <w:r w:rsidR="0061354E" w:rsidRPr="001B0D8D">
        <w:t>zaznamenáván</w:t>
      </w:r>
      <w:r w:rsidRPr="001B0D8D">
        <w:t>y</w:t>
      </w:r>
      <w:r w:rsidR="0061354E" w:rsidRPr="001B0D8D">
        <w:t xml:space="preserve"> do </w:t>
      </w:r>
      <w:r w:rsidR="0026376E" w:rsidRPr="001B0D8D">
        <w:t xml:space="preserve">elektronického </w:t>
      </w:r>
      <w:r w:rsidR="0061354E" w:rsidRPr="001B0D8D">
        <w:t xml:space="preserve">bloku recepcí. </w:t>
      </w:r>
      <w:r w:rsidRPr="001B0D8D">
        <w:t xml:space="preserve">Aktivity, které se týkají dedikovaných míst, se řeší přímo mezi návštěvou a vlastníkem – může být bez součinnosti s recepcí. </w:t>
      </w:r>
      <w:r w:rsidR="0061354E" w:rsidRPr="001B0D8D">
        <w:t>Byly identifikovány tyto 4 základní procesy, které jsou popsány v následující tabulce.</w:t>
      </w:r>
    </w:p>
    <w:p w:rsidR="002C1753" w:rsidRPr="001B0D8D" w:rsidRDefault="002C1753" w:rsidP="002C1753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1</w:t>
        </w:r>
      </w:fldSimple>
      <w:r w:rsidRPr="001B0D8D">
        <w:t xml:space="preserve"> - popis stávajících procesů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5"/>
        <w:gridCol w:w="2445"/>
        <w:gridCol w:w="5038"/>
      </w:tblGrid>
      <w:tr w:rsidR="0061354E" w:rsidRPr="001B0D8D">
        <w:tc>
          <w:tcPr>
            <w:tcW w:w="1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Heading"/>
            </w:pPr>
            <w:r w:rsidRPr="001B0D8D">
              <w:t>ID procesu</w:t>
            </w:r>
          </w:p>
        </w:tc>
        <w:tc>
          <w:tcPr>
            <w:tcW w:w="24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Heading"/>
            </w:pPr>
            <w:r w:rsidRPr="001B0D8D">
              <w:t>Název</w:t>
            </w:r>
          </w:p>
        </w:tc>
        <w:tc>
          <w:tcPr>
            <w:tcW w:w="50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Heading"/>
            </w:pPr>
            <w:r w:rsidRPr="001B0D8D">
              <w:t>Poznámka</w:t>
            </w:r>
          </w:p>
        </w:tc>
      </w:tr>
      <w:tr w:rsidR="0061354E" w:rsidRPr="001B0D8D">
        <w:tc>
          <w:tcPr>
            <w:tcW w:w="1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>1</w:t>
            </w:r>
          </w:p>
        </w:tc>
        <w:tc>
          <w:tcPr>
            <w:tcW w:w="24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>Rezervace volného parkovacího místa (a zjištění obsazenosti)</w:t>
            </w:r>
          </w:p>
        </w:tc>
        <w:tc>
          <w:tcPr>
            <w:tcW w:w="50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 xml:space="preserve">Je možné osobně, telefonicky nebo mailem domluvit rezervaci parkovacího místa. Rezervace a </w:t>
            </w:r>
            <w:r w:rsidR="0026376E" w:rsidRPr="001B0D8D">
              <w:t>jejich</w:t>
            </w:r>
            <w:r w:rsidRPr="001B0D8D">
              <w:t xml:space="preserve"> změny jsou domlouvány recepcí, kde se rezervace zaznamenávají do </w:t>
            </w:r>
            <w:r w:rsidR="0026376E" w:rsidRPr="001B0D8D">
              <w:t xml:space="preserve">elektronického </w:t>
            </w:r>
            <w:r w:rsidRPr="001B0D8D">
              <w:t>bloku.</w:t>
            </w:r>
          </w:p>
        </w:tc>
      </w:tr>
      <w:tr w:rsidR="0061354E" w:rsidRPr="001B0D8D" w:rsidTr="0075517C">
        <w:trPr>
          <w:trHeight w:val="583"/>
        </w:trPr>
        <w:tc>
          <w:tcPr>
            <w:tcW w:w="1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>2</w:t>
            </w:r>
          </w:p>
        </w:tc>
        <w:tc>
          <w:tcPr>
            <w:tcW w:w="24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 xml:space="preserve">Dočasné přenechání dedikovaného parkovacího místa </w:t>
            </w:r>
          </w:p>
        </w:tc>
        <w:tc>
          <w:tcPr>
            <w:tcW w:w="50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 xml:space="preserve">Je možné, že vlastník místa dočasně přenechá své parkovací místo k využívání někomu dalšímu. Tuto informaci může nahlásit recepci. Například když odjíždí na týden pryč. </w:t>
            </w:r>
            <w:r w:rsidR="0026376E" w:rsidRPr="001B0D8D">
              <w:t>(většinou domlouváno mimo systém)</w:t>
            </w:r>
          </w:p>
        </w:tc>
      </w:tr>
      <w:tr w:rsidR="0061354E" w:rsidRPr="001B0D8D" w:rsidTr="0075517C">
        <w:tc>
          <w:tcPr>
            <w:tcW w:w="1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>3</w:t>
            </w:r>
          </w:p>
        </w:tc>
        <w:tc>
          <w:tcPr>
            <w:tcW w:w="24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 xml:space="preserve">Příjezd na / odjezd z rezervovaného místa </w:t>
            </w:r>
          </w:p>
        </w:tc>
        <w:tc>
          <w:tcPr>
            <w:tcW w:w="50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 xml:space="preserve">Stav je po nahlášení na recepci zaznamenán do </w:t>
            </w:r>
            <w:r w:rsidR="0026376E" w:rsidRPr="001B0D8D">
              <w:t xml:space="preserve">elektronického </w:t>
            </w:r>
            <w:r w:rsidRPr="001B0D8D">
              <w:t>bloku.</w:t>
            </w:r>
          </w:p>
        </w:tc>
      </w:tr>
      <w:tr w:rsidR="0061354E" w:rsidRPr="001B0D8D">
        <w:tc>
          <w:tcPr>
            <w:tcW w:w="1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>4</w:t>
            </w:r>
          </w:p>
        </w:tc>
        <w:tc>
          <w:tcPr>
            <w:tcW w:w="24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61354E">
            <w:pPr>
              <w:pStyle w:val="UNITableContent"/>
            </w:pPr>
            <w:r w:rsidRPr="001B0D8D">
              <w:t>Kontrola</w:t>
            </w:r>
          </w:p>
        </w:tc>
        <w:tc>
          <w:tcPr>
            <w:tcW w:w="50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1354E" w:rsidRPr="001B0D8D" w:rsidRDefault="0061354E" w:rsidP="0026376E">
            <w:pPr>
              <w:pStyle w:val="UNITableContent"/>
            </w:pPr>
            <w:r w:rsidRPr="001B0D8D">
              <w:t xml:space="preserve">Parkovací místa </w:t>
            </w:r>
            <w:r w:rsidR="0026376E" w:rsidRPr="001B0D8D">
              <w:t>mohou být</w:t>
            </w:r>
            <w:r w:rsidRPr="001B0D8D">
              <w:t xml:space="preserve"> náhodně kontrolována, zda nejsou obsazena někým neočekávaným, jestli fungují světla apod.</w:t>
            </w:r>
          </w:p>
        </w:tc>
      </w:tr>
    </w:tbl>
    <w:p w:rsidR="00C55FB9" w:rsidRDefault="00C55FB9" w:rsidP="00C55FB9">
      <w:pPr>
        <w:pStyle w:val="NoSpacing"/>
      </w:pPr>
    </w:p>
    <w:p w:rsidR="006721E4" w:rsidRDefault="00E4400E">
      <w:pPr>
        <w:pStyle w:val="UNIHeading3"/>
      </w:pPr>
      <w:bookmarkStart w:id="10" w:name="_Toc512266173"/>
      <w:r w:rsidRPr="001B0D8D">
        <w:t xml:space="preserve">Proces </w:t>
      </w:r>
      <w:r w:rsidR="00F00E72" w:rsidRPr="001B0D8D">
        <w:t>rezervace volného parkovacího místa</w:t>
      </w:r>
      <w:bookmarkEnd w:id="10"/>
    </w:p>
    <w:p w:rsidR="00C55FB9" w:rsidRPr="00C55FB9" w:rsidRDefault="00C55FB9" w:rsidP="00C55FB9">
      <w:pPr>
        <w:pStyle w:val="UNINormalParagraph"/>
      </w:pPr>
      <w:r>
        <w:t>V následující tabulce č. 2 a diagramech č. 4 a č. 5 je zachycen proces rezervace.</w:t>
      </w:r>
    </w:p>
    <w:p w:rsidR="00B32E83" w:rsidRPr="001B0D8D" w:rsidRDefault="00C55FB9" w:rsidP="00B32E83">
      <w:pPr>
        <w:pStyle w:val="Caption"/>
        <w:keepNext/>
      </w:pPr>
      <w:r w:rsidRPr="001B0D8D">
        <w:rPr>
          <w:noProof/>
          <w:lang w:val="en-US" w:eastAsia="en-US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3529</wp:posOffset>
            </wp:positionH>
            <wp:positionV relativeFrom="paragraph">
              <wp:posOffset>1529715</wp:posOffset>
            </wp:positionV>
            <wp:extent cx="4942205" cy="2062480"/>
            <wp:effectExtent l="0" t="0" r="0" b="0"/>
            <wp:wrapTight wrapText="bothSides">
              <wp:wrapPolygon edited="0">
                <wp:start x="0" y="0"/>
                <wp:lineTo x="0" y="21347"/>
                <wp:lineTo x="21481" y="21347"/>
                <wp:lineTo x="21481" y="0"/>
                <wp:lineTo x="0" y="0"/>
              </wp:wrapPolygon>
            </wp:wrapTight>
            <wp:docPr id="21" name="Picture 21" descr="C:\Users\pavelma\AppData\Local\Microsoft\Windows\INetCache\Content.Word\BAKU - ARCH - diagram zony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velma\AppData\Local\Microsoft\Windows\INetCache\Content.Word\BAKU - ARCH - diagram zony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3C98ADF" wp14:editId="15E1916A">
                <wp:simplePos x="0" y="0"/>
                <wp:positionH relativeFrom="column">
                  <wp:posOffset>3810</wp:posOffset>
                </wp:positionH>
                <wp:positionV relativeFrom="paragraph">
                  <wp:posOffset>1302385</wp:posOffset>
                </wp:positionV>
                <wp:extent cx="5507355" cy="222885"/>
                <wp:effectExtent l="0" t="0" r="0" b="5715"/>
                <wp:wrapTight wrapText="bothSides">
                  <wp:wrapPolygon edited="0">
                    <wp:start x="0" y="0"/>
                    <wp:lineTo x="0" y="20308"/>
                    <wp:lineTo x="21518" y="20308"/>
                    <wp:lineTo x="21518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34EB" w:rsidRPr="009A6900" w:rsidRDefault="004234EB" w:rsidP="00C55FB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P</w:t>
                            </w:r>
                            <w:r w:rsidRPr="00A323BF">
                              <w:t>roces rezervace zachycený pomocí UML Eriksson-Panker business extension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8ADF" id="Text Box 5" o:spid="_x0000_s1032" type="#_x0000_t202" style="position:absolute;margin-left:.3pt;margin-top:102.55pt;width:433.65pt;height:17.5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" stroked="f">
                <v:textbox inset="0,0,0,0">
                  <w:txbxContent>
                    <w:p w:rsidR="004234EB" w:rsidRPr="009A6900" w:rsidRDefault="004234EB" w:rsidP="00C55FB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P</w:t>
                      </w:r>
                      <w:r w:rsidRPr="00A323BF">
                        <w:t>roces rezervace zachycený pomocí UML Eriksson-Panker business extension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32E83" w:rsidRPr="001B0D8D">
        <w:t xml:space="preserve">Tabulka </w:t>
      </w:r>
      <w:fldSimple w:instr=" SEQ Tabulka \* ARABIC ">
        <w:r>
          <w:rPr>
            <w:noProof/>
          </w:rPr>
          <w:t>2</w:t>
        </w:r>
      </w:fldSimple>
      <w:r w:rsidR="00B32E83" w:rsidRPr="001B0D8D">
        <w:t xml:space="preserve"> - proces rezervace volného </w:t>
      </w:r>
      <w:r w:rsidR="00314BAA" w:rsidRPr="001B0D8D">
        <w:t>parkovacího</w:t>
      </w:r>
      <w:r w:rsidR="00B32E83" w:rsidRPr="001B0D8D">
        <w:t xml:space="preserve"> místa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6721E4" w:rsidRPr="001B0D8D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F00E72">
            <w:pPr>
              <w:pStyle w:val="UNITableContent"/>
            </w:pPr>
            <w:r w:rsidRPr="001B0D8D">
              <w:t xml:space="preserve">Rezervace volného </w:t>
            </w:r>
            <w:r w:rsidR="00314BAA" w:rsidRPr="001B0D8D">
              <w:t xml:space="preserve">poolového </w:t>
            </w:r>
            <w:r w:rsidRPr="001B0D8D">
              <w:t>parkovacího místa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Zodpovědná osoba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F00E72">
            <w:pPr>
              <w:pStyle w:val="UNITableContent"/>
            </w:pPr>
            <w:r w:rsidRPr="001B0D8D">
              <w:t>Recepční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F00E72">
            <w:pPr>
              <w:pStyle w:val="UNITableContent"/>
            </w:pPr>
            <w:r w:rsidRPr="001B0D8D">
              <w:t>Telefonická domluva, e-mail</w:t>
            </w:r>
            <w:r w:rsidR="002C1753" w:rsidRPr="001B0D8D">
              <w:t>, osobně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F00E72" w:rsidP="00CA0AE7">
            <w:pPr>
              <w:pStyle w:val="UNITableContent"/>
            </w:pPr>
            <w:r w:rsidRPr="001B0D8D">
              <w:t xml:space="preserve">Záznam do </w:t>
            </w:r>
            <w:r w:rsidR="00CA0AE7" w:rsidRPr="001B0D8D">
              <w:t>elektronického</w:t>
            </w:r>
            <w:r w:rsidRPr="001B0D8D">
              <w:t xml:space="preserve"> bloku</w:t>
            </w:r>
          </w:p>
        </w:tc>
      </w:tr>
    </w:tbl>
    <w:p w:rsidR="00C55FB9" w:rsidRDefault="00C55FB9" w:rsidP="00CA0AE7">
      <w:pPr>
        <w:pStyle w:val="Caption"/>
        <w:keepNext/>
        <w:jc w:val="both"/>
      </w:pPr>
    </w:p>
    <w:p w:rsidR="00C55FB9" w:rsidRDefault="00C55FB9" w:rsidP="00CA0AE7">
      <w:pPr>
        <w:pStyle w:val="Caption"/>
        <w:keepNext/>
        <w:jc w:val="both"/>
      </w:pPr>
    </w:p>
    <w:p w:rsidR="00C55FB9" w:rsidRDefault="00C55FB9" w:rsidP="00CA0AE7">
      <w:pPr>
        <w:pStyle w:val="Caption"/>
        <w:keepNext/>
        <w:jc w:val="both"/>
      </w:pPr>
    </w:p>
    <w:p w:rsidR="00C55FB9" w:rsidRDefault="00C55FB9" w:rsidP="00CA0AE7">
      <w:pPr>
        <w:pStyle w:val="Caption"/>
        <w:keepNext/>
        <w:jc w:val="both"/>
      </w:pPr>
    </w:p>
    <w:p w:rsidR="00C55FB9" w:rsidRDefault="00C55FB9" w:rsidP="00CA0AE7">
      <w:pPr>
        <w:pStyle w:val="Caption"/>
        <w:keepNext/>
        <w:jc w:val="both"/>
      </w:pPr>
    </w:p>
    <w:p w:rsidR="00C55FB9" w:rsidRDefault="00C55FB9" w:rsidP="00CA0AE7">
      <w:pPr>
        <w:pStyle w:val="Caption"/>
        <w:keepNext/>
        <w:jc w:val="both"/>
      </w:pPr>
    </w:p>
    <w:p w:rsidR="00C55FB9" w:rsidRDefault="00C55FB9" w:rsidP="00CA0AE7">
      <w:pPr>
        <w:pStyle w:val="Caption"/>
        <w:keepNext/>
        <w:jc w:val="both"/>
      </w:pPr>
    </w:p>
    <w:p w:rsidR="00C55FB9" w:rsidRDefault="00C55FB9" w:rsidP="00C55FB9">
      <w:pPr>
        <w:pStyle w:val="Caption"/>
        <w:keepNext/>
        <w:jc w:val="both"/>
      </w:pPr>
    </w:p>
    <w:p w:rsidR="00C55FB9" w:rsidRDefault="00C55FB9" w:rsidP="00C55FB9">
      <w:pPr>
        <w:pStyle w:val="Caption"/>
        <w:keepNext/>
        <w:jc w:val="both"/>
      </w:pPr>
      <w:r>
        <w:br/>
      </w:r>
      <w:r>
        <w:lastRenderedPageBreak/>
        <w:t xml:space="preserve">Obrázek </w:t>
      </w:r>
      <w:fldSimple w:instr=" SEQ Obrázek \* ARABIC ">
        <w:r>
          <w:rPr>
            <w:noProof/>
          </w:rPr>
          <w:t>5</w:t>
        </w:r>
      </w:fldSimple>
      <w:r>
        <w:t xml:space="preserve"> - </w:t>
      </w:r>
      <w:r w:rsidRPr="00F05F3D">
        <w:t>BPMN model procesu "Rezervace volného místa"</w:t>
      </w:r>
    </w:p>
    <w:p w:rsidR="00910DAE" w:rsidRPr="001B0D8D" w:rsidRDefault="00187BAE" w:rsidP="00CA0AE7">
      <w:pPr>
        <w:pStyle w:val="Caption"/>
        <w:keepNext/>
        <w:jc w:val="both"/>
      </w:pPr>
      <w:r w:rsidRPr="001B0D8D">
        <w:rPr>
          <w:noProof/>
          <w:lang w:val="en-US" w:eastAsia="en-US" w:bidi="ar-SA"/>
        </w:rPr>
        <w:drawing>
          <wp:inline distT="0" distB="0" distL="0" distR="0">
            <wp:extent cx="5572125" cy="3035300"/>
            <wp:effectExtent l="0" t="0" r="9525" b="0"/>
            <wp:docPr id="11" name="Picture 11" descr="C:\Users\pavelma\AppData\Local\Microsoft\Windows\INetCache\Content.Word\BAKU - ARCH - diagram z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velma\AppData\Local\Microsoft\Windows\INetCache\Content.Word\BAKU - ARCH - diagram zon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EB" w:rsidRDefault="004234EB">
      <w:pPr>
        <w:pStyle w:val="UNINormalParagraph"/>
      </w:pPr>
    </w:p>
    <w:p w:rsidR="00CA0AE7" w:rsidRPr="001B0D8D" w:rsidRDefault="00C55FB9">
      <w:pPr>
        <w:pStyle w:val="UNINormalParagraph"/>
      </w:pPr>
      <w:r>
        <w:t xml:space="preserve">V tabulkách č. 3 až č. </w:t>
      </w:r>
      <w:r w:rsidR="004234EB">
        <w:t>8</w:t>
      </w:r>
      <w:r>
        <w:t xml:space="preserve"> jsou popsány </w:t>
      </w:r>
      <w:r w:rsidR="004234EB">
        <w:t>aktivity z BPMN modelu procesu „Rezervace volného místa“</w:t>
      </w:r>
    </w:p>
    <w:p w:rsidR="00910DAE" w:rsidRPr="001B0D8D" w:rsidRDefault="00910DAE" w:rsidP="00910DAE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3</w:t>
        </w:r>
      </w:fldSimple>
      <w:r w:rsidRPr="001B0D8D">
        <w:t xml:space="preserve"> - Rezervace volného místa – Formální kontrola požadavku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910DAE" w:rsidRPr="001B0D8D" w:rsidTr="00910DAE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Název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Formální kontrola požadavku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Zkontrolování, zda požadavek na rezervaci obsahuje všechny náležitosti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Den, čas, délka rezervace, jméno, kontakt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 xml:space="preserve">V případě chyby: Notifikace A (nedostatek informací) 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Koncový uživatel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Recepce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Časová náročnost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5 -15minut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Kanál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187BAE" w:rsidP="00910DAE">
            <w:pPr>
              <w:pStyle w:val="UNITableContent"/>
            </w:pPr>
            <w:r w:rsidRPr="001B0D8D">
              <w:t>E-mail, osobně, telefon</w:t>
            </w:r>
          </w:p>
        </w:tc>
      </w:tr>
    </w:tbl>
    <w:p w:rsidR="004234EB" w:rsidRDefault="004234EB" w:rsidP="00910DAE">
      <w:pPr>
        <w:pStyle w:val="Caption"/>
        <w:keepNext/>
      </w:pPr>
    </w:p>
    <w:p w:rsidR="00910DAE" w:rsidRPr="001B0D8D" w:rsidRDefault="00910DAE" w:rsidP="00910DAE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4</w:t>
        </w:r>
      </w:fldSimple>
      <w:r w:rsidRPr="001B0D8D">
        <w:t xml:space="preserve"> - Rezervace volného místa – Rezervace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910DAE" w:rsidRPr="001B0D8D" w:rsidTr="00910DAE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Název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Provedení rezervace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Zapsání rezervace do rezervační knihy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Den, čas, délka rezervace, jméno, kontakt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BD34A9">
            <w:pPr>
              <w:pStyle w:val="UNITableContent"/>
            </w:pPr>
            <w:r w:rsidRPr="001B0D8D">
              <w:t>V případě volna: Notifikace B (úspěšná rezervace</w:t>
            </w:r>
            <w:r w:rsidR="00BD34A9" w:rsidRPr="001B0D8D">
              <w:t>)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Koncový uživatel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Recepce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Časová náročnost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5 -</w:t>
            </w:r>
            <w:r w:rsidR="00BD34A9" w:rsidRPr="001B0D8D">
              <w:t xml:space="preserve"> </w:t>
            </w:r>
            <w:r w:rsidRPr="001B0D8D">
              <w:t>15minut</w:t>
            </w:r>
          </w:p>
        </w:tc>
      </w:tr>
      <w:tr w:rsidR="00910DAE" w:rsidRPr="001B0D8D" w:rsidTr="00910DAE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Kanál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10DAE" w:rsidRPr="001B0D8D" w:rsidRDefault="00910DAE" w:rsidP="00910DAE">
            <w:pPr>
              <w:pStyle w:val="UNITableContent"/>
            </w:pPr>
            <w:r w:rsidRPr="001B0D8D">
              <w:t>E-mail, osobně, telefon</w:t>
            </w:r>
          </w:p>
        </w:tc>
      </w:tr>
    </w:tbl>
    <w:p w:rsidR="00CA0AE7" w:rsidRPr="001B0D8D" w:rsidRDefault="00CA0AE7" w:rsidP="00CA0AE7">
      <w:pPr>
        <w:pStyle w:val="Caption"/>
        <w:keepNext/>
      </w:pPr>
      <w:r w:rsidRPr="001B0D8D">
        <w:lastRenderedPageBreak/>
        <w:t xml:space="preserve">Tabulka </w:t>
      </w:r>
      <w:fldSimple w:instr=" SEQ Tabulka \* ARABIC ">
        <w:r w:rsidR="00C55FB9">
          <w:rPr>
            <w:noProof/>
          </w:rPr>
          <w:t>5</w:t>
        </w:r>
      </w:fldSimple>
      <w:r w:rsidRPr="001B0D8D">
        <w:t xml:space="preserve"> - Rezervace volného místa </w:t>
      </w:r>
      <w:r w:rsidR="003F4EF2" w:rsidRPr="001B0D8D">
        <w:t>–</w:t>
      </w:r>
      <w:r w:rsidRPr="001B0D8D">
        <w:t xml:space="preserve"> </w:t>
      </w:r>
      <w:r w:rsidR="00BD34A9" w:rsidRPr="001B0D8D">
        <w:t>Nalezení náhradního termínu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6721E4" w:rsidRPr="001B0D8D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Název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BD34A9">
            <w:pPr>
              <w:pStyle w:val="UNITableContent"/>
            </w:pPr>
            <w:r w:rsidRPr="001B0D8D">
              <w:t>Najdi náhradní termín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BD34A9">
            <w:pPr>
              <w:pStyle w:val="UNITableContent"/>
            </w:pPr>
            <w:r w:rsidRPr="001B0D8D">
              <w:t>Nalezení alternativního řešení při obsazenosti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AD4B80">
            <w:pPr>
              <w:pStyle w:val="UNITableContent"/>
            </w:pPr>
            <w:r w:rsidRPr="001B0D8D">
              <w:t>Den, čas, délka rezervace, jméno, kontakt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BD34A9">
            <w:pPr>
              <w:pStyle w:val="UNITableContent"/>
            </w:pPr>
            <w:r w:rsidRPr="001B0D8D">
              <w:t>alternativní den, čas, délka rezervace</w:t>
            </w:r>
          </w:p>
          <w:p w:rsidR="00BD34A9" w:rsidRPr="001B0D8D" w:rsidRDefault="00BD34A9">
            <w:pPr>
              <w:pStyle w:val="UNITableContent"/>
            </w:pPr>
            <w:r w:rsidRPr="001B0D8D">
              <w:t>Při nenalezení: Notifikace C (Nenalezení náhradního termínu)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Koncový uživatel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DB38B7">
            <w:pPr>
              <w:pStyle w:val="UNITableContent"/>
            </w:pPr>
            <w:r w:rsidRPr="001B0D8D">
              <w:t>Recepce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Časová náročnost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AD4B80">
            <w:pPr>
              <w:pStyle w:val="UNITableContent"/>
            </w:pPr>
            <w:r w:rsidRPr="001B0D8D">
              <w:t>5</w:t>
            </w:r>
            <w:r w:rsidR="00BD34A9" w:rsidRPr="001B0D8D">
              <w:t xml:space="preserve"> </w:t>
            </w:r>
            <w:r w:rsidRPr="001B0D8D">
              <w:t>-</w:t>
            </w:r>
            <w:r w:rsidR="00DB38B7" w:rsidRPr="001B0D8D">
              <w:t xml:space="preserve"> </w:t>
            </w:r>
            <w:r w:rsidRPr="001B0D8D">
              <w:t>15minut</w:t>
            </w:r>
          </w:p>
        </w:tc>
      </w:tr>
      <w:tr w:rsidR="006721E4" w:rsidRPr="001B0D8D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Kanál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AD4B80">
            <w:pPr>
              <w:pStyle w:val="UNITableContent"/>
            </w:pPr>
            <w:r w:rsidRPr="001B0D8D">
              <w:t>E-mail, osobně, telefon</w:t>
            </w:r>
          </w:p>
        </w:tc>
      </w:tr>
    </w:tbl>
    <w:p w:rsidR="004234EB" w:rsidRDefault="004234EB" w:rsidP="00832E66">
      <w:pPr>
        <w:pStyle w:val="Caption"/>
        <w:keepNext/>
      </w:pPr>
    </w:p>
    <w:p w:rsidR="00832E66" w:rsidRPr="001B0D8D" w:rsidRDefault="00832E66" w:rsidP="00832E66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6</w:t>
        </w:r>
      </w:fldSimple>
      <w:r w:rsidRPr="001B0D8D">
        <w:t xml:space="preserve"> - Rezervace volného místa </w:t>
      </w:r>
      <w:r w:rsidR="00DB38B7" w:rsidRPr="001B0D8D">
        <w:t>–</w:t>
      </w:r>
      <w:r w:rsidRPr="001B0D8D">
        <w:t xml:space="preserve"> </w:t>
      </w:r>
      <w:r w:rsidR="00DB38B7" w:rsidRPr="001B0D8D">
        <w:t>Dočasná blokace (max. 30 minut)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832E66" w:rsidRPr="001B0D8D" w:rsidTr="006C41E2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Název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DB38B7" w:rsidP="006C41E2">
            <w:pPr>
              <w:pStyle w:val="UNITableContent"/>
            </w:pPr>
            <w:r w:rsidRPr="001B0D8D">
              <w:t>Dočasná blokace (max. 30 minut)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DB38B7" w:rsidP="00832E66">
            <w:pPr>
              <w:pStyle w:val="UNITableContent"/>
            </w:pPr>
            <w:r w:rsidRPr="001B0D8D">
              <w:t>Zajistit, že nabídnutý termín nebude použit někým jiným</w:t>
            </w:r>
          </w:p>
        </w:tc>
      </w:tr>
      <w:tr w:rsidR="00DB38B7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B38B7" w:rsidRPr="001B0D8D" w:rsidRDefault="00DB38B7" w:rsidP="00DB38B7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B38B7" w:rsidRPr="001B0D8D" w:rsidRDefault="00DB38B7" w:rsidP="00DB38B7">
            <w:pPr>
              <w:pStyle w:val="UNITableContent"/>
            </w:pPr>
            <w:r w:rsidRPr="001B0D8D">
              <w:t>Den, čas, délka rezervace, jméno, kontakt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DB38B7" w:rsidP="00832E66">
            <w:pPr>
              <w:pStyle w:val="UNITableContent"/>
            </w:pPr>
            <w:r w:rsidRPr="001B0D8D">
              <w:t>Notifikace D (žádost o potvrzení náhradního termínu)</w:t>
            </w:r>
          </w:p>
          <w:p w:rsidR="005D28FC" w:rsidRPr="001B0D8D" w:rsidRDefault="005D28FC" w:rsidP="00832E66">
            <w:pPr>
              <w:pStyle w:val="UNITableContent"/>
            </w:pPr>
            <w:r w:rsidRPr="001B0D8D">
              <w:t>Zapsání dočasné blokace do knihy rezervací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Koncový uživatel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BD34A9" w:rsidP="006C41E2">
            <w:pPr>
              <w:pStyle w:val="UNITableContent"/>
            </w:pPr>
            <w:r w:rsidRPr="001B0D8D">
              <w:t>R</w:t>
            </w:r>
            <w:r w:rsidR="00832E66" w:rsidRPr="001B0D8D">
              <w:t>ecepce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Časová náročnost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</w:pPr>
            <w:r w:rsidRPr="001B0D8D">
              <w:t>5</w:t>
            </w:r>
            <w:r w:rsidR="00DB38B7" w:rsidRPr="001B0D8D">
              <w:t xml:space="preserve"> - 30 </w:t>
            </w:r>
            <w:r w:rsidRPr="001B0D8D">
              <w:t>minut</w:t>
            </w:r>
          </w:p>
        </w:tc>
      </w:tr>
      <w:tr w:rsidR="00DB38B7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B38B7" w:rsidRPr="001B0D8D" w:rsidRDefault="00DB38B7" w:rsidP="00DB38B7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Kanál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B38B7" w:rsidRPr="001B0D8D" w:rsidRDefault="00DB38B7" w:rsidP="00DB38B7">
            <w:pPr>
              <w:pStyle w:val="UNITableContent"/>
            </w:pPr>
            <w:r w:rsidRPr="001B0D8D">
              <w:t>E-mail, osobně, telefon</w:t>
            </w:r>
          </w:p>
        </w:tc>
      </w:tr>
    </w:tbl>
    <w:p w:rsidR="004234EB" w:rsidRDefault="004234EB" w:rsidP="00832E66">
      <w:pPr>
        <w:pStyle w:val="Caption"/>
        <w:keepNext/>
      </w:pPr>
    </w:p>
    <w:p w:rsidR="00832E66" w:rsidRPr="001B0D8D" w:rsidRDefault="00832E66" w:rsidP="00832E66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7</w:t>
        </w:r>
      </w:fldSimple>
      <w:r w:rsidRPr="001B0D8D">
        <w:t xml:space="preserve"> - Rezervace volného místa </w:t>
      </w:r>
      <w:r w:rsidR="00DB38B7" w:rsidRPr="001B0D8D">
        <w:t>–</w:t>
      </w:r>
      <w:r w:rsidRPr="001B0D8D">
        <w:t xml:space="preserve"> </w:t>
      </w:r>
      <w:r w:rsidR="00DB38B7" w:rsidRPr="001B0D8D">
        <w:t>Odblokuj (není odpověď)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832E66" w:rsidRPr="001B0D8D" w:rsidTr="006C41E2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Název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DB38B7" w:rsidP="006C41E2">
            <w:pPr>
              <w:pStyle w:val="UNITableContent"/>
            </w:pPr>
            <w:r w:rsidRPr="001B0D8D">
              <w:t>Odblokuj (není odpověď)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DB38B7" w:rsidP="006C41E2">
            <w:pPr>
              <w:pStyle w:val="UNITableContent"/>
            </w:pPr>
            <w:r w:rsidRPr="001B0D8D">
              <w:t xml:space="preserve">Uvolnit dočasně blokované místo kvůli </w:t>
            </w:r>
            <w:r w:rsidR="005D28FC" w:rsidRPr="001B0D8D">
              <w:t>tomu, že 30 minut nepřišla odpověď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5D28FC" w:rsidP="006C41E2">
            <w:pPr>
              <w:pStyle w:val="UNITableContent"/>
            </w:pPr>
            <w:r w:rsidRPr="001B0D8D">
              <w:t>Čas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D28FC" w:rsidRPr="001B0D8D" w:rsidRDefault="005D28FC" w:rsidP="006C41E2">
            <w:pPr>
              <w:pStyle w:val="UNITableContent"/>
            </w:pPr>
            <w:r w:rsidRPr="001B0D8D">
              <w:t xml:space="preserve">Notifikace E </w:t>
            </w:r>
            <w:r w:rsidR="00832E66" w:rsidRPr="001B0D8D">
              <w:t>(</w:t>
            </w:r>
            <w:r w:rsidRPr="001B0D8D">
              <w:t>o zrušení alternativního návrhu bez odpovědi)</w:t>
            </w:r>
          </w:p>
          <w:p w:rsidR="00832E66" w:rsidRPr="001B0D8D" w:rsidRDefault="005D28FC" w:rsidP="006C41E2">
            <w:pPr>
              <w:pStyle w:val="UNITableContent"/>
            </w:pPr>
            <w:r w:rsidRPr="001B0D8D">
              <w:t>Smazání dočasné blokace z knihy rezervací</w:t>
            </w:r>
            <w:r w:rsidR="00832E66" w:rsidRPr="001B0D8D">
              <w:t xml:space="preserve"> 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Koncový uživatel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</w:pPr>
            <w:r w:rsidRPr="001B0D8D">
              <w:t>recepce</w:t>
            </w:r>
          </w:p>
        </w:tc>
      </w:tr>
      <w:tr w:rsidR="00832E66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Časová náročnost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32E66" w:rsidRPr="001B0D8D" w:rsidRDefault="00832E66" w:rsidP="006C41E2">
            <w:pPr>
              <w:pStyle w:val="UNITableContent"/>
            </w:pPr>
            <w:r w:rsidRPr="001B0D8D">
              <w:t>5</w:t>
            </w:r>
            <w:r w:rsidR="005D28FC" w:rsidRPr="001B0D8D">
              <w:t xml:space="preserve"> </w:t>
            </w:r>
            <w:r w:rsidRPr="001B0D8D">
              <w:t>-</w:t>
            </w:r>
            <w:r w:rsidR="005D28FC" w:rsidRPr="001B0D8D">
              <w:t xml:space="preserve"> </w:t>
            </w:r>
            <w:r w:rsidRPr="001B0D8D">
              <w:t>15minut</w:t>
            </w:r>
          </w:p>
        </w:tc>
      </w:tr>
      <w:tr w:rsidR="00C27BF5" w:rsidRPr="001B0D8D" w:rsidTr="006C41E2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C27BF5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Kanál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C27BF5">
            <w:pPr>
              <w:pStyle w:val="UNITableContent"/>
            </w:pPr>
            <w:r w:rsidRPr="001B0D8D">
              <w:t>E-mail, osobně, telefon</w:t>
            </w:r>
          </w:p>
        </w:tc>
      </w:tr>
    </w:tbl>
    <w:p w:rsidR="004234EB" w:rsidRDefault="004234EB" w:rsidP="005D28FC">
      <w:pPr>
        <w:pStyle w:val="Caption"/>
        <w:keepNext/>
      </w:pPr>
    </w:p>
    <w:p w:rsidR="004234EB" w:rsidRDefault="004234EB">
      <w:pPr>
        <w:suppressAutoHyphens w:val="0"/>
        <w:rPr>
          <w:i/>
          <w:iCs/>
          <w:sz w:val="20"/>
          <w:szCs w:val="20"/>
        </w:rPr>
      </w:pPr>
      <w:r>
        <w:br w:type="page"/>
      </w:r>
    </w:p>
    <w:p w:rsidR="005D28FC" w:rsidRPr="001B0D8D" w:rsidRDefault="005D28FC" w:rsidP="005D28FC">
      <w:pPr>
        <w:pStyle w:val="Caption"/>
        <w:keepNext/>
      </w:pPr>
      <w:r w:rsidRPr="001B0D8D">
        <w:lastRenderedPageBreak/>
        <w:t xml:space="preserve">Tabulka </w:t>
      </w:r>
      <w:fldSimple w:instr=" SEQ Tabulka \* ARABIC ">
        <w:r w:rsidR="00C55FB9">
          <w:rPr>
            <w:noProof/>
          </w:rPr>
          <w:t>8</w:t>
        </w:r>
      </w:fldSimple>
      <w:r w:rsidRPr="001B0D8D">
        <w:t xml:space="preserve"> - Rezervace volného místa </w:t>
      </w:r>
      <w:r w:rsidR="00C27BF5" w:rsidRPr="001B0D8D">
        <w:t>–</w:t>
      </w:r>
      <w:r w:rsidRPr="001B0D8D">
        <w:t xml:space="preserve"> </w:t>
      </w:r>
      <w:r w:rsidR="00C27BF5" w:rsidRPr="001B0D8D">
        <w:t>Odblokuj (zamítnuto)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0"/>
        <w:gridCol w:w="7048"/>
      </w:tblGrid>
      <w:tr w:rsidR="00C27BF5" w:rsidRPr="001B0D8D" w:rsidTr="007C1064">
        <w:tc>
          <w:tcPr>
            <w:tcW w:w="17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Název</w:t>
            </w:r>
          </w:p>
        </w:tc>
        <w:tc>
          <w:tcPr>
            <w:tcW w:w="70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</w:pPr>
            <w:r w:rsidRPr="001B0D8D">
              <w:t>Odblokuj (zamítnuto)</w:t>
            </w:r>
          </w:p>
        </w:tc>
      </w:tr>
      <w:tr w:rsidR="00C27BF5" w:rsidRPr="001B0D8D" w:rsidTr="007C1064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Cíl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</w:pPr>
            <w:r w:rsidRPr="001B0D8D">
              <w:t>Uvolnit dočasně blokované místo kvůli tomu, že 30 minut nepřišla odpověď</w:t>
            </w:r>
          </w:p>
        </w:tc>
      </w:tr>
      <w:tr w:rsidR="00C27BF5" w:rsidRPr="001B0D8D" w:rsidTr="007C1064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</w:pPr>
            <w:r w:rsidRPr="001B0D8D">
              <w:t>Negativní odpověď na nabízený alternativní termín</w:t>
            </w:r>
          </w:p>
        </w:tc>
      </w:tr>
      <w:tr w:rsidR="00C27BF5" w:rsidRPr="001B0D8D" w:rsidTr="007C1064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Výstupy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</w:pPr>
            <w:r w:rsidRPr="001B0D8D">
              <w:t>Notifikace E (o zamítnutí alternativní rezervace)</w:t>
            </w:r>
          </w:p>
          <w:p w:rsidR="00C27BF5" w:rsidRPr="001B0D8D" w:rsidRDefault="00C27BF5" w:rsidP="007C1064">
            <w:pPr>
              <w:pStyle w:val="UNITableContent"/>
            </w:pPr>
            <w:r w:rsidRPr="001B0D8D">
              <w:t xml:space="preserve">Smazání dočasné blokace z knihy rezervací </w:t>
            </w:r>
          </w:p>
        </w:tc>
      </w:tr>
      <w:tr w:rsidR="00C27BF5" w:rsidRPr="001B0D8D" w:rsidTr="007C1064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Koncový uživatel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</w:pPr>
            <w:r w:rsidRPr="001B0D8D">
              <w:t>recepce</w:t>
            </w:r>
          </w:p>
        </w:tc>
      </w:tr>
      <w:tr w:rsidR="00C27BF5" w:rsidRPr="001B0D8D" w:rsidTr="007C1064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Časová náročnost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7C1064">
            <w:pPr>
              <w:pStyle w:val="UNITableContent"/>
            </w:pPr>
            <w:r w:rsidRPr="001B0D8D">
              <w:t>5 - 15minut</w:t>
            </w:r>
          </w:p>
        </w:tc>
      </w:tr>
      <w:tr w:rsidR="00C27BF5" w:rsidRPr="001B0D8D" w:rsidTr="007C1064">
        <w:tc>
          <w:tcPr>
            <w:tcW w:w="174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C27BF5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Kanál</w:t>
            </w:r>
          </w:p>
        </w:tc>
        <w:tc>
          <w:tcPr>
            <w:tcW w:w="70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27BF5" w:rsidRPr="001B0D8D" w:rsidRDefault="00C27BF5" w:rsidP="00C27BF5">
            <w:pPr>
              <w:pStyle w:val="UNITableContent"/>
            </w:pPr>
            <w:r w:rsidRPr="001B0D8D">
              <w:t>E-mail, osobně, telefon</w:t>
            </w:r>
          </w:p>
        </w:tc>
      </w:tr>
    </w:tbl>
    <w:p w:rsidR="006721E4" w:rsidRPr="001B0D8D" w:rsidRDefault="00E4400E">
      <w:pPr>
        <w:pStyle w:val="UNIHeading2"/>
      </w:pPr>
      <w:bookmarkStart w:id="11" w:name="_Toc512266174"/>
      <w:r w:rsidRPr="001B0D8D">
        <w:t>Shrnutí problému</w:t>
      </w:r>
      <w:bookmarkEnd w:id="11"/>
    </w:p>
    <w:p w:rsidR="003D2C1A" w:rsidRPr="001B0D8D" w:rsidRDefault="003D2C1A" w:rsidP="003D2C1A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9</w:t>
        </w:r>
      </w:fldSimple>
      <w:r w:rsidRPr="001B0D8D">
        <w:t xml:space="preserve"> - Shrnutí problému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0"/>
        <w:gridCol w:w="5758"/>
      </w:tblGrid>
      <w:tr w:rsidR="006721E4" w:rsidRPr="001B0D8D"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Problém s</w:t>
            </w:r>
          </w:p>
        </w:tc>
        <w:tc>
          <w:tcPr>
            <w:tcW w:w="57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35A3F" w:rsidRPr="001B0D8D" w:rsidRDefault="00135A3F" w:rsidP="00135A3F">
            <w:pPr>
              <w:pStyle w:val="UNITableContent"/>
            </w:pPr>
            <w:r w:rsidRPr="001B0D8D">
              <w:t>Problém je v neefektivitě systému správy a rezervací parkovacích stání. Zbytečné zatěžování recepce,</w:t>
            </w:r>
            <w:r w:rsidR="00C27BF5" w:rsidRPr="001B0D8D">
              <w:t xml:space="preserve"> nadbytečná</w:t>
            </w:r>
            <w:r w:rsidRPr="001B0D8D">
              <w:t xml:space="preserve"> </w:t>
            </w:r>
            <w:r w:rsidR="00C27BF5" w:rsidRPr="001B0D8D">
              <w:t xml:space="preserve">komunikace, </w:t>
            </w:r>
            <w:r w:rsidRPr="001B0D8D">
              <w:t>zapisování všech příjezdů/odjezdů a vyhledávání rezervací v </w:t>
            </w:r>
            <w:r w:rsidR="00C27BF5" w:rsidRPr="001B0D8D">
              <w:t>elektronickém</w:t>
            </w:r>
            <w:r w:rsidRPr="001B0D8D">
              <w:t xml:space="preserve"> bloku je časově náročné. </w:t>
            </w:r>
          </w:p>
          <w:p w:rsidR="006721E4" w:rsidRPr="001B0D8D" w:rsidRDefault="00135A3F" w:rsidP="00135A3F">
            <w:pPr>
              <w:pStyle w:val="UNITableContent"/>
            </w:pPr>
            <w:r w:rsidRPr="001B0D8D">
              <w:t xml:space="preserve">Významná neefektivita je v dedikovaných místech, které by mohly dočasně sloužit návštěvám. </w:t>
            </w:r>
          </w:p>
        </w:tc>
      </w:tr>
      <w:tr w:rsidR="006721E4" w:rsidRPr="001B0D8D"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Ovlivňuje</w:t>
            </w:r>
          </w:p>
        </w:tc>
        <w:tc>
          <w:tcPr>
            <w:tcW w:w="57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75517C">
            <w:pPr>
              <w:pStyle w:val="UNITableContent"/>
            </w:pPr>
            <w:r w:rsidRPr="001B0D8D">
              <w:t>Recepci, návštěvy</w:t>
            </w:r>
          </w:p>
        </w:tc>
      </w:tr>
      <w:tr w:rsidR="00135A3F" w:rsidRPr="001B0D8D"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35A3F" w:rsidRPr="001B0D8D" w:rsidRDefault="00135A3F" w:rsidP="00135A3F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dopad, který je</w:t>
            </w:r>
          </w:p>
        </w:tc>
        <w:tc>
          <w:tcPr>
            <w:tcW w:w="57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35A3F" w:rsidRPr="001B0D8D" w:rsidRDefault="00135A3F" w:rsidP="00135A3F">
            <w:pPr>
              <w:pStyle w:val="UNITableContent"/>
            </w:pPr>
            <w:r w:rsidRPr="001B0D8D">
              <w:t>Přetěžování recepce, neefektivní využívání garážových stání</w:t>
            </w:r>
            <w:r w:rsidR="0075517C" w:rsidRPr="001B0D8D">
              <w:t>, nepřesnosti, nedostatečná kontrola míst.</w:t>
            </w:r>
            <w:r w:rsidR="007D417E" w:rsidRPr="001B0D8D">
              <w:t xml:space="preserve"> </w:t>
            </w:r>
          </w:p>
        </w:tc>
      </w:tr>
      <w:tr w:rsidR="006721E4" w:rsidRPr="001B0D8D">
        <w:tc>
          <w:tcPr>
            <w:tcW w:w="30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Content"/>
              <w:rPr>
                <w:b/>
                <w:bCs/>
                <w:color w:val="FFFFFF"/>
              </w:rPr>
            </w:pPr>
            <w:r w:rsidRPr="001B0D8D">
              <w:rPr>
                <w:b/>
                <w:bCs/>
                <w:color w:val="FFFFFF"/>
              </w:rPr>
              <w:t>a úspěšným řešením by bylo</w:t>
            </w:r>
          </w:p>
        </w:tc>
        <w:tc>
          <w:tcPr>
            <w:tcW w:w="57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7D417E">
            <w:pPr>
              <w:pStyle w:val="UNITableContent"/>
            </w:pPr>
            <w:r w:rsidRPr="001B0D8D">
              <w:t>Automatické zjišťování obsazenosti parkovacích míst, zavedení rezerva</w:t>
            </w:r>
            <w:r w:rsidR="00C27BF5" w:rsidRPr="001B0D8D">
              <w:t>čního systému parkovacích míst, který by mohly využívat i návštěvy přímo.</w:t>
            </w:r>
          </w:p>
        </w:tc>
      </w:tr>
    </w:tbl>
    <w:p w:rsidR="006721E4" w:rsidRPr="001B0D8D" w:rsidRDefault="006721E4">
      <w:pPr>
        <w:pStyle w:val="UNINormalParagraph"/>
        <w:rPr>
          <w:i/>
          <w:iCs/>
          <w:color w:val="008000"/>
        </w:rPr>
      </w:pPr>
    </w:p>
    <w:p w:rsidR="006721E4" w:rsidRPr="001B0D8D" w:rsidRDefault="00E4400E">
      <w:pPr>
        <w:pStyle w:val="UNIHeading1"/>
      </w:pPr>
      <w:bookmarkStart w:id="12" w:name="_Toc512266175"/>
      <w:r w:rsidRPr="001B0D8D">
        <w:lastRenderedPageBreak/>
        <w:t>Definice projektu</w:t>
      </w:r>
      <w:bookmarkEnd w:id="12"/>
    </w:p>
    <w:p w:rsidR="006721E4" w:rsidRPr="001B0D8D" w:rsidRDefault="00E4400E">
      <w:pPr>
        <w:pStyle w:val="UNIHeading2"/>
      </w:pPr>
      <w:bookmarkStart w:id="13" w:name="_Toc512266176"/>
      <w:r w:rsidRPr="001B0D8D">
        <w:t>Cíle projektu</w:t>
      </w:r>
      <w:bookmarkEnd w:id="13"/>
    </w:p>
    <w:p w:rsidR="000612AF" w:rsidRPr="001B0D8D" w:rsidRDefault="00E4400E" w:rsidP="003B0B0D">
      <w:pPr>
        <w:pStyle w:val="NoSpacing"/>
        <w:jc w:val="both"/>
        <w:rPr>
          <w:b/>
          <w:bCs/>
          <w:shd w:val="clear" w:color="auto" w:fill="FFFFFF"/>
        </w:rPr>
      </w:pPr>
      <w:r w:rsidRPr="001B0D8D">
        <w:rPr>
          <w:b/>
          <w:bCs/>
          <w:shd w:val="clear" w:color="auto" w:fill="FFFFFF"/>
        </w:rPr>
        <w:t xml:space="preserve">Cílový stav </w:t>
      </w:r>
    </w:p>
    <w:p w:rsidR="00E47EA1" w:rsidRPr="001B0D8D" w:rsidRDefault="00E4400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Bude existovat </w:t>
      </w:r>
      <w:r w:rsidR="0059380B" w:rsidRPr="001B0D8D">
        <w:rPr>
          <w:shd w:val="clear" w:color="auto" w:fill="FFFFFF"/>
        </w:rPr>
        <w:t>automatizované</w:t>
      </w:r>
      <w:r w:rsidR="0060323F" w:rsidRPr="001B0D8D">
        <w:rPr>
          <w:shd w:val="clear" w:color="auto" w:fill="FFFFFF"/>
        </w:rPr>
        <w:t xml:space="preserve"> řešení pro správu </w:t>
      </w:r>
      <w:r w:rsidR="007B69A7" w:rsidRPr="001B0D8D">
        <w:rPr>
          <w:shd w:val="clear" w:color="auto" w:fill="FFFFFF"/>
        </w:rPr>
        <w:t xml:space="preserve">garážových </w:t>
      </w:r>
      <w:r w:rsidR="0060323F" w:rsidRPr="001B0D8D">
        <w:rPr>
          <w:shd w:val="clear" w:color="auto" w:fill="FFFFFF"/>
        </w:rPr>
        <w:t xml:space="preserve">parkovacích stání. </w:t>
      </w:r>
      <w:r w:rsidR="00170D6D" w:rsidRPr="001B0D8D">
        <w:rPr>
          <w:shd w:val="clear" w:color="auto" w:fill="FFFFFF"/>
        </w:rPr>
        <w:t xml:space="preserve">Řešení bude </w:t>
      </w:r>
      <w:r w:rsidR="00C91BD1" w:rsidRPr="001B0D8D">
        <w:rPr>
          <w:shd w:val="clear" w:color="auto" w:fill="FFFFFF"/>
        </w:rPr>
        <w:t xml:space="preserve">automatizované, </w:t>
      </w:r>
      <w:r w:rsidR="00170D6D" w:rsidRPr="001B0D8D">
        <w:rPr>
          <w:shd w:val="clear" w:color="auto" w:fill="FFFFFF"/>
        </w:rPr>
        <w:t xml:space="preserve">konfigurovatelné, rozšiřitelné a bude </w:t>
      </w:r>
      <w:r w:rsidR="0059380B" w:rsidRPr="001B0D8D">
        <w:rPr>
          <w:shd w:val="clear" w:color="auto" w:fill="FFFFFF"/>
        </w:rPr>
        <w:t>umožňovat</w:t>
      </w:r>
      <w:r w:rsidR="00170D6D" w:rsidRPr="001B0D8D">
        <w:rPr>
          <w:shd w:val="clear" w:color="auto" w:fill="FFFFFF"/>
        </w:rPr>
        <w:t xml:space="preserve"> </w:t>
      </w:r>
      <w:r w:rsidR="0059380B" w:rsidRPr="001B0D8D">
        <w:rPr>
          <w:shd w:val="clear" w:color="auto" w:fill="FFFFFF"/>
        </w:rPr>
        <w:t>zapojení</w:t>
      </w:r>
      <w:r w:rsidR="00170D6D" w:rsidRPr="001B0D8D">
        <w:rPr>
          <w:shd w:val="clear" w:color="auto" w:fill="FFFFFF"/>
        </w:rPr>
        <w:t xml:space="preserve"> do firemního informačního systému.</w:t>
      </w:r>
    </w:p>
    <w:p w:rsidR="007B69A7" w:rsidRPr="001B0D8D" w:rsidRDefault="0060323F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Z mobilního zařízení nebo i z počítače bude možné zobrazit obsazenost</w:t>
      </w:r>
      <w:r w:rsidR="0059380B" w:rsidRPr="001B0D8D">
        <w:rPr>
          <w:shd w:val="clear" w:color="auto" w:fill="FFFFFF"/>
        </w:rPr>
        <w:t xml:space="preserve"> míst. B</w:t>
      </w:r>
      <w:r w:rsidR="00C91BD1" w:rsidRPr="001B0D8D">
        <w:rPr>
          <w:shd w:val="clear" w:color="auto" w:fill="FFFFFF"/>
        </w:rPr>
        <w:t>ude</w:t>
      </w:r>
      <w:r w:rsidR="0059380B" w:rsidRPr="001B0D8D">
        <w:rPr>
          <w:shd w:val="clear" w:color="auto" w:fill="FFFFFF"/>
        </w:rPr>
        <w:t xml:space="preserve"> také</w:t>
      </w:r>
      <w:r w:rsidR="00C91BD1" w:rsidRPr="001B0D8D">
        <w:rPr>
          <w:shd w:val="clear" w:color="auto" w:fill="FFFFFF"/>
        </w:rPr>
        <w:t xml:space="preserve"> </w:t>
      </w:r>
      <w:r w:rsidR="00E4400E" w:rsidRPr="001B0D8D">
        <w:rPr>
          <w:shd w:val="clear" w:color="auto" w:fill="FFFFFF"/>
        </w:rPr>
        <w:t>možn</w:t>
      </w:r>
      <w:r w:rsidR="00C91BD1" w:rsidRPr="001B0D8D">
        <w:rPr>
          <w:shd w:val="clear" w:color="auto" w:fill="FFFFFF"/>
        </w:rPr>
        <w:t>é</w:t>
      </w:r>
      <w:r w:rsidR="00E4400E" w:rsidRPr="001B0D8D">
        <w:rPr>
          <w:shd w:val="clear" w:color="auto" w:fill="FFFFFF"/>
        </w:rPr>
        <w:t xml:space="preserve"> </w:t>
      </w:r>
      <w:r w:rsidR="00C91BD1" w:rsidRPr="001B0D8D">
        <w:rPr>
          <w:shd w:val="clear" w:color="auto" w:fill="FFFFFF"/>
        </w:rPr>
        <w:t xml:space="preserve">provádět </w:t>
      </w:r>
      <w:r w:rsidR="00E4400E" w:rsidRPr="001B0D8D">
        <w:rPr>
          <w:shd w:val="clear" w:color="auto" w:fill="FFFFFF"/>
        </w:rPr>
        <w:t>rezervac</w:t>
      </w:r>
      <w:r w:rsidR="00C91BD1" w:rsidRPr="001B0D8D">
        <w:rPr>
          <w:shd w:val="clear" w:color="auto" w:fill="FFFFFF"/>
        </w:rPr>
        <w:t>e</w:t>
      </w:r>
      <w:r w:rsidR="00E4400E" w:rsidRPr="001B0D8D">
        <w:rPr>
          <w:shd w:val="clear" w:color="auto" w:fill="FFFFFF"/>
        </w:rPr>
        <w:t xml:space="preserve"> volných poolových parkovacích míst, </w:t>
      </w:r>
      <w:r w:rsidR="00C91BD1" w:rsidRPr="001B0D8D">
        <w:rPr>
          <w:shd w:val="clear" w:color="auto" w:fill="FFFFFF"/>
        </w:rPr>
        <w:t xml:space="preserve">která </w:t>
      </w:r>
      <w:r w:rsidR="00E4400E" w:rsidRPr="001B0D8D">
        <w:rPr>
          <w:shd w:val="clear" w:color="auto" w:fill="FFFFFF"/>
        </w:rPr>
        <w:t xml:space="preserve">nejsou rezervovaná někým jiným. Dedikovaná parkovací místa </w:t>
      </w:r>
      <w:r w:rsidRPr="001B0D8D">
        <w:rPr>
          <w:shd w:val="clear" w:color="auto" w:fill="FFFFFF"/>
        </w:rPr>
        <w:t xml:space="preserve">bude možné </w:t>
      </w:r>
      <w:r w:rsidR="00E4400E" w:rsidRPr="001B0D8D">
        <w:rPr>
          <w:shd w:val="clear" w:color="auto" w:fill="FFFFFF"/>
        </w:rPr>
        <w:t xml:space="preserve">rezervovat také, ale pouze v případě, že vlastník tohoto místa dá </w:t>
      </w:r>
      <w:r w:rsidRPr="001B0D8D">
        <w:rPr>
          <w:shd w:val="clear" w:color="auto" w:fill="FFFFFF"/>
        </w:rPr>
        <w:t>své místo dočasně k dispozici</w:t>
      </w:r>
      <w:r w:rsidR="00E4400E" w:rsidRPr="001B0D8D">
        <w:rPr>
          <w:shd w:val="clear" w:color="auto" w:fill="FFFFFF"/>
        </w:rPr>
        <w:t>.  </w:t>
      </w:r>
    </w:p>
    <w:p w:rsidR="007B69A7" w:rsidRPr="001B0D8D" w:rsidRDefault="00914E7F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Oprávnění uživatelé systému</w:t>
      </w:r>
      <w:r w:rsidR="007B69A7" w:rsidRPr="001B0D8D">
        <w:rPr>
          <w:shd w:val="clear" w:color="auto" w:fill="FFFFFF"/>
        </w:rPr>
        <w:t xml:space="preserve"> budou</w:t>
      </w:r>
      <w:r w:rsidR="00E4400E" w:rsidRPr="001B0D8D">
        <w:rPr>
          <w:shd w:val="clear" w:color="auto" w:fill="FFFFFF"/>
        </w:rPr>
        <w:t xml:space="preserve"> mít možnost zjišťování stavů parkovacích míst, vyt</w:t>
      </w:r>
      <w:r w:rsidR="007B69A7" w:rsidRPr="001B0D8D">
        <w:rPr>
          <w:shd w:val="clear" w:color="auto" w:fill="FFFFFF"/>
        </w:rPr>
        <w:t xml:space="preserve">vářet a spravovat své rezervace. </w:t>
      </w:r>
      <w:r w:rsidR="00E4400E" w:rsidRPr="001B0D8D">
        <w:rPr>
          <w:shd w:val="clear" w:color="auto" w:fill="FFFFFF"/>
        </w:rPr>
        <w:t xml:space="preserve"> </w:t>
      </w:r>
      <w:r w:rsidR="007B69A7" w:rsidRPr="001B0D8D">
        <w:rPr>
          <w:shd w:val="clear" w:color="auto" w:fill="FFFFFF"/>
        </w:rPr>
        <w:t xml:space="preserve">Rovněž budou mít možnost </w:t>
      </w:r>
      <w:r w:rsidR="003B0B0D" w:rsidRPr="001B0D8D">
        <w:rPr>
          <w:shd w:val="clear" w:color="auto" w:fill="FFFFFF"/>
        </w:rPr>
        <w:t xml:space="preserve">zkontaktování recepce, která bude schopna rezervaci zadat </w:t>
      </w:r>
      <w:r w:rsidRPr="001B0D8D">
        <w:rPr>
          <w:shd w:val="clear" w:color="auto" w:fill="FFFFFF"/>
        </w:rPr>
        <w:t xml:space="preserve">a měnit </w:t>
      </w:r>
      <w:r w:rsidR="003B0B0D" w:rsidRPr="001B0D8D">
        <w:rPr>
          <w:shd w:val="clear" w:color="auto" w:fill="FFFFFF"/>
        </w:rPr>
        <w:t>v</w:t>
      </w:r>
      <w:r w:rsidRPr="001B0D8D">
        <w:rPr>
          <w:shd w:val="clear" w:color="auto" w:fill="FFFFFF"/>
        </w:rPr>
        <w:t> </w:t>
      </w:r>
      <w:r w:rsidR="003B0B0D" w:rsidRPr="001B0D8D">
        <w:rPr>
          <w:shd w:val="clear" w:color="auto" w:fill="FFFFFF"/>
        </w:rPr>
        <w:t>zastoupení</w:t>
      </w:r>
      <w:r w:rsidRPr="001B0D8D">
        <w:rPr>
          <w:shd w:val="clear" w:color="auto" w:fill="FFFFFF"/>
        </w:rPr>
        <w:t>.</w:t>
      </w:r>
    </w:p>
    <w:p w:rsidR="006721E4" w:rsidRPr="001B0D8D" w:rsidRDefault="007B69A7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Vlastníci budou</w:t>
      </w:r>
      <w:r w:rsidR="00E4400E" w:rsidRPr="001B0D8D">
        <w:rPr>
          <w:shd w:val="clear" w:color="auto" w:fill="FFFFFF"/>
        </w:rPr>
        <w:t xml:space="preserve"> mít</w:t>
      </w:r>
      <w:r w:rsidRPr="001B0D8D">
        <w:rPr>
          <w:shd w:val="clear" w:color="auto" w:fill="FFFFFF"/>
        </w:rPr>
        <w:t xml:space="preserve"> také</w:t>
      </w:r>
      <w:r w:rsidR="00E4400E" w:rsidRPr="001B0D8D">
        <w:rPr>
          <w:shd w:val="clear" w:color="auto" w:fill="FFFFFF"/>
        </w:rPr>
        <w:t xml:space="preserve"> možnost zjišťování stavů parkovacích </w:t>
      </w:r>
      <w:r w:rsidR="0059380B" w:rsidRPr="001B0D8D">
        <w:rPr>
          <w:shd w:val="clear" w:color="auto" w:fill="FFFFFF"/>
        </w:rPr>
        <w:t>míst,</w:t>
      </w:r>
      <w:r w:rsidR="00E4400E" w:rsidRPr="001B0D8D">
        <w:rPr>
          <w:shd w:val="clear" w:color="auto" w:fill="FFFFFF"/>
        </w:rPr>
        <w:t xml:space="preserve"> a</w:t>
      </w:r>
      <w:r w:rsidRPr="001B0D8D">
        <w:rPr>
          <w:shd w:val="clear" w:color="auto" w:fill="FFFFFF"/>
        </w:rPr>
        <w:t xml:space="preserve"> navíc budou mít umožněno dočasně uvolňovat svá místa</w:t>
      </w:r>
      <w:r w:rsidR="00E4400E" w:rsidRPr="001B0D8D">
        <w:rPr>
          <w:shd w:val="clear" w:color="auto" w:fill="FFFFFF"/>
        </w:rPr>
        <w:t xml:space="preserve"> ostatním.</w:t>
      </w:r>
      <w:r w:rsidR="00090E97" w:rsidRPr="001B0D8D">
        <w:rPr>
          <w:shd w:val="clear" w:color="auto" w:fill="FFFFFF"/>
        </w:rPr>
        <w:t xml:space="preserve"> O provedené rezervaci dedikovaného místa bude </w:t>
      </w:r>
      <w:r w:rsidR="00914E7F" w:rsidRPr="001B0D8D">
        <w:rPr>
          <w:shd w:val="clear" w:color="auto" w:fill="FFFFFF"/>
        </w:rPr>
        <w:t xml:space="preserve">vlastník </w:t>
      </w:r>
      <w:r w:rsidR="00090E97" w:rsidRPr="001B0D8D">
        <w:rPr>
          <w:shd w:val="clear" w:color="auto" w:fill="FFFFFF"/>
        </w:rPr>
        <w:t>informová</w:t>
      </w:r>
      <w:r w:rsidR="00914E7F" w:rsidRPr="001B0D8D">
        <w:rPr>
          <w:shd w:val="clear" w:color="auto" w:fill="FFFFFF"/>
        </w:rPr>
        <w:t>n.</w:t>
      </w:r>
      <w:r w:rsidR="00E4400E" w:rsidRPr="001B0D8D">
        <w:rPr>
          <w:shd w:val="clear" w:color="auto" w:fill="FFFFFF"/>
        </w:rPr>
        <w:t xml:space="preserve"> </w:t>
      </w:r>
    </w:p>
    <w:p w:rsidR="003B0B0D" w:rsidRPr="001B0D8D" w:rsidRDefault="003B0B0D" w:rsidP="0075517C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Systém bude rovněž umožňovat </w:t>
      </w:r>
      <w:r w:rsidR="009639FC" w:rsidRPr="001B0D8D">
        <w:rPr>
          <w:shd w:val="clear" w:color="auto" w:fill="FFFFFF"/>
        </w:rPr>
        <w:t xml:space="preserve">centrální správu rezervací, </w:t>
      </w:r>
      <w:r w:rsidRPr="001B0D8D">
        <w:rPr>
          <w:shd w:val="clear" w:color="auto" w:fill="FFFFFF"/>
        </w:rPr>
        <w:t xml:space="preserve">nastavení parkovacích míst, jejich typ a vlastníky. Systém bude </w:t>
      </w:r>
      <w:r w:rsidR="0075517C" w:rsidRPr="001B0D8D">
        <w:rPr>
          <w:shd w:val="clear" w:color="auto" w:fill="FFFFFF"/>
        </w:rPr>
        <w:t xml:space="preserve">také </w:t>
      </w:r>
      <w:r w:rsidRPr="001B0D8D">
        <w:rPr>
          <w:shd w:val="clear" w:color="auto" w:fill="FFFFFF"/>
        </w:rPr>
        <w:t>možno sledovat, konfigurovat, rozšiřovat o další parkovací stání. Správce systému bude mít možnost zjišťovat a řešit případné závady.</w:t>
      </w:r>
    </w:p>
    <w:p w:rsidR="00914E7F" w:rsidRPr="001B0D8D" w:rsidRDefault="003B0B0D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Rezervace a obsazenost </w:t>
      </w:r>
      <w:r w:rsidR="00C91BD1" w:rsidRPr="001B0D8D">
        <w:rPr>
          <w:shd w:val="clear" w:color="auto" w:fill="FFFFFF"/>
        </w:rPr>
        <w:t>by měly být</w:t>
      </w:r>
      <w:r w:rsidRPr="001B0D8D">
        <w:rPr>
          <w:shd w:val="clear" w:color="auto" w:fill="FFFFFF"/>
        </w:rPr>
        <w:t xml:space="preserve"> auditovány. </w:t>
      </w:r>
      <w:r w:rsidR="00914E7F" w:rsidRPr="001B0D8D">
        <w:rPr>
          <w:shd w:val="clear" w:color="auto" w:fill="FFFFFF"/>
        </w:rPr>
        <w:t xml:space="preserve">Ze zjištěných údajů </w:t>
      </w:r>
      <w:r w:rsidR="00C91BD1" w:rsidRPr="001B0D8D">
        <w:rPr>
          <w:shd w:val="clear" w:color="auto" w:fill="FFFFFF"/>
        </w:rPr>
        <w:t>by mělo být</w:t>
      </w:r>
      <w:r w:rsidR="00914E7F" w:rsidRPr="001B0D8D">
        <w:rPr>
          <w:shd w:val="clear" w:color="auto" w:fill="FFFFFF"/>
        </w:rPr>
        <w:t xml:space="preserve"> možné vytvořit statistiku obsazenosti jednotlivých míst. </w:t>
      </w:r>
    </w:p>
    <w:p w:rsidR="00C36EBE" w:rsidRPr="001B0D8D" w:rsidRDefault="00914E7F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O</w:t>
      </w:r>
      <w:r w:rsidR="00C91BD1" w:rsidRPr="001B0D8D">
        <w:rPr>
          <w:shd w:val="clear" w:color="auto" w:fill="FFFFFF"/>
        </w:rPr>
        <w:t xml:space="preserve"> zjištěných problémech by měla být informována určená osoba. O</w:t>
      </w:r>
      <w:r w:rsidRPr="001B0D8D">
        <w:rPr>
          <w:shd w:val="clear" w:color="auto" w:fill="FFFFFF"/>
        </w:rPr>
        <w:t xml:space="preserve"> provedených rezervacích b</w:t>
      </w:r>
      <w:r w:rsidR="00C91BD1" w:rsidRPr="001B0D8D">
        <w:rPr>
          <w:shd w:val="clear" w:color="auto" w:fill="FFFFFF"/>
        </w:rPr>
        <w:t xml:space="preserve">y měla být </w:t>
      </w:r>
      <w:r w:rsidRPr="001B0D8D">
        <w:rPr>
          <w:shd w:val="clear" w:color="auto" w:fill="FFFFFF"/>
        </w:rPr>
        <w:t>informována návštěva i re</w:t>
      </w:r>
      <w:r w:rsidR="00C91BD1" w:rsidRPr="001B0D8D">
        <w:rPr>
          <w:shd w:val="clear" w:color="auto" w:fill="FFFFFF"/>
        </w:rPr>
        <w:t>cepce a případně vlastník dedikovaného místa.</w:t>
      </w:r>
      <w:r w:rsidRPr="001B0D8D">
        <w:rPr>
          <w:shd w:val="clear" w:color="auto" w:fill="FFFFFF"/>
        </w:rPr>
        <w:t xml:space="preserve"> </w:t>
      </w:r>
      <w:r w:rsidR="00C36EBE" w:rsidRPr="001B0D8D">
        <w:rPr>
          <w:shd w:val="clear" w:color="auto" w:fill="FFFFFF"/>
        </w:rPr>
        <w:t xml:space="preserve">Řešení by mělo </w:t>
      </w:r>
      <w:r w:rsidR="003B0B0D" w:rsidRPr="001B0D8D">
        <w:rPr>
          <w:shd w:val="clear" w:color="auto" w:fill="FFFFFF"/>
        </w:rPr>
        <w:t>být navrženo s ohledem na náklady</w:t>
      </w:r>
      <w:r w:rsidR="00C36EBE" w:rsidRPr="001B0D8D">
        <w:rPr>
          <w:shd w:val="clear" w:color="auto" w:fill="FFFFFF"/>
        </w:rPr>
        <w:t xml:space="preserve"> a zabezpečení.</w:t>
      </w:r>
    </w:p>
    <w:p w:rsidR="003B0B0D" w:rsidRPr="001B0D8D" w:rsidRDefault="003B0B0D" w:rsidP="003B0B0D">
      <w:pPr>
        <w:pStyle w:val="NoSpacing"/>
        <w:jc w:val="both"/>
        <w:rPr>
          <w:shd w:val="clear" w:color="auto" w:fill="FFFFFF"/>
        </w:rPr>
      </w:pPr>
    </w:p>
    <w:p w:rsidR="003B0B0D" w:rsidRPr="001B0D8D" w:rsidRDefault="00C36EBE" w:rsidP="003B0B0D">
      <w:pPr>
        <w:pStyle w:val="NoSpacing"/>
        <w:jc w:val="both"/>
        <w:rPr>
          <w:b/>
          <w:bCs/>
          <w:shd w:val="clear" w:color="auto" w:fill="FFFFFF"/>
        </w:rPr>
      </w:pPr>
      <w:r w:rsidRPr="001B0D8D">
        <w:rPr>
          <w:b/>
          <w:bCs/>
          <w:shd w:val="clear" w:color="auto" w:fill="FFFFFF"/>
        </w:rPr>
        <w:t xml:space="preserve">Doplňující technické informace k zadání: </w:t>
      </w:r>
    </w:p>
    <w:p w:rsidR="003B0B0D" w:rsidRPr="001B0D8D" w:rsidRDefault="00C36EB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1. Parkovací místa nejsou vlastněna </w:t>
      </w:r>
      <w:r w:rsidR="004234EB">
        <w:rPr>
          <w:shd w:val="clear" w:color="auto" w:fill="FFFFFF"/>
        </w:rPr>
        <w:t>školou Unicorn College</w:t>
      </w:r>
      <w:r w:rsidRPr="001B0D8D">
        <w:rPr>
          <w:shd w:val="clear" w:color="auto" w:fill="FFFFFF"/>
        </w:rPr>
        <w:t xml:space="preserve">. Vlastník parkovacích míst si nepřeje zásahy do elektroinstalací, ani do podlah. </w:t>
      </w:r>
    </w:p>
    <w:p w:rsidR="003B0B0D" w:rsidRPr="001B0D8D" w:rsidRDefault="00C36EB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2. V garážích není připojení </w:t>
      </w:r>
      <w:r w:rsidR="003B0B0D" w:rsidRPr="001B0D8D">
        <w:rPr>
          <w:shd w:val="clear" w:color="auto" w:fill="FFFFFF"/>
        </w:rPr>
        <w:t>Wi-Fi</w:t>
      </w:r>
      <w:r w:rsidRPr="001B0D8D">
        <w:rPr>
          <w:shd w:val="clear" w:color="auto" w:fill="FFFFFF"/>
        </w:rPr>
        <w:t xml:space="preserve">, a ani není povoleno vedení </w:t>
      </w:r>
      <w:r w:rsidR="003B0B0D" w:rsidRPr="001B0D8D">
        <w:rPr>
          <w:shd w:val="clear" w:color="auto" w:fill="FFFFFF"/>
        </w:rPr>
        <w:t xml:space="preserve">kabelů a umístění </w:t>
      </w:r>
      <w:r w:rsidR="007D417E" w:rsidRPr="001B0D8D">
        <w:rPr>
          <w:shd w:val="clear" w:color="auto" w:fill="FFFFFF"/>
        </w:rPr>
        <w:t xml:space="preserve">Wi-Fi </w:t>
      </w:r>
      <w:r w:rsidR="004234EB">
        <w:rPr>
          <w:shd w:val="clear" w:color="auto" w:fill="FFFFFF"/>
        </w:rPr>
        <w:br/>
      </w:r>
      <w:r w:rsidR="003B0B0D" w:rsidRPr="001B0D8D">
        <w:rPr>
          <w:shd w:val="clear" w:color="auto" w:fill="FFFFFF"/>
        </w:rPr>
        <w:t>hot</w:t>
      </w:r>
      <w:r w:rsidR="00C43787" w:rsidRPr="001B0D8D">
        <w:rPr>
          <w:shd w:val="clear" w:color="auto" w:fill="FFFFFF"/>
        </w:rPr>
        <w:t>-</w:t>
      </w:r>
      <w:r w:rsidR="003B0B0D" w:rsidRPr="001B0D8D">
        <w:rPr>
          <w:shd w:val="clear" w:color="auto" w:fill="FFFFFF"/>
        </w:rPr>
        <w:t>spotů.</w:t>
      </w:r>
    </w:p>
    <w:p w:rsidR="003B0B0D" w:rsidRPr="001B0D8D" w:rsidRDefault="00C36EB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3. V garážích je více parkovacích míst. Pouze 6 z nich je pronajato UCL. </w:t>
      </w:r>
    </w:p>
    <w:p w:rsidR="003B0B0D" w:rsidRPr="001B0D8D" w:rsidRDefault="00C36EB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4. V garážích je </w:t>
      </w:r>
      <w:r w:rsidR="0059380B" w:rsidRPr="001B0D8D">
        <w:rPr>
          <w:shd w:val="clear" w:color="auto" w:fill="FFFFFF"/>
        </w:rPr>
        <w:t xml:space="preserve">automatické </w:t>
      </w:r>
      <w:r w:rsidRPr="001B0D8D">
        <w:rPr>
          <w:shd w:val="clear" w:color="auto" w:fill="FFFFFF"/>
        </w:rPr>
        <w:t>osvětlen</w:t>
      </w:r>
      <w:r w:rsidR="0059380B" w:rsidRPr="001B0D8D">
        <w:rPr>
          <w:shd w:val="clear" w:color="auto" w:fill="FFFFFF"/>
        </w:rPr>
        <w:t>í</w:t>
      </w:r>
      <w:r w:rsidRPr="001B0D8D">
        <w:rPr>
          <w:shd w:val="clear" w:color="auto" w:fill="FFFFFF"/>
        </w:rPr>
        <w:t xml:space="preserve">. </w:t>
      </w:r>
    </w:p>
    <w:p w:rsidR="003B0B0D" w:rsidRPr="001B0D8D" w:rsidRDefault="00C36EB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5. Garáže nejsou vyhřívané, je vyžadováno, aby systém fungoval i při -20</w:t>
      </w:r>
      <w:r w:rsidR="00C91BD1" w:rsidRPr="001B0D8D">
        <w:rPr>
          <w:shd w:val="clear" w:color="auto" w:fill="FFFFFF"/>
        </w:rPr>
        <w:t xml:space="preserve"> °C.</w:t>
      </w:r>
    </w:p>
    <w:p w:rsidR="00C36EBE" w:rsidRPr="001B0D8D" w:rsidRDefault="00C36EBE" w:rsidP="003B0B0D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6. Není vyžadována voděodolnost dodávaných komponent</w:t>
      </w:r>
      <w:r w:rsidR="00C91BD1" w:rsidRPr="001B0D8D">
        <w:rPr>
          <w:shd w:val="clear" w:color="auto" w:fill="FFFFFF"/>
        </w:rPr>
        <w:t>.</w:t>
      </w:r>
    </w:p>
    <w:p w:rsidR="006721E4" w:rsidRPr="001B0D8D" w:rsidRDefault="00E4400E">
      <w:pPr>
        <w:pStyle w:val="UNIHeading2"/>
      </w:pPr>
      <w:bookmarkStart w:id="14" w:name="_Toc512266177"/>
      <w:r w:rsidRPr="001B0D8D">
        <w:lastRenderedPageBreak/>
        <w:t>Rozsah</w:t>
      </w:r>
      <w:bookmarkEnd w:id="14"/>
    </w:p>
    <w:p w:rsidR="00331C09" w:rsidRPr="001B0D8D" w:rsidRDefault="00331C09" w:rsidP="00331C09">
      <w:pPr>
        <w:pStyle w:val="NoSpacing"/>
        <w:jc w:val="both"/>
        <w:rPr>
          <w:b/>
          <w:shd w:val="clear" w:color="auto" w:fill="FFFFFF"/>
        </w:rPr>
      </w:pPr>
      <w:r w:rsidRPr="001B0D8D">
        <w:rPr>
          <w:b/>
          <w:shd w:val="clear" w:color="auto" w:fill="FFFFFF"/>
        </w:rPr>
        <w:t>Obsah dodávky</w:t>
      </w:r>
    </w:p>
    <w:p w:rsidR="00331C09" w:rsidRPr="001B0D8D" w:rsidRDefault="00331C09" w:rsidP="00331C09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rámci projektu budou dodána zařízení na zjišťování obsazenosti pro 6 parkovacích míst a obslužný SW. Kromě samotného řešení bude dodáno instalační CD, dokumentace a online školení. </w:t>
      </w:r>
    </w:p>
    <w:p w:rsidR="00331C09" w:rsidRPr="001B0D8D" w:rsidRDefault="00331C09" w:rsidP="00D11EF4">
      <w:pPr>
        <w:pStyle w:val="NoSpacing"/>
        <w:jc w:val="both"/>
        <w:rPr>
          <w:b/>
          <w:shd w:val="clear" w:color="auto" w:fill="FFFFFF"/>
        </w:rPr>
      </w:pPr>
      <w:r w:rsidRPr="001B0D8D">
        <w:rPr>
          <w:b/>
          <w:shd w:val="clear" w:color="auto" w:fill="FFFFFF"/>
        </w:rPr>
        <w:t>Rozdělení dodávky HW a SW do fází</w:t>
      </w:r>
    </w:p>
    <w:p w:rsidR="00D11EF4" w:rsidRPr="001B0D8D" w:rsidRDefault="00C43787" w:rsidP="00D11EF4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Dodávka</w:t>
      </w:r>
      <w:r w:rsidR="00331C09" w:rsidRPr="001B0D8D">
        <w:rPr>
          <w:shd w:val="clear" w:color="auto" w:fill="FFFFFF"/>
        </w:rPr>
        <w:t xml:space="preserve"> HW a SW</w:t>
      </w:r>
      <w:r w:rsidRPr="001B0D8D">
        <w:rPr>
          <w:shd w:val="clear" w:color="auto" w:fill="FFFFFF"/>
        </w:rPr>
        <w:t xml:space="preserve"> bude rozdělena do tří návazných fází, kde první fáze bude dodána do června 2018</w:t>
      </w:r>
      <w:r w:rsidR="00C91BD1" w:rsidRPr="001B0D8D">
        <w:rPr>
          <w:shd w:val="clear" w:color="auto" w:fill="FFFFFF"/>
        </w:rPr>
        <w:t>.</w:t>
      </w:r>
    </w:p>
    <w:p w:rsidR="00D11EF4" w:rsidRPr="001B0D8D" w:rsidRDefault="00D11EF4" w:rsidP="00E23202">
      <w:pPr>
        <w:pStyle w:val="NoSpacing"/>
        <w:numPr>
          <w:ilvl w:val="0"/>
          <w:numId w:val="31"/>
        </w:numPr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první </w:t>
      </w:r>
      <w:r w:rsidR="00C43787" w:rsidRPr="001B0D8D">
        <w:rPr>
          <w:shd w:val="clear" w:color="auto" w:fill="FFFFFF"/>
        </w:rPr>
        <w:t>fázi budou nasazena zařízení, která budou zjišťovat obsazenost a odesílat informaci do cloudu (SigFox). Bude tak spuštěn testovací provoz.</w:t>
      </w:r>
    </w:p>
    <w:p w:rsidR="00C43787" w:rsidRPr="001B0D8D" w:rsidRDefault="00C43787" w:rsidP="00E23202">
      <w:pPr>
        <w:pStyle w:val="NoSpacing"/>
        <w:numPr>
          <w:ilvl w:val="0"/>
          <w:numId w:val="31"/>
        </w:numPr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druhé fázi bude nasazeno zobrazování stavů a budou dodány dodatečné funkcionality a ladění chování do zařízení v garážích. </w:t>
      </w:r>
    </w:p>
    <w:p w:rsidR="00C43787" w:rsidRPr="001B0D8D" w:rsidRDefault="00C43787" w:rsidP="00E23202">
      <w:pPr>
        <w:pStyle w:val="NoSpacing"/>
        <w:numPr>
          <w:ilvl w:val="0"/>
          <w:numId w:val="31"/>
        </w:numPr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V třetí fázi bude nasazen rezervační systém, který </w:t>
      </w:r>
      <w:r w:rsidR="004234EB">
        <w:rPr>
          <w:shd w:val="clear" w:color="auto" w:fill="FFFFFF"/>
        </w:rPr>
        <w:t xml:space="preserve">bude </w:t>
      </w:r>
      <w:r w:rsidRPr="001B0D8D">
        <w:rPr>
          <w:shd w:val="clear" w:color="auto" w:fill="FFFFFF"/>
        </w:rPr>
        <w:t>obsahovat funkcionality běžného rezervačního systému – jako např. při rezervaci kanceláří.</w:t>
      </w:r>
    </w:p>
    <w:p w:rsidR="00F06A43" w:rsidRPr="001B0D8D" w:rsidRDefault="00F06A43" w:rsidP="00C43787">
      <w:pPr>
        <w:pStyle w:val="NoSpacing"/>
        <w:jc w:val="both"/>
        <w:rPr>
          <w:b/>
          <w:shd w:val="clear" w:color="auto" w:fill="FFFFFF"/>
        </w:rPr>
      </w:pPr>
      <w:r w:rsidRPr="001B0D8D">
        <w:rPr>
          <w:b/>
          <w:shd w:val="clear" w:color="auto" w:fill="FFFFFF"/>
        </w:rPr>
        <w:t>Go/NoGo kritéria</w:t>
      </w:r>
    </w:p>
    <w:p w:rsidR="00C43787" w:rsidRPr="001B0D8D" w:rsidRDefault="00C43787" w:rsidP="00C43787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Základní vlastnost celého řešení je správná identifikace obsazenosti míst a zasílání této informace dále. Bez této funkcionality nemůže být </w:t>
      </w:r>
      <w:r w:rsidR="00F06A43" w:rsidRPr="001B0D8D">
        <w:rPr>
          <w:shd w:val="clear" w:color="auto" w:fill="FFFFFF"/>
        </w:rPr>
        <w:t>systém použit</w:t>
      </w:r>
      <w:r w:rsidR="00331C09" w:rsidRPr="001B0D8D">
        <w:rPr>
          <w:shd w:val="clear" w:color="auto" w:fill="FFFFFF"/>
        </w:rPr>
        <w:t xml:space="preserve"> (</w:t>
      </w:r>
      <w:r w:rsidR="00183903" w:rsidRPr="001B0D8D">
        <w:rPr>
          <w:shd w:val="clear" w:color="auto" w:fill="FFFFFF"/>
        </w:rPr>
        <w:t>t. j.</w:t>
      </w:r>
      <w:r w:rsidR="00331C09" w:rsidRPr="001B0D8D">
        <w:rPr>
          <w:shd w:val="clear" w:color="auto" w:fill="FFFFFF"/>
        </w:rPr>
        <w:t xml:space="preserve"> NoGo)</w:t>
      </w:r>
    </w:p>
    <w:p w:rsidR="00F06A43" w:rsidRPr="001B0D8D" w:rsidRDefault="00F06A43" w:rsidP="00C43787">
      <w:pPr>
        <w:pStyle w:val="NoSpacing"/>
        <w:jc w:val="both"/>
        <w:rPr>
          <w:b/>
          <w:shd w:val="clear" w:color="auto" w:fill="FFFFFF"/>
        </w:rPr>
      </w:pPr>
      <w:r w:rsidRPr="001B0D8D">
        <w:rPr>
          <w:b/>
          <w:shd w:val="clear" w:color="auto" w:fill="FFFFFF"/>
        </w:rPr>
        <w:t>Testování</w:t>
      </w:r>
    </w:p>
    <w:p w:rsidR="00F06A43" w:rsidRPr="001B0D8D" w:rsidRDefault="0059380B" w:rsidP="00C43787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>V každé fázi projektu bude možné testova</w:t>
      </w:r>
      <w:r w:rsidR="00F06A43" w:rsidRPr="001B0D8D">
        <w:rPr>
          <w:shd w:val="clear" w:color="auto" w:fill="FFFFFF"/>
        </w:rPr>
        <w:t>t rozdílné funkcionality. Pro první fázi je extrémně důležité otestovat správnost zjišťování obsazenosti, a správná distribuce zprávy do cloudu. Za tímto účelem bude vytvořen nástroj, který umožní získání stavu parkovacího místa i před nasazením fáze 2. Do testování bude zapojena recepce a vývojový tým</w:t>
      </w:r>
      <w:r w:rsidR="00331C09" w:rsidRPr="001B0D8D">
        <w:rPr>
          <w:shd w:val="clear" w:color="auto" w:fill="FFFFFF"/>
        </w:rPr>
        <w:t>.</w:t>
      </w:r>
    </w:p>
    <w:p w:rsidR="00F06A43" w:rsidRPr="001B0D8D" w:rsidRDefault="00F06A43" w:rsidP="00C43787">
      <w:pPr>
        <w:pStyle w:val="NoSpacing"/>
        <w:jc w:val="both"/>
        <w:rPr>
          <w:b/>
          <w:shd w:val="clear" w:color="auto" w:fill="FFFFFF"/>
        </w:rPr>
      </w:pPr>
      <w:r w:rsidRPr="001B0D8D">
        <w:rPr>
          <w:b/>
          <w:shd w:val="clear" w:color="auto" w:fill="FFFFFF"/>
        </w:rPr>
        <w:t>Změny v důsledku realizace projektu</w:t>
      </w:r>
    </w:p>
    <w:p w:rsidR="00F06A43" w:rsidRPr="001B0D8D" w:rsidRDefault="00F06A43" w:rsidP="00C43787">
      <w:pPr>
        <w:pStyle w:val="NoSpacing"/>
        <w:jc w:val="both"/>
        <w:rPr>
          <w:shd w:val="clear" w:color="auto" w:fill="FFFFFF"/>
        </w:rPr>
      </w:pPr>
      <w:r w:rsidRPr="001B0D8D">
        <w:rPr>
          <w:shd w:val="clear" w:color="auto" w:fill="FFFFFF"/>
        </w:rPr>
        <w:t xml:space="preserve">Po dodání </w:t>
      </w:r>
      <w:r w:rsidR="0059380B" w:rsidRPr="001B0D8D">
        <w:rPr>
          <w:shd w:val="clear" w:color="auto" w:fill="FFFFFF"/>
        </w:rPr>
        <w:t xml:space="preserve">všech fází </w:t>
      </w:r>
      <w:r w:rsidRPr="001B0D8D">
        <w:rPr>
          <w:shd w:val="clear" w:color="auto" w:fill="FFFFFF"/>
        </w:rPr>
        <w:t xml:space="preserve">projektu bude fungovat nový systém sledování a rezervování parkovacích míst. </w:t>
      </w:r>
      <w:r w:rsidR="0059380B" w:rsidRPr="001B0D8D">
        <w:rPr>
          <w:shd w:val="clear" w:color="auto" w:fill="FFFFFF"/>
        </w:rPr>
        <w:t>R</w:t>
      </w:r>
      <w:r w:rsidRPr="001B0D8D">
        <w:rPr>
          <w:shd w:val="clear" w:color="auto" w:fill="FFFFFF"/>
        </w:rPr>
        <w:t xml:space="preserve">ezervace a uvolňování si budou návštěvy a vlastníci řešit se systémem sami. </w:t>
      </w:r>
      <w:r w:rsidR="0059380B" w:rsidRPr="001B0D8D">
        <w:rPr>
          <w:shd w:val="clear" w:color="auto" w:fill="FFFFFF"/>
        </w:rPr>
        <w:t xml:space="preserve">Navíc bude možné rezervace a uvolňování spravovat v zastoupení s pomocí recepce. </w:t>
      </w:r>
      <w:r w:rsidRPr="001B0D8D">
        <w:rPr>
          <w:shd w:val="clear" w:color="auto" w:fill="FFFFFF"/>
        </w:rPr>
        <w:t>Díky tomu</w:t>
      </w:r>
      <w:r w:rsidR="0076458A" w:rsidRPr="001B0D8D">
        <w:rPr>
          <w:shd w:val="clear" w:color="auto" w:fill="FFFFFF"/>
        </w:rPr>
        <w:t>to projektu</w:t>
      </w:r>
      <w:r w:rsidRPr="001B0D8D">
        <w:rPr>
          <w:shd w:val="clear" w:color="auto" w:fill="FFFFFF"/>
        </w:rPr>
        <w:t xml:space="preserve"> recepci ubyde práce. Rovněž bude možné </w:t>
      </w:r>
      <w:r w:rsidR="00C91BD1" w:rsidRPr="001B0D8D">
        <w:rPr>
          <w:shd w:val="clear" w:color="auto" w:fill="FFFFFF"/>
        </w:rPr>
        <w:t>efektivněji využívat více parkovacích míst a také okamžitě zjišťovat</w:t>
      </w:r>
      <w:r w:rsidRPr="001B0D8D">
        <w:rPr>
          <w:shd w:val="clear" w:color="auto" w:fill="FFFFFF"/>
        </w:rPr>
        <w:t xml:space="preserve"> </w:t>
      </w:r>
      <w:r w:rsidR="00C91BD1" w:rsidRPr="001B0D8D">
        <w:rPr>
          <w:shd w:val="clear" w:color="auto" w:fill="FFFFFF"/>
        </w:rPr>
        <w:t>případné</w:t>
      </w:r>
      <w:r w:rsidRPr="001B0D8D">
        <w:rPr>
          <w:shd w:val="clear" w:color="auto" w:fill="FFFFFF"/>
        </w:rPr>
        <w:t xml:space="preserve"> komplikace v garážích.</w:t>
      </w:r>
    </w:p>
    <w:p w:rsidR="00331C09" w:rsidRPr="001B0D8D" w:rsidRDefault="00331C09">
      <w:pPr>
        <w:pStyle w:val="UNINormalParagraph"/>
        <w:rPr>
          <w:i/>
          <w:iCs/>
          <w:color w:val="008000"/>
          <w:sz w:val="18"/>
          <w:szCs w:val="18"/>
        </w:rPr>
      </w:pPr>
    </w:p>
    <w:p w:rsidR="00331C09" w:rsidRPr="001B0D8D" w:rsidRDefault="00331C09">
      <w:pPr>
        <w:pStyle w:val="UNINormalParagraph"/>
        <w:rPr>
          <w:sz w:val="18"/>
          <w:szCs w:val="18"/>
        </w:rPr>
      </w:pPr>
    </w:p>
    <w:p w:rsidR="006721E4" w:rsidRPr="001B0D8D" w:rsidRDefault="00E4400E">
      <w:pPr>
        <w:pStyle w:val="UNIHeading2"/>
      </w:pPr>
      <w:bookmarkStart w:id="15" w:name="_Toc512266178"/>
      <w:r w:rsidRPr="001B0D8D">
        <w:lastRenderedPageBreak/>
        <w:t>Výstupy projektu</w:t>
      </w:r>
      <w:bookmarkEnd w:id="15"/>
    </w:p>
    <w:p w:rsidR="003D2C1A" w:rsidRPr="001B0D8D" w:rsidRDefault="003D2C1A" w:rsidP="003D2C1A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10</w:t>
        </w:r>
      </w:fldSimple>
      <w:r w:rsidRPr="001B0D8D">
        <w:t xml:space="preserve"> - Výstupy projektu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0"/>
        <w:gridCol w:w="6808"/>
      </w:tblGrid>
      <w:tr w:rsidR="006721E4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Název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Popis</w:t>
            </w:r>
          </w:p>
        </w:tc>
      </w:tr>
      <w:tr w:rsidR="00FC3169" w:rsidRPr="001B0D8D" w:rsidTr="008F5E4D">
        <w:trPr>
          <w:trHeight w:val="425"/>
        </w:trPr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9E79E1">
            <w:pPr>
              <w:pStyle w:val="UNITableContent"/>
            </w:pPr>
            <w:r w:rsidRPr="001B0D8D">
              <w:t>Konsolidované požadavky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11EF4" w:rsidRPr="001B0D8D" w:rsidRDefault="004234EB" w:rsidP="004234EB">
            <w:pPr>
              <w:pStyle w:val="UNITableContent"/>
            </w:pPr>
            <w:r>
              <w:t>D</w:t>
            </w:r>
            <w:r w:rsidR="009E79E1" w:rsidRPr="001B0D8D">
              <w:t>okument</w:t>
            </w:r>
            <w:r>
              <w:t xml:space="preserve"> typu xls</w:t>
            </w:r>
            <w:r w:rsidR="009E79E1" w:rsidRPr="001B0D8D">
              <w:t xml:space="preserve">, ve kterém </w:t>
            </w:r>
            <w:r>
              <w:t>budou</w:t>
            </w:r>
            <w:r w:rsidR="009E79E1" w:rsidRPr="001B0D8D">
              <w:t xml:space="preserve"> funkční požadavky rozčleněné podle případů užití. Rov</w:t>
            </w:r>
            <w:r w:rsidR="00D11EF4" w:rsidRPr="001B0D8D">
              <w:t xml:space="preserve">něž </w:t>
            </w:r>
            <w:r>
              <w:t>bude obsahovat</w:t>
            </w:r>
            <w:r w:rsidR="00D11EF4" w:rsidRPr="001B0D8D">
              <w:t xml:space="preserve"> nefunkční požadavky, které</w:t>
            </w:r>
            <w:r w:rsidR="009E79E1" w:rsidRPr="001B0D8D">
              <w:t xml:space="preserve"> jsou zde označeny jako NF</w:t>
            </w:r>
            <w:r>
              <w:t>. Všechny požadavky budou rozčleněné do kategorií podle metodologie FURPS+.</w:t>
            </w:r>
          </w:p>
        </w:tc>
      </w:tr>
      <w:tr w:rsidR="0076458A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6458A" w:rsidRPr="001B0D8D" w:rsidRDefault="0076458A">
            <w:pPr>
              <w:pStyle w:val="UNITableContent"/>
            </w:pPr>
            <w:r w:rsidRPr="001B0D8D">
              <w:t>Analýza požadavků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6458A" w:rsidRPr="001B0D8D" w:rsidRDefault="004234EB">
            <w:pPr>
              <w:pStyle w:val="UNITableContent"/>
            </w:pPr>
            <w:r>
              <w:t>T</w:t>
            </w:r>
            <w:r w:rsidR="0076458A" w:rsidRPr="001B0D8D">
              <w:t>ento dokument</w:t>
            </w:r>
            <w:r w:rsidR="00915BBE" w:rsidRPr="001B0D8D">
              <w:t>.</w:t>
            </w:r>
          </w:p>
        </w:tc>
      </w:tr>
      <w:tr w:rsidR="00FC3169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FC3169">
            <w:pPr>
              <w:pStyle w:val="UNITableContent"/>
            </w:pPr>
            <w:r w:rsidRPr="001B0D8D">
              <w:t>Harmonogram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9E79E1">
            <w:pPr>
              <w:pStyle w:val="UNITableContent"/>
            </w:pPr>
            <w:r w:rsidRPr="001B0D8D">
              <w:t>Plán vývoje a nasazení řešení</w:t>
            </w:r>
            <w:r w:rsidR="00915BBE" w:rsidRPr="001B0D8D">
              <w:t>.</w:t>
            </w:r>
          </w:p>
        </w:tc>
      </w:tr>
      <w:tr w:rsidR="009E79E1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E79E1" w:rsidRPr="001B0D8D" w:rsidRDefault="007C1064">
            <w:pPr>
              <w:pStyle w:val="UNITableContent"/>
            </w:pPr>
            <w:r w:rsidRPr="001B0D8D">
              <w:t>Architektura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E79E1" w:rsidRPr="001B0D8D" w:rsidRDefault="009E79E1">
            <w:pPr>
              <w:pStyle w:val="UNITableContent"/>
            </w:pPr>
            <w:r w:rsidRPr="001B0D8D">
              <w:t>High level návrh řešení</w:t>
            </w:r>
            <w:r w:rsidR="00915BBE" w:rsidRPr="001B0D8D">
              <w:t>.</w:t>
            </w:r>
          </w:p>
        </w:tc>
      </w:tr>
      <w:tr w:rsidR="009E79E1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E79E1" w:rsidRPr="001B0D8D" w:rsidRDefault="009E79E1">
            <w:pPr>
              <w:pStyle w:val="UNITableContent"/>
            </w:pPr>
            <w:r w:rsidRPr="001B0D8D">
              <w:t>Testovací scénáře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9E79E1" w:rsidRPr="001B0D8D" w:rsidRDefault="004234EB">
            <w:pPr>
              <w:pStyle w:val="UNITableContent"/>
            </w:pPr>
            <w:r>
              <w:t>S</w:t>
            </w:r>
            <w:r w:rsidR="0099418F" w:rsidRPr="001B0D8D">
              <w:t>cénáře, které se budou testovat na straně dodavatele</w:t>
            </w:r>
            <w:r w:rsidR="00915BBE" w:rsidRPr="001B0D8D">
              <w:t>.</w:t>
            </w:r>
          </w:p>
        </w:tc>
      </w:tr>
      <w:tr w:rsidR="00FC3169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7C1064">
            <w:pPr>
              <w:pStyle w:val="UNITableContent"/>
            </w:pPr>
            <w:r w:rsidRPr="001B0D8D">
              <w:t>M</w:t>
            </w:r>
            <w:r w:rsidR="00FC3169" w:rsidRPr="001B0D8D">
              <w:t>anuál</w:t>
            </w:r>
            <w:r w:rsidRPr="001B0D8D">
              <w:t>y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7C1064">
            <w:pPr>
              <w:pStyle w:val="UNITableContent"/>
            </w:pPr>
            <w:r w:rsidRPr="001B0D8D">
              <w:t>Návod</w:t>
            </w:r>
            <w:r w:rsidR="009E79E1" w:rsidRPr="001B0D8D">
              <w:t xml:space="preserve"> na používání a konfiguraci systému</w:t>
            </w:r>
            <w:r w:rsidR="00915BBE" w:rsidRPr="001B0D8D">
              <w:t>.</w:t>
            </w:r>
          </w:p>
        </w:tc>
      </w:tr>
      <w:tr w:rsidR="00D11EF4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11EF4" w:rsidRPr="001B0D8D" w:rsidRDefault="004234EB">
            <w:pPr>
              <w:pStyle w:val="UNITableContent"/>
            </w:pPr>
            <w:r>
              <w:t xml:space="preserve">1 </w:t>
            </w:r>
            <w:r w:rsidR="00D11EF4" w:rsidRPr="001B0D8D">
              <w:t xml:space="preserve">Agregátor </w:t>
            </w:r>
            <w:r>
              <w:br/>
            </w:r>
            <w:r w:rsidR="00D11EF4" w:rsidRPr="001B0D8D">
              <w:t>a 6 DAQ nodů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11EF4" w:rsidRPr="001B0D8D" w:rsidRDefault="007C1064" w:rsidP="008F5E4D">
            <w:pPr>
              <w:pStyle w:val="UNITableContent"/>
            </w:pPr>
            <w:r w:rsidRPr="001B0D8D">
              <w:t>Fyzické prvky pro umístění do garáže.</w:t>
            </w:r>
            <w:r w:rsidR="008F5E4D">
              <w:t xml:space="preserve"> Prvky budou mít v sobě </w:t>
            </w:r>
            <w:r w:rsidR="004234EB">
              <w:t>nainstalovaný fir</w:t>
            </w:r>
            <w:r w:rsidR="008F5E4D">
              <w:t>mware s požadovanou funkcionalitou.</w:t>
            </w:r>
          </w:p>
        </w:tc>
      </w:tr>
      <w:tr w:rsidR="00FC3169" w:rsidRPr="001B0D8D" w:rsidTr="008F5E4D"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FC3169">
            <w:pPr>
              <w:pStyle w:val="UNITableContent"/>
            </w:pPr>
            <w:r w:rsidRPr="001B0D8D">
              <w:t>Instalační CD</w:t>
            </w:r>
          </w:p>
        </w:tc>
        <w:tc>
          <w:tcPr>
            <w:tcW w:w="68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C3169" w:rsidRPr="001B0D8D" w:rsidRDefault="00915BBE">
            <w:pPr>
              <w:pStyle w:val="UNITableContent"/>
            </w:pPr>
            <w:r w:rsidRPr="001B0D8D">
              <w:t xml:space="preserve">CD s dodávaným SW a zdrojovými kódy. </w:t>
            </w:r>
          </w:p>
        </w:tc>
      </w:tr>
    </w:tbl>
    <w:p w:rsidR="006721E4" w:rsidRPr="001B0D8D" w:rsidRDefault="00E4400E">
      <w:pPr>
        <w:pStyle w:val="UNIHeading2"/>
      </w:pPr>
      <w:bookmarkStart w:id="16" w:name="_Toc512266179"/>
      <w:r w:rsidRPr="001B0D8D">
        <w:t>Mimo rozsah projektu</w:t>
      </w:r>
      <w:bookmarkEnd w:id="16"/>
    </w:p>
    <w:p w:rsidR="008F5E4D" w:rsidRPr="001B0D8D" w:rsidRDefault="00331C09" w:rsidP="008F5E4D">
      <w:pPr>
        <w:pStyle w:val="UNITableContent"/>
      </w:pPr>
      <w:r w:rsidRPr="001B0D8D">
        <w:t>Předpokládáme, že se v průběhu vývoje a testování objeví požadavky na nové funkcionality a na následný vývoj</w:t>
      </w:r>
      <w:r w:rsidR="007001AE" w:rsidRPr="001B0D8D">
        <w:t xml:space="preserve"> a rozšíření</w:t>
      </w:r>
      <w:r w:rsidRPr="001B0D8D">
        <w:t xml:space="preserve"> tohoto řešení.</w:t>
      </w:r>
      <w:r w:rsidR="008F5E4D" w:rsidRPr="008F5E4D">
        <w:t xml:space="preserve"> </w:t>
      </w:r>
      <w:r w:rsidR="008F5E4D" w:rsidRPr="001B0D8D">
        <w:t>Tyto funkcionality nejsou součástí projektu, ale jsou v tuto chvíli uvažovány pro budoucí rozšíření řešení.</w:t>
      </w:r>
    </w:p>
    <w:p w:rsidR="00331C09" w:rsidRPr="001B0D8D" w:rsidRDefault="00331C09" w:rsidP="00331C09">
      <w:pPr>
        <w:pStyle w:val="UNITableContent"/>
      </w:pPr>
    </w:p>
    <w:p w:rsidR="00331C09" w:rsidRPr="001B0D8D" w:rsidRDefault="00331C09" w:rsidP="00331C09">
      <w:pPr>
        <w:pStyle w:val="UNITableContent"/>
        <w:rPr>
          <w:b/>
        </w:rPr>
      </w:pPr>
      <w:r w:rsidRPr="001B0D8D">
        <w:rPr>
          <w:b/>
        </w:rPr>
        <w:t xml:space="preserve">V tuto chvíli Projekt neřeší </w:t>
      </w:r>
      <w:r w:rsidRPr="001B0D8D">
        <w:t>následující témata</w:t>
      </w:r>
      <w:r w:rsidRPr="001B0D8D">
        <w:rPr>
          <w:b/>
        </w:rPr>
        <w:t>:</w:t>
      </w:r>
    </w:p>
    <w:p w:rsidR="00331C09" w:rsidRPr="001B0D8D" w:rsidRDefault="00331C09" w:rsidP="009656C4">
      <w:pPr>
        <w:pStyle w:val="UNITableContent"/>
        <w:numPr>
          <w:ilvl w:val="0"/>
          <w:numId w:val="31"/>
        </w:numPr>
      </w:pPr>
      <w:r w:rsidRPr="001B0D8D">
        <w:t>Zjišťování a hlášení požáru</w:t>
      </w:r>
      <w:r w:rsidR="008F5E4D">
        <w:t>, z</w:t>
      </w:r>
      <w:r w:rsidRPr="001B0D8D">
        <w:t>jišťování stavu CO2</w:t>
      </w:r>
    </w:p>
    <w:p w:rsidR="00331C09" w:rsidRPr="001B0D8D" w:rsidRDefault="00331C09" w:rsidP="00E23202">
      <w:pPr>
        <w:pStyle w:val="UNITableContent"/>
        <w:numPr>
          <w:ilvl w:val="0"/>
          <w:numId w:val="31"/>
        </w:numPr>
      </w:pPr>
      <w:r w:rsidRPr="001B0D8D">
        <w:t>Napojení venkovních čidel (rozšíření logiky o použití magnetometru)</w:t>
      </w:r>
    </w:p>
    <w:p w:rsidR="003F59F8" w:rsidRPr="001B0D8D" w:rsidRDefault="00152B85" w:rsidP="00E23202">
      <w:pPr>
        <w:pStyle w:val="UNITableContent"/>
        <w:numPr>
          <w:ilvl w:val="0"/>
          <w:numId w:val="31"/>
        </w:numPr>
      </w:pPr>
      <w:r w:rsidRPr="001B0D8D">
        <w:t xml:space="preserve">Napojení více než 11 čidel k 1 agregátoru (teoreticky lze zvýšit na </w:t>
      </w:r>
      <w:r w:rsidR="008F5E4D">
        <w:t>3</w:t>
      </w:r>
      <w:r w:rsidRPr="001B0D8D">
        <w:t>2)</w:t>
      </w:r>
    </w:p>
    <w:p w:rsidR="00FC3169" w:rsidRPr="001B0D8D" w:rsidRDefault="00E4400E" w:rsidP="003D2C1A">
      <w:pPr>
        <w:pStyle w:val="UNIHeading2"/>
      </w:pPr>
      <w:bookmarkStart w:id="17" w:name="_Toc512266180"/>
      <w:r w:rsidRPr="001B0D8D">
        <w:t>Akceptační kritéria</w:t>
      </w:r>
      <w:bookmarkEnd w:id="17"/>
    </w:p>
    <w:p w:rsidR="003D2C1A" w:rsidRPr="001B0D8D" w:rsidRDefault="003D2C1A" w:rsidP="003D2C1A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11</w:t>
        </w:r>
      </w:fldSimple>
      <w:r w:rsidRPr="001B0D8D">
        <w:t xml:space="preserve"> - Akceptační kritéria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0"/>
        <w:gridCol w:w="4948"/>
      </w:tblGrid>
      <w:tr w:rsidR="006721E4" w:rsidRPr="001B0D8D">
        <w:tc>
          <w:tcPr>
            <w:tcW w:w="38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Kritérium</w:t>
            </w:r>
          </w:p>
        </w:tc>
        <w:tc>
          <w:tcPr>
            <w:tcW w:w="49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Hodnota</w:t>
            </w:r>
          </w:p>
        </w:tc>
      </w:tr>
      <w:tr w:rsidR="006721E4" w:rsidRPr="001B0D8D">
        <w:tc>
          <w:tcPr>
            <w:tcW w:w="38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5175E" w:rsidP="0055175E">
            <w:pPr>
              <w:pStyle w:val="UNITableContent"/>
              <w:rPr>
                <w:i/>
                <w:iCs/>
                <w:color w:val="008000"/>
                <w:sz w:val="28"/>
                <w:szCs w:val="28"/>
              </w:rPr>
            </w:pPr>
            <w:r w:rsidRPr="001B0D8D">
              <w:t>Termíny dodání</w:t>
            </w:r>
          </w:p>
        </w:tc>
        <w:tc>
          <w:tcPr>
            <w:tcW w:w="494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5175E">
            <w:pPr>
              <w:pStyle w:val="UNITableContent"/>
            </w:pPr>
            <w:r w:rsidRPr="001B0D8D">
              <w:t>První fáze dodaná do konce června 2018, další fáze listopad 2018 a třetí fáze únor 2018</w:t>
            </w:r>
          </w:p>
        </w:tc>
      </w:tr>
      <w:tr w:rsidR="006721E4" w:rsidRPr="001B0D8D">
        <w:tc>
          <w:tcPr>
            <w:tcW w:w="384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5175E" w:rsidP="0055175E">
            <w:pPr>
              <w:pStyle w:val="UNITableContent"/>
              <w:rPr>
                <w:i/>
                <w:iCs/>
                <w:color w:val="008000"/>
                <w:sz w:val="28"/>
                <w:szCs w:val="28"/>
              </w:rPr>
            </w:pPr>
            <w:r w:rsidRPr="001B0D8D">
              <w:t>Výkon</w:t>
            </w:r>
          </w:p>
        </w:tc>
        <w:tc>
          <w:tcPr>
            <w:tcW w:w="49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5175E" w:rsidRPr="001B0D8D" w:rsidRDefault="0055175E" w:rsidP="008F5E4D">
            <w:pPr>
              <w:pStyle w:val="UNITableContent"/>
            </w:pPr>
            <w:r w:rsidRPr="001B0D8D">
              <w:t>Změny stavu parkovacích míst musí být viditelné v systému do 10 minut od změny</w:t>
            </w:r>
          </w:p>
        </w:tc>
      </w:tr>
      <w:tr w:rsidR="006721E4" w:rsidRPr="001B0D8D">
        <w:tc>
          <w:tcPr>
            <w:tcW w:w="384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5175E" w:rsidP="0055175E">
            <w:pPr>
              <w:pStyle w:val="UNITableContent"/>
              <w:rPr>
                <w:i/>
                <w:iCs/>
                <w:color w:val="008000"/>
                <w:sz w:val="28"/>
                <w:szCs w:val="28"/>
              </w:rPr>
            </w:pPr>
            <w:r w:rsidRPr="001B0D8D">
              <w:t>Dostupnost</w:t>
            </w:r>
          </w:p>
        </w:tc>
        <w:tc>
          <w:tcPr>
            <w:tcW w:w="49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55175E">
            <w:pPr>
              <w:pStyle w:val="UNITableContent"/>
            </w:pPr>
            <w:r w:rsidRPr="001B0D8D">
              <w:t>Systém bude dostupný 24x7, podpora bude 8x5. Předpokládaná maximální doba výpadku 1%</w:t>
            </w:r>
          </w:p>
        </w:tc>
      </w:tr>
      <w:tr w:rsidR="008F5E4D" w:rsidRPr="001B0D8D">
        <w:tc>
          <w:tcPr>
            <w:tcW w:w="384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F5E4D" w:rsidRPr="001B0D8D" w:rsidRDefault="008F5E4D" w:rsidP="008F5E4D">
            <w:pPr>
              <w:pStyle w:val="UNITableContent"/>
              <w:rPr>
                <w:i/>
                <w:iCs/>
                <w:color w:val="008000"/>
                <w:sz w:val="28"/>
                <w:szCs w:val="28"/>
              </w:rPr>
            </w:pPr>
            <w:r w:rsidRPr="001B0D8D">
              <w:t>Funkčnosti</w:t>
            </w:r>
          </w:p>
        </w:tc>
        <w:tc>
          <w:tcPr>
            <w:tcW w:w="49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F5E4D" w:rsidRPr="001B0D8D" w:rsidRDefault="008F5E4D" w:rsidP="008F5E4D">
            <w:pPr>
              <w:pStyle w:val="UNITableContent"/>
            </w:pPr>
            <w:r w:rsidRPr="001B0D8D">
              <w:t xml:space="preserve">Pro fázi 1 zjišťování stavu parkovacích míst. </w:t>
            </w:r>
            <w:r w:rsidRPr="001B0D8D">
              <w:br/>
              <w:t>Pro fázi 2 zobrazování stavů přes systém AS-GS2020</w:t>
            </w:r>
            <w:r w:rsidRPr="001B0D8D">
              <w:br/>
              <w:t>Pro fázi 3 možnost rezervací a změn nastavení</w:t>
            </w:r>
          </w:p>
        </w:tc>
      </w:tr>
      <w:tr w:rsidR="008F5E4D" w:rsidRPr="001B0D8D" w:rsidTr="00F27A0B">
        <w:tc>
          <w:tcPr>
            <w:tcW w:w="384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F5E4D" w:rsidRPr="001B0D8D" w:rsidRDefault="008F5E4D" w:rsidP="00F27A0B">
            <w:pPr>
              <w:pStyle w:val="UNITableContent"/>
            </w:pPr>
            <w:r w:rsidRPr="001B0D8D">
              <w:t>Počet nalezených chyb</w:t>
            </w:r>
          </w:p>
        </w:tc>
        <w:tc>
          <w:tcPr>
            <w:tcW w:w="49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F5E4D" w:rsidRPr="001B0D8D" w:rsidRDefault="008F5E4D" w:rsidP="00F27A0B">
            <w:pPr>
              <w:pStyle w:val="UNITableContent"/>
            </w:pPr>
            <w:r w:rsidRPr="001B0D8D">
              <w:t>0 chyb typu A, do 10 chyb typu B, do 20 chyb typu C</w:t>
            </w:r>
          </w:p>
        </w:tc>
      </w:tr>
      <w:tr w:rsidR="008F5E4D" w:rsidRPr="001B0D8D" w:rsidTr="007001AE">
        <w:tc>
          <w:tcPr>
            <w:tcW w:w="384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F5E4D" w:rsidRPr="001B0D8D" w:rsidRDefault="008F5E4D" w:rsidP="008F5E4D">
            <w:pPr>
              <w:pStyle w:val="UNITableContent"/>
            </w:pPr>
            <w:r w:rsidRPr="001B0D8D">
              <w:t>Chyby měření</w:t>
            </w:r>
          </w:p>
        </w:tc>
        <w:tc>
          <w:tcPr>
            <w:tcW w:w="4948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F5E4D" w:rsidRPr="001B0D8D" w:rsidRDefault="008F5E4D" w:rsidP="008F5E4D">
            <w:pPr>
              <w:pStyle w:val="UNITableContent"/>
            </w:pPr>
            <w:r w:rsidRPr="001B0D8D">
              <w:t>Ze 100 případů měření musí být alespoň 90 správně</w:t>
            </w:r>
          </w:p>
        </w:tc>
      </w:tr>
    </w:tbl>
    <w:p w:rsidR="006721E4" w:rsidRPr="001B0D8D" w:rsidRDefault="00E4400E">
      <w:pPr>
        <w:pStyle w:val="UNIHeading1"/>
      </w:pPr>
      <w:bookmarkStart w:id="18" w:name="_Toc512266181"/>
      <w:r w:rsidRPr="001B0D8D">
        <w:lastRenderedPageBreak/>
        <w:t>Organizace projektu</w:t>
      </w:r>
      <w:bookmarkEnd w:id="18"/>
    </w:p>
    <w:p w:rsidR="006721E4" w:rsidRPr="001B0D8D" w:rsidRDefault="00E4400E">
      <w:pPr>
        <w:pStyle w:val="UNIHeading2"/>
      </w:pPr>
      <w:bookmarkStart w:id="19" w:name="_Toc512266182"/>
      <w:r w:rsidRPr="001B0D8D">
        <w:t>Souhrnný přehled zainteresovaných osob</w:t>
      </w:r>
      <w:bookmarkEnd w:id="19"/>
      <w:r w:rsidR="006271EC" w:rsidRPr="001B0D8D">
        <w:t xml:space="preserve"> </w:t>
      </w:r>
    </w:p>
    <w:p w:rsidR="00805B8B" w:rsidRPr="001B0D8D" w:rsidRDefault="00805B8B" w:rsidP="00805B8B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12</w:t>
        </w:r>
      </w:fldSimple>
      <w:r w:rsidRPr="001B0D8D">
        <w:t xml:space="preserve"> - Organizace projektu</w:t>
      </w:r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97"/>
        <w:gridCol w:w="2197"/>
        <w:gridCol w:w="4394"/>
      </w:tblGrid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pStyle w:val="UNITableHeading"/>
            </w:pPr>
            <w:r w:rsidRPr="001B0D8D">
              <w:t>Jméno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pStyle w:val="UNITableHeading"/>
            </w:pPr>
            <w:r w:rsidRPr="001B0D8D">
              <w:t>Role/Pozice ve firmě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pStyle w:val="UNITableHeading"/>
            </w:pPr>
            <w:r w:rsidRPr="001B0D8D">
              <w:t>Zodpovědnosti</w:t>
            </w:r>
          </w:p>
        </w:tc>
      </w:tr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Tomáš Trojan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Zadavatel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Definuje business požadavky na systém, schvaluje konsolidované požadavky, harmonogram projektu a testovací scénáře.</w:t>
            </w:r>
          </w:p>
        </w:tc>
      </w:tr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Jitka Krásná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Office manager (recepce)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Pomáhá definovat požadavky na systém a ověřuje platnost testovacích scénářů.</w:t>
            </w:r>
          </w:p>
        </w:tc>
      </w:tr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Libor Lašek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Project manager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Vedení projektu.</w:t>
            </w:r>
          </w:p>
        </w:tc>
      </w:tr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Jiří Vyčítal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 xml:space="preserve">SW architekt, </w:t>
            </w:r>
          </w:p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Development manager, Vedoucí dokumentace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805B8B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Navrhuje softwarovou architekturu řešení, Navrhuje SW architekturu, vede tým vývojářů, zodpovídá za dokumentaci a školení.</w:t>
            </w:r>
          </w:p>
        </w:tc>
      </w:tr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Janka Černá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Tester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Odpovídá za testování.</w:t>
            </w:r>
          </w:p>
        </w:tc>
      </w:tr>
      <w:tr w:rsidR="00805B8B" w:rsidRPr="001B0D8D" w:rsidTr="003D2C1A"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Pavel Majer</w:t>
            </w:r>
          </w:p>
        </w:tc>
        <w:tc>
          <w:tcPr>
            <w:tcW w:w="21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 xml:space="preserve">Business analytik, </w:t>
            </w:r>
          </w:p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 xml:space="preserve">systémový analytik,  </w:t>
            </w:r>
          </w:p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Integrátor</w:t>
            </w:r>
          </w:p>
        </w:tc>
        <w:tc>
          <w:tcPr>
            <w:tcW w:w="43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05B8B" w:rsidRPr="001B0D8D" w:rsidRDefault="00805B8B" w:rsidP="003D2C1A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</w:pPr>
            <w:r w:rsidRPr="001B0D8D">
              <w:rPr>
                <w:rFonts w:ascii="ArialMT" w:hAnsi="ArialMT" w:cs="ArialMT"/>
                <w:kern w:val="0"/>
                <w:sz w:val="18"/>
                <w:szCs w:val="18"/>
                <w:lang w:bidi="he-IL"/>
              </w:rPr>
              <w:t>Zjišťuje současný stav, definuje případy užití, zjišťuje požadavky zadavatele a analyzuje je, předává aplikaci do provozu.</w:t>
            </w:r>
          </w:p>
        </w:tc>
      </w:tr>
    </w:tbl>
    <w:p w:rsidR="006721E4" w:rsidRPr="001B0D8D" w:rsidRDefault="00E4400E" w:rsidP="00E729D3">
      <w:pPr>
        <w:pStyle w:val="UNIHeading2"/>
      </w:pPr>
      <w:bookmarkStart w:id="20" w:name="_Toc512266183"/>
      <w:r w:rsidRPr="001B0D8D">
        <w:t>Komunikační matice</w:t>
      </w:r>
      <w:bookmarkEnd w:id="20"/>
    </w:p>
    <w:p w:rsidR="00E729D3" w:rsidRPr="001B0D8D" w:rsidRDefault="00E729D3" w:rsidP="00E729D3">
      <w:pPr>
        <w:pStyle w:val="Caption"/>
        <w:keepNext/>
      </w:pPr>
      <w:r w:rsidRPr="001B0D8D">
        <w:t xml:space="preserve">Tabulka </w:t>
      </w:r>
      <w:fldSimple w:instr=" SEQ Tabulka \* ARABIC ">
        <w:r w:rsidR="00C55FB9">
          <w:rPr>
            <w:noProof/>
          </w:rPr>
          <w:t>13</w:t>
        </w:r>
      </w:fldSimple>
      <w:r w:rsidRPr="001B0D8D">
        <w:t xml:space="preserve"> - Komunikační matice</w:t>
      </w:r>
    </w:p>
    <w:tbl>
      <w:tblPr>
        <w:tblW w:w="899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64"/>
        <w:gridCol w:w="781"/>
        <w:gridCol w:w="810"/>
        <w:gridCol w:w="720"/>
        <w:gridCol w:w="990"/>
        <w:gridCol w:w="1080"/>
        <w:gridCol w:w="990"/>
        <w:gridCol w:w="1170"/>
        <w:gridCol w:w="990"/>
      </w:tblGrid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Heading"/>
              <w:rPr>
                <w:sz w:val="16"/>
                <w:szCs w:val="16"/>
              </w:rPr>
            </w:pP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Konsolidované požadavky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Analýza požadavků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Harmonogram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Architektura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Testovací scénáře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Manuály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Agregátor a 6 DAQ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Heading"/>
              <w:jc w:val="center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Instalační CD</w:t>
            </w:r>
          </w:p>
        </w:tc>
      </w:tr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Zadavatel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654074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</w:tr>
      <w:tr w:rsidR="00654074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54074" w:rsidRPr="001B0D8D" w:rsidRDefault="00654074" w:rsidP="003D2C1A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Recepce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54074" w:rsidRPr="001B0D8D" w:rsidRDefault="00654074" w:rsidP="003D2C1A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54074" w:rsidRPr="001B0D8D" w:rsidRDefault="00654074" w:rsidP="003D2C1A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54074" w:rsidRPr="001B0D8D" w:rsidRDefault="00E729D3" w:rsidP="003D2C1A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54074" w:rsidRPr="001B0D8D" w:rsidRDefault="00654074" w:rsidP="003D2C1A">
            <w:pPr>
              <w:pStyle w:val="UNITableContent"/>
              <w:rPr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654074" w:rsidRPr="001B0D8D" w:rsidRDefault="00654074" w:rsidP="003D2C1A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654074" w:rsidRPr="001B0D8D" w:rsidRDefault="00E729D3" w:rsidP="003D2C1A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654074" w:rsidRPr="001B0D8D" w:rsidRDefault="00E729D3" w:rsidP="003D2C1A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54074" w:rsidRPr="001B0D8D" w:rsidRDefault="00654074" w:rsidP="003D2C1A">
            <w:pPr>
              <w:pStyle w:val="UNITableContent"/>
              <w:rPr>
                <w:sz w:val="16"/>
                <w:szCs w:val="16"/>
              </w:rPr>
            </w:pPr>
          </w:p>
        </w:tc>
      </w:tr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Project manager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654074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</w:tr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Business analytik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</w:tr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SW architekt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654074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</w:tr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Test manager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I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A</w:t>
            </w:r>
          </w:p>
        </w:tc>
      </w:tr>
      <w:tr w:rsidR="005659AD" w:rsidRPr="001B0D8D" w:rsidTr="00E729D3">
        <w:tc>
          <w:tcPr>
            <w:tcW w:w="14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b/>
                <w:bCs/>
                <w:color w:val="FFFFFF"/>
                <w:sz w:val="16"/>
                <w:szCs w:val="16"/>
              </w:rPr>
            </w:pPr>
            <w:r w:rsidRPr="001B0D8D">
              <w:rPr>
                <w:b/>
                <w:bCs/>
                <w:color w:val="FFFFFF"/>
                <w:sz w:val="16"/>
                <w:szCs w:val="16"/>
              </w:rPr>
              <w:t>Development manager</w:t>
            </w:r>
          </w:p>
        </w:tc>
        <w:tc>
          <w:tcPr>
            <w:tcW w:w="7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7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C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11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  <w:tc>
          <w:tcPr>
            <w:tcW w:w="9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5659AD" w:rsidRPr="001B0D8D" w:rsidRDefault="005659AD" w:rsidP="005659AD">
            <w:pPr>
              <w:pStyle w:val="UNITableContent"/>
              <w:rPr>
                <w:sz w:val="16"/>
                <w:szCs w:val="16"/>
              </w:rPr>
            </w:pPr>
            <w:r w:rsidRPr="001B0D8D">
              <w:rPr>
                <w:sz w:val="16"/>
                <w:szCs w:val="16"/>
              </w:rPr>
              <w:t>R</w:t>
            </w:r>
          </w:p>
        </w:tc>
      </w:tr>
    </w:tbl>
    <w:p w:rsidR="00915BBE" w:rsidRPr="001B0D8D" w:rsidRDefault="00915BBE">
      <w:pPr>
        <w:pStyle w:val="UNINormalParagraph"/>
      </w:pPr>
    </w:p>
    <w:p w:rsidR="006721E4" w:rsidRPr="001B0D8D" w:rsidRDefault="0055175E">
      <w:pPr>
        <w:pStyle w:val="UNINormalParagraph"/>
      </w:pPr>
      <w:r w:rsidRPr="001B0D8D">
        <w:t>Legenda: RACI (Responsible - odpovědný, Approve - schvaluje, Consulted – konzultuje, Informed – je informován)</w:t>
      </w:r>
    </w:p>
    <w:p w:rsidR="006721E4" w:rsidRPr="001B0D8D" w:rsidRDefault="00E4400E">
      <w:pPr>
        <w:pStyle w:val="UNIHeading1"/>
      </w:pPr>
      <w:bookmarkStart w:id="21" w:name="_Toc512266184"/>
      <w:r w:rsidRPr="001B0D8D">
        <w:lastRenderedPageBreak/>
        <w:t>Správa požadavků</w:t>
      </w:r>
      <w:bookmarkEnd w:id="21"/>
    </w:p>
    <w:p w:rsidR="006721E4" w:rsidRPr="001B0D8D" w:rsidRDefault="00E4400E">
      <w:pPr>
        <w:pStyle w:val="UNIHeading2"/>
      </w:pPr>
      <w:bookmarkStart w:id="22" w:name="_Toc512266185"/>
      <w:r w:rsidRPr="001B0D8D">
        <w:t>Identifikované požadavky</w:t>
      </w:r>
      <w:bookmarkEnd w:id="22"/>
    </w:p>
    <w:p w:rsidR="00FC3169" w:rsidRPr="001B0D8D" w:rsidRDefault="00434981" w:rsidP="00434981">
      <w:pPr>
        <w:widowControl/>
        <w:suppressAutoHyphens w:val="0"/>
        <w:autoSpaceDE w:val="0"/>
        <w:adjustRightInd w:val="0"/>
        <w:textAlignment w:val="auto"/>
        <w:rPr>
          <w:rFonts w:asciiTheme="majorBidi" w:hAnsiTheme="majorBidi" w:cstheme="majorBidi"/>
          <w:kern w:val="0"/>
          <w:lang w:bidi="ar-SA"/>
        </w:rPr>
      </w:pPr>
      <w:r w:rsidRPr="001B0D8D">
        <w:rPr>
          <w:rFonts w:asciiTheme="majorBidi" w:hAnsiTheme="majorBidi" w:cstheme="majorBidi"/>
          <w:kern w:val="0"/>
          <w:lang w:bidi="ar-SA"/>
        </w:rPr>
        <w:t>Detailní p</w:t>
      </w:r>
      <w:r w:rsidR="00FC3169" w:rsidRPr="001B0D8D">
        <w:rPr>
          <w:rFonts w:asciiTheme="majorBidi" w:hAnsiTheme="majorBidi" w:cstheme="majorBidi"/>
          <w:kern w:val="0"/>
          <w:lang w:bidi="ar-SA"/>
        </w:rPr>
        <w:t xml:space="preserve">ožadavky </w:t>
      </w:r>
      <w:r w:rsidRPr="001B0D8D">
        <w:rPr>
          <w:rFonts w:asciiTheme="majorBidi" w:hAnsiTheme="majorBidi" w:cstheme="majorBidi"/>
          <w:kern w:val="0"/>
          <w:lang w:bidi="ar-SA"/>
        </w:rPr>
        <w:t>jsou zachyceny v xls dokumentu</w:t>
      </w:r>
    </w:p>
    <w:p w:rsidR="00434981" w:rsidRPr="001B0D8D" w:rsidRDefault="00434981" w:rsidP="00434981">
      <w:pPr>
        <w:widowControl/>
        <w:suppressAutoHyphens w:val="0"/>
        <w:autoSpaceDE w:val="0"/>
        <w:adjustRightInd w:val="0"/>
        <w:textAlignment w:val="auto"/>
        <w:rPr>
          <w:rFonts w:asciiTheme="majorBidi" w:hAnsiTheme="majorBidi" w:cstheme="majorBidi"/>
          <w:kern w:val="0"/>
          <w:lang w:bidi="ar-SA"/>
        </w:rPr>
      </w:pPr>
    </w:p>
    <w:p w:rsidR="006721E4" w:rsidRPr="001B0D8D" w:rsidRDefault="00E4400E">
      <w:pPr>
        <w:pStyle w:val="UNIHeading2"/>
      </w:pPr>
      <w:bookmarkStart w:id="23" w:name="_Toc512266186"/>
      <w:r w:rsidRPr="001B0D8D">
        <w:t>Prioritizované požadavky</w:t>
      </w:r>
      <w:bookmarkEnd w:id="23"/>
    </w:p>
    <w:p w:rsidR="00BF3E14" w:rsidRPr="001B0D8D" w:rsidRDefault="00BF3E14" w:rsidP="00BF3E14">
      <w:pPr>
        <w:pStyle w:val="UNINormalParagraph"/>
        <w:rPr>
          <w:i/>
          <w:iCs/>
          <w:color w:val="008000"/>
        </w:rPr>
      </w:pPr>
      <w:r w:rsidRPr="001B0D8D">
        <w:rPr>
          <w:rFonts w:asciiTheme="majorBidi" w:hAnsiTheme="majorBidi" w:cstheme="majorBidi"/>
          <w:kern w:val="0"/>
          <w:sz w:val="24"/>
          <w:lang w:bidi="ar-SA"/>
        </w:rPr>
        <w:t>Priority požadavků jsou zachyceny v xls dokumentu</w:t>
      </w:r>
    </w:p>
    <w:p w:rsidR="00170D6D" w:rsidRPr="001B0D8D" w:rsidRDefault="00170D6D" w:rsidP="00170D6D">
      <w:pPr>
        <w:widowControl/>
        <w:suppressAutoHyphens w:val="0"/>
        <w:autoSpaceDE w:val="0"/>
        <w:adjustRightInd w:val="0"/>
        <w:textAlignment w:val="auto"/>
        <w:rPr>
          <w:rFonts w:ascii="Arial-BoldMT" w:hAnsi="Arial-BoldMT" w:cs="Arial-BoldMT"/>
          <w:b/>
          <w:bCs/>
          <w:color w:val="FFFFFF"/>
          <w:kern w:val="0"/>
          <w:sz w:val="18"/>
          <w:szCs w:val="18"/>
          <w:lang w:bidi="he-IL"/>
        </w:rPr>
      </w:pPr>
      <w:r w:rsidRPr="001B0D8D">
        <w:rPr>
          <w:rFonts w:ascii="Arial-BoldMT" w:hAnsi="Arial-BoldMT" w:cs="Arial-BoldMT"/>
          <w:b/>
          <w:bCs/>
          <w:color w:val="FFFFFF"/>
          <w:kern w:val="0"/>
          <w:sz w:val="18"/>
          <w:szCs w:val="18"/>
          <w:lang w:bidi="he-IL"/>
        </w:rPr>
        <w:t>dávka č. Název požadavku FURPS+ Priorita</w:t>
      </w:r>
    </w:p>
    <w:p w:rsidR="006721E4" w:rsidRPr="001B0D8D" w:rsidRDefault="00E4400E">
      <w:pPr>
        <w:pStyle w:val="UNIHeading2"/>
      </w:pPr>
      <w:bookmarkStart w:id="24" w:name="_Toc512266187"/>
      <w:r w:rsidRPr="001B0D8D">
        <w:t>Změnové požadavky</w:t>
      </w:r>
      <w:bookmarkEnd w:id="24"/>
    </w:p>
    <w:p w:rsidR="00BF3E14" w:rsidRPr="001B0D8D" w:rsidRDefault="00BF3E14">
      <w:pPr>
        <w:pStyle w:val="UNINormalParagraph"/>
        <w:rPr>
          <w:i/>
          <w:iCs/>
          <w:color w:val="008000"/>
        </w:rPr>
      </w:pPr>
      <w:r w:rsidRPr="001B0D8D">
        <w:rPr>
          <w:rFonts w:asciiTheme="majorBidi" w:hAnsiTheme="majorBidi" w:cstheme="majorBidi"/>
          <w:kern w:val="0"/>
          <w:sz w:val="24"/>
          <w:lang w:bidi="ar-SA"/>
        </w:rPr>
        <w:t>V tuto chvíli nejsou evidovány žádné změnové požadavky. Není tedy dopad na stávající požadavky</w:t>
      </w:r>
    </w:p>
    <w:p w:rsidR="006721E4" w:rsidRPr="001B0D8D" w:rsidRDefault="00E4400E">
      <w:pPr>
        <w:pStyle w:val="UNIHeading1"/>
      </w:pPr>
      <w:bookmarkStart w:id="25" w:name="_Toc512266188"/>
      <w:r w:rsidRPr="001B0D8D">
        <w:lastRenderedPageBreak/>
        <w:t>Navrhované řešení</w:t>
      </w:r>
      <w:bookmarkEnd w:id="25"/>
    </w:p>
    <w:p w:rsidR="006721E4" w:rsidRPr="001B0D8D" w:rsidRDefault="00E4400E">
      <w:pPr>
        <w:pStyle w:val="UNIHeading2"/>
      </w:pPr>
      <w:bookmarkStart w:id="26" w:name="_Toc512266189"/>
      <w:r w:rsidRPr="001B0D8D">
        <w:t>Přehled řešení</w:t>
      </w:r>
      <w:bookmarkEnd w:id="26"/>
    </w:p>
    <w:p w:rsidR="00595B02" w:rsidRPr="001B0D8D" w:rsidRDefault="001441FC" w:rsidP="00595B02">
      <w:pPr>
        <w:pStyle w:val="NoSpacing"/>
        <w:jc w:val="both"/>
        <w:rPr>
          <w:rStyle w:val="Strong"/>
          <w:b w:val="0"/>
          <w:color w:val="000000"/>
          <w:u w:val="single"/>
        </w:rPr>
      </w:pPr>
      <w:r w:rsidRPr="001B0D8D">
        <w:rPr>
          <w:rStyle w:val="Strong"/>
          <w:b w:val="0"/>
          <w:color w:val="000000"/>
          <w:u w:val="single"/>
        </w:rPr>
        <w:t>Popis projektu a cílů</w:t>
      </w:r>
    </w:p>
    <w:p w:rsidR="00595B02" w:rsidRPr="001B0D8D" w:rsidRDefault="001441FC" w:rsidP="00CF65C6">
      <w:pPr>
        <w:pStyle w:val="NoSpacing"/>
        <w:jc w:val="both"/>
      </w:pPr>
      <w:r w:rsidRPr="001B0D8D">
        <w:rPr>
          <w:lang w:bidi="ar-SA"/>
        </w:rPr>
        <w:t>Nov</w:t>
      </w:r>
      <w:r w:rsidR="00595B02" w:rsidRPr="001B0D8D">
        <w:rPr>
          <w:lang w:bidi="ar-SA"/>
        </w:rPr>
        <w:t xml:space="preserve">é SW řešení </w:t>
      </w:r>
      <w:r w:rsidR="00E20990" w:rsidRPr="001B0D8D">
        <w:rPr>
          <w:lang w:bidi="ar-SA"/>
        </w:rPr>
        <w:t xml:space="preserve">má </w:t>
      </w:r>
      <w:r w:rsidR="00595B02" w:rsidRPr="001B0D8D">
        <w:t xml:space="preserve">být schopno </w:t>
      </w:r>
      <w:r w:rsidRPr="001B0D8D">
        <w:t>zobraz</w:t>
      </w:r>
      <w:r w:rsidR="00E20990" w:rsidRPr="001B0D8D">
        <w:t>it</w:t>
      </w:r>
      <w:r w:rsidRPr="001B0D8D">
        <w:t xml:space="preserve"> obsazení míst a umožn</w:t>
      </w:r>
      <w:r w:rsidR="00595B02" w:rsidRPr="001B0D8D">
        <w:t>it</w:t>
      </w:r>
      <w:r w:rsidRPr="001B0D8D">
        <w:t xml:space="preserve"> rezervaci volných</w:t>
      </w:r>
      <w:r w:rsidR="00595B02" w:rsidRPr="001B0D8D">
        <w:t xml:space="preserve"> poolových míst. </w:t>
      </w:r>
      <w:r w:rsidR="003F59F8" w:rsidRPr="001B0D8D">
        <w:t>Dedikovaná parkovací</w:t>
      </w:r>
      <w:r w:rsidRPr="001B0D8D">
        <w:t xml:space="preserve"> místa </w:t>
      </w:r>
      <w:r w:rsidR="00E20990" w:rsidRPr="001B0D8D">
        <w:t>(patřící konkrétní osobě) by mělo být</w:t>
      </w:r>
      <w:r w:rsidRPr="001B0D8D">
        <w:t xml:space="preserve"> </w:t>
      </w:r>
      <w:r w:rsidR="00E20990" w:rsidRPr="001B0D8D">
        <w:t xml:space="preserve">možno </w:t>
      </w:r>
      <w:r w:rsidR="00595B02" w:rsidRPr="001B0D8D">
        <w:t xml:space="preserve">dočasně </w:t>
      </w:r>
      <w:r w:rsidRPr="001B0D8D">
        <w:t xml:space="preserve">rezervovat </w:t>
      </w:r>
      <w:r w:rsidR="003F59F8" w:rsidRPr="001B0D8D">
        <w:t>také, pokud</w:t>
      </w:r>
      <w:r w:rsidR="00E20990" w:rsidRPr="001B0D8D">
        <w:t xml:space="preserve"> je jejich vlastník dal </w:t>
      </w:r>
      <w:r w:rsidRPr="001B0D8D">
        <w:t>dočasně k dispozici.  V rámci rea</w:t>
      </w:r>
      <w:r w:rsidR="00595B02" w:rsidRPr="001B0D8D">
        <w:t xml:space="preserve">lizace projektu bude požadován návrh a </w:t>
      </w:r>
      <w:r w:rsidRPr="001B0D8D">
        <w:t>výroba celého řešení</w:t>
      </w:r>
      <w:r w:rsidR="00595B02" w:rsidRPr="001B0D8D">
        <w:t>.</w:t>
      </w:r>
    </w:p>
    <w:p w:rsidR="00BC6136" w:rsidRPr="001B0D8D" w:rsidRDefault="00E20990" w:rsidP="00CF65C6">
      <w:pPr>
        <w:pStyle w:val="NoSpacing"/>
        <w:jc w:val="both"/>
        <w:rPr>
          <w:lang w:bidi="ar-SA"/>
        </w:rPr>
      </w:pPr>
      <w:r w:rsidRPr="001B0D8D">
        <w:t>Řešení sníží neefektivitu systému</w:t>
      </w:r>
      <w:r w:rsidRPr="001B0D8D">
        <w:rPr>
          <w:bCs/>
          <w:lang w:bidi="ar-SA"/>
        </w:rPr>
        <w:t xml:space="preserve"> správy a rezervací parkovacích stání. Sní</w:t>
      </w:r>
      <w:r w:rsidR="00BC6136" w:rsidRPr="001B0D8D">
        <w:rPr>
          <w:bCs/>
          <w:lang w:bidi="ar-SA"/>
        </w:rPr>
        <w:t>ž</w:t>
      </w:r>
      <w:r w:rsidRPr="001B0D8D">
        <w:rPr>
          <w:bCs/>
          <w:lang w:bidi="ar-SA"/>
        </w:rPr>
        <w:t xml:space="preserve">í </w:t>
      </w:r>
      <w:r w:rsidR="00BC6136" w:rsidRPr="001B0D8D">
        <w:rPr>
          <w:bCs/>
          <w:lang w:bidi="ar-SA"/>
        </w:rPr>
        <w:t>zbytečnou zátěž</w:t>
      </w:r>
      <w:r w:rsidR="00595B02" w:rsidRPr="001B0D8D">
        <w:rPr>
          <w:bCs/>
          <w:lang w:bidi="ar-SA"/>
        </w:rPr>
        <w:t xml:space="preserve"> na recepci a umožní efektivněji využívat volná parkovací místa</w:t>
      </w:r>
      <w:r w:rsidR="00595B02" w:rsidRPr="001B0D8D">
        <w:rPr>
          <w:b/>
          <w:bCs/>
          <w:lang w:bidi="ar-SA"/>
        </w:rPr>
        <w:t xml:space="preserve">. </w:t>
      </w:r>
    </w:p>
    <w:p w:rsidR="00CF65C6" w:rsidRPr="001B0D8D" w:rsidRDefault="001441FC" w:rsidP="00CF65C6">
      <w:pPr>
        <w:pStyle w:val="NoSpacing"/>
        <w:jc w:val="both"/>
      </w:pPr>
      <w:r w:rsidRPr="001B0D8D">
        <w:rPr>
          <w:rStyle w:val="Strong"/>
          <w:b w:val="0"/>
          <w:color w:val="000000"/>
          <w:u w:val="single"/>
        </w:rPr>
        <w:t xml:space="preserve">Základní koncept </w:t>
      </w:r>
      <w:r w:rsidR="00595B02" w:rsidRPr="001B0D8D">
        <w:rPr>
          <w:rStyle w:val="Strong"/>
          <w:b w:val="0"/>
          <w:color w:val="000000"/>
          <w:u w:val="single"/>
        </w:rPr>
        <w:t>řešení</w:t>
      </w:r>
      <w:r w:rsidR="00CF65C6" w:rsidRPr="001B0D8D">
        <w:rPr>
          <w:rStyle w:val="Strong"/>
          <w:b w:val="0"/>
          <w:color w:val="000000"/>
          <w:u w:val="single"/>
        </w:rPr>
        <w:t xml:space="preserve"> systému GS2020</w:t>
      </w:r>
    </w:p>
    <w:p w:rsidR="00595B02" w:rsidRPr="001B0D8D" w:rsidRDefault="00CF65C6" w:rsidP="00CF65C6">
      <w:pPr>
        <w:pStyle w:val="NoSpacing"/>
        <w:jc w:val="both"/>
      </w:pPr>
      <w:r w:rsidRPr="001B0D8D">
        <w:t>Systém GS2020</w:t>
      </w:r>
      <w:r w:rsidR="001441FC" w:rsidRPr="001B0D8D">
        <w:t> se</w:t>
      </w:r>
      <w:r w:rsidR="00147B39" w:rsidRPr="001B0D8D">
        <w:t xml:space="preserve"> bude</w:t>
      </w:r>
      <w:r w:rsidR="00595B02" w:rsidRPr="001B0D8D">
        <w:t> skládat z několika komponent</w:t>
      </w:r>
      <w:r w:rsidR="001441FC" w:rsidRPr="001B0D8D">
        <w:t>, které spolu budou komunikovat.  Budou tak synchronizovat stav parkoviště mezi jednotlivými čidly</w:t>
      </w:r>
      <w:r w:rsidR="00BC6136" w:rsidRPr="001B0D8D">
        <w:t xml:space="preserve"> (DAQ</w:t>
      </w:r>
      <w:r w:rsidR="00147B39" w:rsidRPr="001B0D8D">
        <w:t xml:space="preserve"> uzly</w:t>
      </w:r>
      <w:r w:rsidR="00BC6136" w:rsidRPr="001B0D8D">
        <w:t>)</w:t>
      </w:r>
      <w:r w:rsidR="001441FC" w:rsidRPr="001B0D8D">
        <w:t xml:space="preserve">, </w:t>
      </w:r>
      <w:r w:rsidR="00BC6136" w:rsidRPr="001B0D8D">
        <w:t xml:space="preserve">agregátorem a </w:t>
      </w:r>
      <w:r w:rsidR="00512F3A" w:rsidRPr="001B0D8D">
        <w:t>systémem AS-GS2020</w:t>
      </w:r>
      <w:r w:rsidR="00765DD6" w:rsidRPr="001B0D8D">
        <w:t>, který bude založený na komponentech Unicorn Framework</w:t>
      </w:r>
      <w:r w:rsidR="00BC6136" w:rsidRPr="001B0D8D">
        <w:t>. K</w:t>
      </w:r>
      <w:r w:rsidR="00765DD6" w:rsidRPr="001B0D8D">
        <w:t> systému</w:t>
      </w:r>
      <w:r w:rsidR="00512F3A" w:rsidRPr="001B0D8D">
        <w:t> AS-GS2020</w:t>
      </w:r>
      <w:r w:rsidR="00BC6136" w:rsidRPr="001B0D8D">
        <w:t xml:space="preserve"> se budou</w:t>
      </w:r>
      <w:r w:rsidR="00147B39" w:rsidRPr="001B0D8D">
        <w:t xml:space="preserve"> mít možnost</w:t>
      </w:r>
      <w:r w:rsidR="00BC6136" w:rsidRPr="001B0D8D">
        <w:t xml:space="preserve"> připojovat uživatelé </w:t>
      </w:r>
      <w:r w:rsidR="00147B39" w:rsidRPr="001B0D8D">
        <w:t>za účelem zjišťování</w:t>
      </w:r>
      <w:r w:rsidR="00BC6136" w:rsidRPr="001B0D8D">
        <w:t xml:space="preserve"> aktuální</w:t>
      </w:r>
      <w:r w:rsidR="00147B39" w:rsidRPr="001B0D8D">
        <w:t>ho</w:t>
      </w:r>
      <w:r w:rsidR="00BC6136" w:rsidRPr="001B0D8D">
        <w:t xml:space="preserve"> stav</w:t>
      </w:r>
      <w:r w:rsidR="00147B39" w:rsidRPr="001B0D8D">
        <w:t>u</w:t>
      </w:r>
      <w:r w:rsidR="00BC6136" w:rsidRPr="001B0D8D">
        <w:t xml:space="preserve"> parkovacích míst</w:t>
      </w:r>
      <w:r w:rsidR="00147B39" w:rsidRPr="001B0D8D">
        <w:t>. B</w:t>
      </w:r>
      <w:r w:rsidR="00BC6136" w:rsidRPr="001B0D8D">
        <w:t xml:space="preserve">udou mít </w:t>
      </w:r>
      <w:r w:rsidR="00147B39" w:rsidRPr="001B0D8D">
        <w:t xml:space="preserve">rovněž </w:t>
      </w:r>
      <w:r w:rsidR="00BC6136" w:rsidRPr="001B0D8D">
        <w:t xml:space="preserve">možnost provádět </w:t>
      </w:r>
      <w:r w:rsidR="00147B39" w:rsidRPr="001B0D8D">
        <w:t>jejich rezervaci</w:t>
      </w:r>
      <w:r w:rsidR="001441FC" w:rsidRPr="001B0D8D">
        <w:t>. </w:t>
      </w:r>
      <w:r w:rsidR="00595B02" w:rsidRPr="001B0D8D">
        <w:t>Diagram navrhovaného konceptu řešení</w:t>
      </w:r>
      <w:r w:rsidR="002A1F51" w:rsidRPr="001B0D8D">
        <w:t xml:space="preserve"> systému GS2020</w:t>
      </w:r>
      <w:r w:rsidR="00595B02" w:rsidRPr="001B0D8D">
        <w:t xml:space="preserve"> je </w:t>
      </w:r>
      <w:r w:rsidR="00765DD6" w:rsidRPr="001B0D8D">
        <w:t>z</w:t>
      </w:r>
      <w:r w:rsidR="00595B02" w:rsidRPr="001B0D8D">
        <w:t>obrazen na obr. č. 6.</w:t>
      </w:r>
    </w:p>
    <w:p w:rsidR="00595B02" w:rsidRPr="001B0D8D" w:rsidRDefault="00595B02" w:rsidP="00595B02">
      <w:pPr>
        <w:pStyle w:val="Caption"/>
        <w:keepNext/>
      </w:pPr>
      <w:r w:rsidRPr="001B0D8D">
        <w:t xml:space="preserve">Obrázek </w:t>
      </w:r>
      <w:fldSimple w:instr=" SEQ Obrázek \* ARABIC ">
        <w:r w:rsidR="00C55FB9">
          <w:rPr>
            <w:noProof/>
          </w:rPr>
          <w:t>6</w:t>
        </w:r>
      </w:fldSimple>
      <w:r w:rsidRPr="001B0D8D">
        <w:t xml:space="preserve"> – Návrh konceptu řešení</w:t>
      </w:r>
    </w:p>
    <w:p w:rsidR="002A1F51" w:rsidRPr="001B0D8D" w:rsidRDefault="002A1F51" w:rsidP="00595B02">
      <w:pPr>
        <w:pStyle w:val="Caption"/>
        <w:keepNext/>
      </w:pPr>
      <w:r w:rsidRPr="001B0D8D">
        <w:rPr>
          <w:noProof/>
          <w:lang w:val="en-US" w:eastAsia="en-US" w:bidi="ar-SA"/>
        </w:rPr>
        <w:drawing>
          <wp:inline distT="0" distB="0" distL="0" distR="0">
            <wp:extent cx="5578475" cy="3184525"/>
            <wp:effectExtent l="0" t="0" r="3175" b="0"/>
            <wp:docPr id="25" name="Picture 25" descr="C:\Users\pavelma\AppData\Local\Microsoft\Windows\INetCache\Content.Word\BAKU - ARCH - diagram zony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velma\AppData\Local\Microsoft\Windows\INetCache\Content.Word\BAKU - ARCH - diagram zony (5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02" w:rsidRPr="001B0D8D" w:rsidRDefault="00595B02" w:rsidP="001441FC">
      <w:pPr>
        <w:pStyle w:val="uvcparagraph"/>
        <w:shd w:val="clear" w:color="auto" w:fill="FFFFFF"/>
        <w:spacing w:before="0" w:beforeAutospacing="0" w:after="270" w:afterAutospacing="0"/>
        <w:rPr>
          <w:color w:val="000000"/>
          <w:lang w:val="cs-CZ"/>
        </w:rPr>
      </w:pPr>
    </w:p>
    <w:p w:rsidR="00ED25EA" w:rsidRPr="001B0D8D" w:rsidRDefault="00ED25EA" w:rsidP="001441FC">
      <w:pPr>
        <w:pStyle w:val="uvcparagraph"/>
        <w:shd w:val="clear" w:color="auto" w:fill="FFFFFF"/>
        <w:spacing w:before="0" w:beforeAutospacing="0" w:after="270" w:afterAutospacing="0"/>
        <w:rPr>
          <w:rStyle w:val="Strong"/>
          <w:b w:val="0"/>
          <w:bCs w:val="0"/>
          <w:color w:val="000000"/>
          <w:u w:val="single"/>
          <w:lang w:val="cs-CZ"/>
        </w:rPr>
      </w:pPr>
    </w:p>
    <w:p w:rsidR="00ED25EA" w:rsidRPr="001B0D8D" w:rsidRDefault="001441FC" w:rsidP="00ED25EA">
      <w:pPr>
        <w:pStyle w:val="uvcparagraph"/>
        <w:shd w:val="clear" w:color="auto" w:fill="FFFFFF"/>
        <w:spacing w:before="0" w:beforeAutospacing="0" w:after="0" w:afterAutospacing="0"/>
        <w:rPr>
          <w:color w:val="000000"/>
          <w:lang w:val="cs-CZ"/>
        </w:rPr>
      </w:pPr>
      <w:r w:rsidRPr="001B0D8D">
        <w:rPr>
          <w:rStyle w:val="Strong"/>
          <w:b w:val="0"/>
          <w:bCs w:val="0"/>
          <w:color w:val="000000"/>
          <w:u w:val="single"/>
          <w:lang w:val="cs-CZ"/>
        </w:rPr>
        <w:lastRenderedPageBreak/>
        <w:t xml:space="preserve">Řešení </w:t>
      </w:r>
      <w:r w:rsidR="002A1F51" w:rsidRPr="001B0D8D">
        <w:rPr>
          <w:rStyle w:val="Strong"/>
          <w:b w:val="0"/>
          <w:bCs w:val="0"/>
          <w:color w:val="000000"/>
          <w:u w:val="single"/>
          <w:lang w:val="cs-CZ"/>
        </w:rPr>
        <w:t xml:space="preserve">systému GS2020 </w:t>
      </w:r>
      <w:r w:rsidRPr="001B0D8D">
        <w:rPr>
          <w:rStyle w:val="Strong"/>
          <w:b w:val="0"/>
          <w:bCs w:val="0"/>
          <w:color w:val="000000"/>
          <w:u w:val="single"/>
          <w:lang w:val="cs-CZ"/>
        </w:rPr>
        <w:t>bude technicky založeno na</w:t>
      </w:r>
      <w:r w:rsidR="00595B02" w:rsidRPr="001B0D8D">
        <w:rPr>
          <w:rStyle w:val="Strong"/>
          <w:b w:val="0"/>
          <w:bCs w:val="0"/>
          <w:color w:val="000000"/>
          <w:u w:val="single"/>
          <w:lang w:val="cs-CZ"/>
        </w:rPr>
        <w:t xml:space="preserve"> následujících komponentech</w:t>
      </w:r>
      <w:r w:rsidRPr="001B0D8D">
        <w:rPr>
          <w:rStyle w:val="Strong"/>
          <w:b w:val="0"/>
          <w:bCs w:val="0"/>
          <w:color w:val="000000"/>
          <w:u w:val="single"/>
          <w:lang w:val="cs-CZ"/>
        </w:rPr>
        <w:t>:</w:t>
      </w:r>
    </w:p>
    <w:p w:rsidR="002A1F51" w:rsidRPr="001B0D8D" w:rsidRDefault="00595B02" w:rsidP="00E23202">
      <w:pPr>
        <w:pStyle w:val="NoSpacing"/>
        <w:numPr>
          <w:ilvl w:val="0"/>
          <w:numId w:val="32"/>
        </w:numPr>
        <w:spacing w:after="0"/>
      </w:pPr>
      <w:r w:rsidRPr="001B0D8D">
        <w:t xml:space="preserve">Platforma </w:t>
      </w:r>
      <w:r w:rsidR="001441FC" w:rsidRPr="001B0D8D">
        <w:t>BigClown, která bude sbírat data o obsazení parkovacích míst (DAQ uzly) a data bude dále agregovat (agregátor). </w:t>
      </w:r>
    </w:p>
    <w:p w:rsidR="002A1F51" w:rsidRPr="001B0D8D" w:rsidRDefault="00595B02" w:rsidP="00E23202">
      <w:pPr>
        <w:pStyle w:val="NoSpacing"/>
        <w:numPr>
          <w:ilvl w:val="0"/>
          <w:numId w:val="32"/>
        </w:numPr>
        <w:spacing w:after="0"/>
      </w:pPr>
      <w:r w:rsidRPr="001B0D8D">
        <w:t>LPWAN síť Sigfox,</w:t>
      </w:r>
      <w:r w:rsidR="001441FC" w:rsidRPr="001B0D8D">
        <w:t xml:space="preserve"> která bude zajišťovat přenos dat do vzdáleného </w:t>
      </w:r>
      <w:r w:rsidR="00512F3A" w:rsidRPr="001B0D8D">
        <w:t>systému</w:t>
      </w:r>
      <w:r w:rsidR="00765DD6" w:rsidRPr="001B0D8D">
        <w:br/>
      </w:r>
      <w:r w:rsidR="00512F3A" w:rsidRPr="001B0D8D">
        <w:t>AS-GS2020</w:t>
      </w:r>
      <w:r w:rsidR="00BC6136" w:rsidRPr="001B0D8D">
        <w:t>, kde se budou data zpracovávat a uchovávat.</w:t>
      </w:r>
    </w:p>
    <w:p w:rsidR="002A1F51" w:rsidRPr="001B0D8D" w:rsidRDefault="00512F3A" w:rsidP="00E23202">
      <w:pPr>
        <w:pStyle w:val="NoSpacing"/>
        <w:numPr>
          <w:ilvl w:val="0"/>
          <w:numId w:val="32"/>
        </w:numPr>
        <w:spacing w:after="0"/>
      </w:pPr>
      <w:r w:rsidRPr="001B0D8D">
        <w:t>AS-</w:t>
      </w:r>
      <w:r w:rsidR="002A1F51" w:rsidRPr="001B0D8D">
        <w:t>GS2020</w:t>
      </w:r>
      <w:r w:rsidR="00595B02" w:rsidRPr="001B0D8D">
        <w:t>, který</w:t>
      </w:r>
      <w:r w:rsidR="00BC6136" w:rsidRPr="001B0D8D">
        <w:t xml:space="preserve"> bude aktualizovat stavy jednotlivý</w:t>
      </w:r>
      <w:r w:rsidR="00F03C40">
        <w:t>ch míst (podle příchozích zpráv</w:t>
      </w:r>
      <w:r w:rsidR="00BC6136" w:rsidRPr="001B0D8D">
        <w:t xml:space="preserve">) a bude umožňovat </w:t>
      </w:r>
      <w:r w:rsidR="002A1F51" w:rsidRPr="001B0D8D">
        <w:t>rezervace</w:t>
      </w:r>
      <w:r w:rsidR="00ED25EA" w:rsidRPr="001B0D8D">
        <w:t>.</w:t>
      </w:r>
    </w:p>
    <w:p w:rsidR="001441FC" w:rsidRPr="001B0D8D" w:rsidRDefault="00595B02" w:rsidP="00E23202">
      <w:pPr>
        <w:pStyle w:val="NoSpacing"/>
        <w:numPr>
          <w:ilvl w:val="0"/>
          <w:numId w:val="32"/>
        </w:numPr>
        <w:spacing w:after="0"/>
      </w:pPr>
      <w:r w:rsidRPr="001B0D8D">
        <w:t>Komponenta zodpovědná za rezervace – bude</w:t>
      </w:r>
      <w:r w:rsidR="002A1F51" w:rsidRPr="001B0D8D">
        <w:t xml:space="preserve"> funkčností podobná rezervacím</w:t>
      </w:r>
      <w:r w:rsidR="003F59F8" w:rsidRPr="001B0D8D">
        <w:t xml:space="preserve"> kanceláří.</w:t>
      </w:r>
    </w:p>
    <w:p w:rsidR="00ED25EA" w:rsidRPr="001B0D8D" w:rsidRDefault="00ED25EA" w:rsidP="00ED25EA">
      <w:pPr>
        <w:pStyle w:val="uvcparagraph"/>
        <w:shd w:val="clear" w:color="auto" w:fill="FFFFFF"/>
        <w:spacing w:before="0" w:beforeAutospacing="0" w:after="0" w:afterAutospacing="0"/>
        <w:ind w:left="648"/>
        <w:rPr>
          <w:color w:val="000000"/>
          <w:lang w:val="cs-CZ"/>
        </w:rPr>
      </w:pPr>
    </w:p>
    <w:p w:rsidR="004D3FDA" w:rsidRPr="001B0D8D" w:rsidRDefault="001441FC" w:rsidP="00ED25EA">
      <w:pPr>
        <w:pStyle w:val="uvcparagraph"/>
        <w:shd w:val="clear" w:color="auto" w:fill="FFFFFF"/>
        <w:spacing w:before="0" w:beforeAutospacing="0" w:after="0" w:afterAutospacing="0"/>
        <w:rPr>
          <w:u w:val="single"/>
          <w:lang w:val="cs-CZ"/>
        </w:rPr>
      </w:pPr>
      <w:r w:rsidRPr="001B0D8D">
        <w:rPr>
          <w:rStyle w:val="Strong"/>
          <w:b w:val="0"/>
          <w:bCs w:val="0"/>
          <w:color w:val="000000"/>
          <w:u w:val="single"/>
          <w:lang w:val="cs-CZ"/>
        </w:rPr>
        <w:t>Z</w:t>
      </w:r>
      <w:r w:rsidRPr="001B0D8D">
        <w:rPr>
          <w:u w:val="single"/>
          <w:lang w:val="cs-CZ"/>
        </w:rPr>
        <w:t>abezpečení bude zajištěno následovně:</w:t>
      </w:r>
    </w:p>
    <w:p w:rsidR="004D3FDA" w:rsidRPr="001B0D8D" w:rsidRDefault="00595B02" w:rsidP="00E23202">
      <w:pPr>
        <w:pStyle w:val="NoSpacing"/>
        <w:numPr>
          <w:ilvl w:val="0"/>
          <w:numId w:val="33"/>
        </w:numPr>
        <w:spacing w:after="0"/>
      </w:pPr>
      <w:r w:rsidRPr="001B0D8D">
        <w:t>M</w:t>
      </w:r>
      <w:r w:rsidR="001441FC" w:rsidRPr="001B0D8D">
        <w:t>ezi zařízeními</w:t>
      </w:r>
      <w:r w:rsidRPr="001B0D8D">
        <w:t xml:space="preserve"> BigClown</w:t>
      </w:r>
      <w:r w:rsidR="001441FC" w:rsidRPr="001B0D8D">
        <w:t xml:space="preserve"> bude zajištěno</w:t>
      </w:r>
      <w:r w:rsidRPr="001B0D8D">
        <w:t xml:space="preserve"> pomocí šifrované komunikace a </w:t>
      </w:r>
      <w:r w:rsidR="001441FC" w:rsidRPr="001B0D8D">
        <w:t>hardwarového krypto</w:t>
      </w:r>
      <w:r w:rsidRPr="001B0D8D">
        <w:t>čipu.</w:t>
      </w:r>
    </w:p>
    <w:p w:rsidR="004D3FDA" w:rsidRPr="001B0D8D" w:rsidRDefault="001441FC" w:rsidP="00E23202">
      <w:pPr>
        <w:pStyle w:val="NoSpacing"/>
        <w:numPr>
          <w:ilvl w:val="0"/>
          <w:numId w:val="33"/>
        </w:numPr>
        <w:spacing w:after="0"/>
      </w:pPr>
      <w:r w:rsidRPr="001B0D8D">
        <w:t>Sigfox síť zajišťuje ochranu dat pomocí autentizace zařízení (unikátní kryptografický token), se</w:t>
      </w:r>
      <w:r w:rsidR="00152B85" w:rsidRPr="001B0D8D">
        <w:t>k</w:t>
      </w:r>
      <w:r w:rsidRPr="001B0D8D">
        <w:t xml:space="preserve">venční počítadlo u zpráv, samotné zprávy budou binárně </w:t>
      </w:r>
      <w:r w:rsidR="004D3FDA" w:rsidRPr="001B0D8D">
        <w:t>kódované</w:t>
      </w:r>
      <w:r w:rsidR="002B1C7F" w:rsidRPr="001B0D8D">
        <w:t>.</w:t>
      </w:r>
    </w:p>
    <w:p w:rsidR="004D3FDA" w:rsidRPr="001B0D8D" w:rsidRDefault="004D3FDA" w:rsidP="00E23202">
      <w:pPr>
        <w:pStyle w:val="NoSpacing"/>
        <w:numPr>
          <w:ilvl w:val="0"/>
          <w:numId w:val="33"/>
        </w:numPr>
        <w:spacing w:after="0"/>
      </w:pPr>
      <w:r w:rsidRPr="001B0D8D">
        <w:t>Z</w:t>
      </w:r>
      <w:r w:rsidR="003F59F8" w:rsidRPr="001B0D8D">
        <w:t xml:space="preserve">právy mezi Sigfox a </w:t>
      </w:r>
      <w:r w:rsidR="00512F3A" w:rsidRPr="001B0D8D">
        <w:t>AS-</w:t>
      </w:r>
      <w:r w:rsidR="002B1C7F" w:rsidRPr="001B0D8D">
        <w:t xml:space="preserve">GS2020 </w:t>
      </w:r>
      <w:r w:rsidR="001441FC" w:rsidRPr="001B0D8D">
        <w:t>budou šifrová</w:t>
      </w:r>
      <w:r w:rsidR="003F59F8" w:rsidRPr="001B0D8D">
        <w:t>ny pomocí vestavěné podpory SSL</w:t>
      </w:r>
      <w:r w:rsidRPr="001B0D8D">
        <w:t>.</w:t>
      </w:r>
    </w:p>
    <w:p w:rsidR="00CF65C6" w:rsidRPr="001B0D8D" w:rsidRDefault="004D3FDA" w:rsidP="00E23202">
      <w:pPr>
        <w:pStyle w:val="NoSpacing"/>
        <w:numPr>
          <w:ilvl w:val="0"/>
          <w:numId w:val="33"/>
        </w:numPr>
        <w:spacing w:after="0"/>
      </w:pPr>
      <w:r w:rsidRPr="001B0D8D">
        <w:t xml:space="preserve">Přenos informací mezi klientskými zařízeními a </w:t>
      </w:r>
      <w:r w:rsidR="00512F3A" w:rsidRPr="001B0D8D">
        <w:t>AS-</w:t>
      </w:r>
      <w:r w:rsidR="002B1C7F" w:rsidRPr="001B0D8D">
        <w:t xml:space="preserve">GS2020 </w:t>
      </w:r>
      <w:r w:rsidRPr="001B0D8D">
        <w:t xml:space="preserve">bude chráněn protokolem </w:t>
      </w:r>
      <w:r w:rsidR="003972DB">
        <w:t>HTTPS</w:t>
      </w:r>
      <w:r w:rsidRPr="001B0D8D">
        <w:t>.</w:t>
      </w:r>
    </w:p>
    <w:p w:rsidR="002A1F51" w:rsidRPr="001B0D8D" w:rsidRDefault="002A1F51" w:rsidP="002A1F51">
      <w:pPr>
        <w:pStyle w:val="NoSpacing"/>
        <w:spacing w:after="0"/>
        <w:ind w:left="720"/>
      </w:pPr>
    </w:p>
    <w:p w:rsidR="00CF65C6" w:rsidRPr="001B0D8D" w:rsidRDefault="004D3FDA" w:rsidP="00CF65C6">
      <w:pPr>
        <w:pStyle w:val="uvcparagraph"/>
        <w:shd w:val="clear" w:color="auto" w:fill="FFFFFF"/>
        <w:spacing w:before="0" w:beforeAutospacing="0" w:after="0" w:afterAutospacing="0"/>
        <w:rPr>
          <w:u w:val="single"/>
          <w:lang w:val="cs-CZ"/>
        </w:rPr>
      </w:pPr>
      <w:r w:rsidRPr="001B0D8D">
        <w:rPr>
          <w:rStyle w:val="Strong"/>
          <w:b w:val="0"/>
          <w:bCs w:val="0"/>
          <w:color w:val="000000"/>
          <w:u w:val="single"/>
          <w:lang w:val="cs-CZ"/>
        </w:rPr>
        <w:t>Úspora v </w:t>
      </w:r>
      <w:r w:rsidRPr="001B0D8D">
        <w:rPr>
          <w:u w:val="single"/>
          <w:lang w:val="cs-CZ"/>
        </w:rPr>
        <w:t>řešení:</w:t>
      </w:r>
    </w:p>
    <w:p w:rsidR="004D3FDA" w:rsidRPr="001B0D8D" w:rsidRDefault="001441FC" w:rsidP="00E23202">
      <w:pPr>
        <w:pStyle w:val="NoSpacing"/>
        <w:numPr>
          <w:ilvl w:val="0"/>
          <w:numId w:val="34"/>
        </w:numPr>
        <w:spacing w:after="0"/>
      </w:pPr>
      <w:r w:rsidRPr="001B0D8D">
        <w:t xml:space="preserve">Komponenty </w:t>
      </w:r>
      <w:r w:rsidR="00152B85" w:rsidRPr="001B0D8D">
        <w:t xml:space="preserve">budou </w:t>
      </w:r>
      <w:r w:rsidRPr="001B0D8D">
        <w:t xml:space="preserve">na sobě </w:t>
      </w:r>
      <w:r w:rsidR="00152B85" w:rsidRPr="001B0D8D">
        <w:t xml:space="preserve">technologicky nezávislé. V budoucnu </w:t>
      </w:r>
      <w:r w:rsidR="00147B39" w:rsidRPr="001B0D8D">
        <w:t>by mělo být technicky</w:t>
      </w:r>
      <w:r w:rsidRPr="001B0D8D">
        <w:t xml:space="preserve"> možné jednotlivé komponenty vyměnit za jiné. </w:t>
      </w:r>
    </w:p>
    <w:p w:rsidR="004D3FDA" w:rsidRPr="001B0D8D" w:rsidRDefault="00152B85" w:rsidP="00E23202">
      <w:pPr>
        <w:pStyle w:val="NoSpacing"/>
        <w:numPr>
          <w:ilvl w:val="0"/>
          <w:numId w:val="34"/>
        </w:numPr>
        <w:spacing w:after="0"/>
      </w:pPr>
      <w:r w:rsidRPr="001B0D8D">
        <w:t>Bude možné efektivněji pronajímat více parkovacích míst</w:t>
      </w:r>
      <w:r w:rsidR="002B1C7F" w:rsidRPr="001B0D8D">
        <w:t>.</w:t>
      </w:r>
    </w:p>
    <w:p w:rsidR="004D3FDA" w:rsidRPr="001B0D8D" w:rsidRDefault="00152B85" w:rsidP="00E23202">
      <w:pPr>
        <w:pStyle w:val="NoSpacing"/>
        <w:numPr>
          <w:ilvl w:val="0"/>
          <w:numId w:val="34"/>
        </w:numPr>
        <w:spacing w:after="0"/>
      </w:pPr>
      <w:r w:rsidRPr="001B0D8D">
        <w:t>Předpokládá se snížení zátěže na recepci</w:t>
      </w:r>
      <w:r w:rsidR="002B1C7F" w:rsidRPr="001B0D8D">
        <w:t>.</w:t>
      </w:r>
    </w:p>
    <w:p w:rsidR="004D3FDA" w:rsidRPr="001B0D8D" w:rsidRDefault="001441FC" w:rsidP="00E23202">
      <w:pPr>
        <w:pStyle w:val="NoSpacing"/>
        <w:numPr>
          <w:ilvl w:val="0"/>
          <w:numId w:val="34"/>
        </w:numPr>
        <w:spacing w:after="0"/>
      </w:pPr>
      <w:r w:rsidRPr="001B0D8D">
        <w:t>Pro současných šest parkovacích míst bude vyžadováno pouze jedno předplatné pro Sigfox (</w:t>
      </w:r>
      <w:r w:rsidR="002B1C7F" w:rsidRPr="001B0D8D">
        <w:t xml:space="preserve">v první verzi </w:t>
      </w:r>
      <w:r w:rsidR="003F59F8" w:rsidRPr="001B0D8D">
        <w:t>bude vestavěná podpora až pro 11</w:t>
      </w:r>
      <w:r w:rsidR="002B1C7F" w:rsidRPr="001B0D8D">
        <w:t xml:space="preserve"> čidel pro jedno př</w:t>
      </w:r>
      <w:r w:rsidR="003972DB">
        <w:t>edplatné s možností zvýšení na 3</w:t>
      </w:r>
      <w:r w:rsidR="002B1C7F" w:rsidRPr="001B0D8D">
        <w:t>2 čidel v budoucnu</w:t>
      </w:r>
      <w:r w:rsidR="004D3FDA" w:rsidRPr="001B0D8D">
        <w:t>)</w:t>
      </w:r>
      <w:r w:rsidR="002B1C7F" w:rsidRPr="001B0D8D">
        <w:t>.</w:t>
      </w:r>
    </w:p>
    <w:p w:rsidR="00152B85" w:rsidRPr="001B0D8D" w:rsidRDefault="002B1C7F" w:rsidP="00E23202">
      <w:pPr>
        <w:pStyle w:val="NoSpacing"/>
        <w:numPr>
          <w:ilvl w:val="0"/>
          <w:numId w:val="34"/>
        </w:numPr>
        <w:spacing w:after="0"/>
      </w:pPr>
      <w:r w:rsidRPr="001B0D8D">
        <w:t xml:space="preserve">U </w:t>
      </w:r>
      <w:r w:rsidR="00152B85" w:rsidRPr="001B0D8D">
        <w:t>provoz</w:t>
      </w:r>
      <w:r w:rsidRPr="001B0D8D">
        <w:t>u</w:t>
      </w:r>
      <w:r w:rsidR="00152B85" w:rsidRPr="001B0D8D">
        <w:t xml:space="preserve"> na baterie</w:t>
      </w:r>
      <w:r w:rsidRPr="001B0D8D">
        <w:t xml:space="preserve"> lze předpokládat</w:t>
      </w:r>
      <w:r w:rsidR="00152B85" w:rsidRPr="001B0D8D">
        <w:t xml:space="preserve"> relativně nízké náklady v porovnáním se změnou elektroinstalace.</w:t>
      </w:r>
    </w:p>
    <w:p w:rsidR="002A1F51" w:rsidRPr="001B0D8D" w:rsidRDefault="002A1F51" w:rsidP="002A1F51">
      <w:pPr>
        <w:pStyle w:val="NoSpacing"/>
        <w:spacing w:after="0"/>
        <w:ind w:left="720"/>
      </w:pPr>
    </w:p>
    <w:p w:rsidR="00AE16F7" w:rsidRPr="001B0D8D" w:rsidRDefault="001441FC" w:rsidP="00CF65C6">
      <w:pPr>
        <w:pStyle w:val="uvcparagraph"/>
        <w:shd w:val="clear" w:color="auto" w:fill="FFFFFF"/>
        <w:spacing w:before="0" w:beforeAutospacing="0" w:after="0" w:afterAutospacing="0"/>
        <w:rPr>
          <w:rStyle w:val="Strong"/>
          <w:color w:val="000000"/>
          <w:lang w:val="cs-CZ"/>
        </w:rPr>
      </w:pPr>
      <w:r w:rsidRPr="001B0D8D">
        <w:rPr>
          <w:rStyle w:val="Strong"/>
          <w:b w:val="0"/>
          <w:bCs w:val="0"/>
          <w:u w:val="single"/>
          <w:lang w:val="cs-CZ"/>
        </w:rPr>
        <w:t xml:space="preserve">Přínosy </w:t>
      </w:r>
      <w:r w:rsidRPr="001B0D8D">
        <w:rPr>
          <w:rStyle w:val="Strong"/>
          <w:b w:val="0"/>
          <w:bCs w:val="0"/>
          <w:color w:val="000000"/>
          <w:u w:val="single"/>
          <w:lang w:val="cs-CZ"/>
        </w:rPr>
        <w:t>projektu</w:t>
      </w:r>
      <w:r w:rsidR="002B1C7F" w:rsidRPr="001B0D8D">
        <w:rPr>
          <w:rStyle w:val="Strong"/>
          <w:b w:val="0"/>
          <w:bCs w:val="0"/>
          <w:color w:val="000000"/>
          <w:u w:val="single"/>
          <w:lang w:val="cs-CZ"/>
        </w:rPr>
        <w:t>:</w:t>
      </w:r>
    </w:p>
    <w:p w:rsidR="004D3FDA" w:rsidRPr="001B0D8D" w:rsidRDefault="001441FC" w:rsidP="00E23202">
      <w:pPr>
        <w:pStyle w:val="NoSpacing"/>
        <w:numPr>
          <w:ilvl w:val="0"/>
          <w:numId w:val="35"/>
        </w:numPr>
        <w:spacing w:after="0"/>
      </w:pPr>
      <w:r w:rsidRPr="001B0D8D">
        <w:t xml:space="preserve">Po realizaci </w:t>
      </w:r>
      <w:r w:rsidR="004D3FDA" w:rsidRPr="001B0D8D">
        <w:t xml:space="preserve">projektu </w:t>
      </w:r>
      <w:r w:rsidRPr="001B0D8D">
        <w:t xml:space="preserve">budou </w:t>
      </w:r>
      <w:r w:rsidR="00152B85" w:rsidRPr="001B0D8D">
        <w:t>mít návštěvy</w:t>
      </w:r>
      <w:r w:rsidRPr="001B0D8D">
        <w:t xml:space="preserve"> možnost vidět aktuální stav parkoviště a budou mít představu, jestli jet do školy autem nebo použít jiný způsob dopravy. </w:t>
      </w:r>
    </w:p>
    <w:p w:rsidR="004D3FDA" w:rsidRPr="001B0D8D" w:rsidRDefault="002B1C7F" w:rsidP="00E23202">
      <w:pPr>
        <w:pStyle w:val="NoSpacing"/>
        <w:numPr>
          <w:ilvl w:val="0"/>
          <w:numId w:val="35"/>
        </w:numPr>
        <w:spacing w:after="0"/>
      </w:pPr>
      <w:r w:rsidRPr="001B0D8D">
        <w:t xml:space="preserve">Bude možné provádět </w:t>
      </w:r>
      <w:r w:rsidR="001441FC" w:rsidRPr="001B0D8D">
        <w:t>dočasné rezervace parkovacích míst.</w:t>
      </w:r>
    </w:p>
    <w:p w:rsidR="004D3FDA" w:rsidRPr="001B0D8D" w:rsidRDefault="001441FC" w:rsidP="00E23202">
      <w:pPr>
        <w:pStyle w:val="NoSpacing"/>
        <w:numPr>
          <w:ilvl w:val="0"/>
          <w:numId w:val="35"/>
        </w:numPr>
        <w:spacing w:after="0"/>
      </w:pPr>
      <w:r w:rsidRPr="001B0D8D">
        <w:t xml:space="preserve">Recepce bude mít okamžitý přehled o tom, kolik je právě volných parkovacích </w:t>
      </w:r>
      <w:r w:rsidR="004D3FDA" w:rsidRPr="001B0D8D">
        <w:t>m</w:t>
      </w:r>
      <w:r w:rsidRPr="001B0D8D">
        <w:t>íst, a jaký je stav baterií u jednotlivých čidel.</w:t>
      </w:r>
    </w:p>
    <w:p w:rsidR="004D3FDA" w:rsidRPr="001B0D8D" w:rsidRDefault="001441FC" w:rsidP="00E23202">
      <w:pPr>
        <w:pStyle w:val="NoSpacing"/>
        <w:numPr>
          <w:ilvl w:val="0"/>
          <w:numId w:val="35"/>
        </w:numPr>
        <w:spacing w:after="0"/>
      </w:pPr>
      <w:r w:rsidRPr="001B0D8D">
        <w:t>Uživatelé s dedikovaným parkovacím místem budou mít možnost dočasně uvolnit svá místa ostatním</w:t>
      </w:r>
      <w:r w:rsidR="002B1C7F" w:rsidRPr="001B0D8D">
        <w:t>.</w:t>
      </w:r>
    </w:p>
    <w:p w:rsidR="00AE16F7" w:rsidRPr="001B0D8D" w:rsidRDefault="00152B85" w:rsidP="00E23202">
      <w:pPr>
        <w:pStyle w:val="NoSpacing"/>
        <w:numPr>
          <w:ilvl w:val="0"/>
          <w:numId w:val="35"/>
        </w:numPr>
        <w:spacing w:after="0"/>
      </w:pPr>
      <w:r w:rsidRPr="001B0D8D">
        <w:t xml:space="preserve">Celkové řešení by mělo zmírnit nebo vyřešit problém </w:t>
      </w:r>
      <w:r w:rsidR="00E20990" w:rsidRPr="001B0D8D">
        <w:t xml:space="preserve">v neefektivitě systému správy a rezervací parkovacích stání. </w:t>
      </w:r>
    </w:p>
    <w:p w:rsidR="006721E4" w:rsidRPr="001B0D8D" w:rsidRDefault="00E4400E">
      <w:pPr>
        <w:pStyle w:val="UNIHeading2"/>
      </w:pPr>
      <w:bookmarkStart w:id="27" w:name="_Toc512266190"/>
      <w:r w:rsidRPr="001B0D8D">
        <w:lastRenderedPageBreak/>
        <w:t>Use-case model</w:t>
      </w:r>
      <w:bookmarkEnd w:id="27"/>
    </w:p>
    <w:p w:rsidR="006721E4" w:rsidRPr="001B0D8D" w:rsidRDefault="00E4400E">
      <w:pPr>
        <w:pStyle w:val="UNIHeading3"/>
      </w:pPr>
      <w:bookmarkStart w:id="28" w:name="_Toc512266191"/>
      <w:r w:rsidRPr="001B0D8D">
        <w:t>Přehled aktérů</w:t>
      </w:r>
      <w:bookmarkEnd w:id="28"/>
    </w:p>
    <w:tbl>
      <w:tblPr>
        <w:tblW w:w="821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71"/>
        <w:gridCol w:w="3260"/>
        <w:gridCol w:w="3687"/>
      </w:tblGrid>
      <w:tr w:rsidR="006721E4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3972DB">
            <w:pPr>
              <w:pStyle w:val="UNITableHeading"/>
            </w:pPr>
            <w:r>
              <w:t>Aktér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Popis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Cíle</w:t>
            </w:r>
          </w:p>
        </w:tc>
      </w:tr>
      <w:tr w:rsidR="006721E4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233411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DAQ uzel</w:t>
            </w:r>
            <w:r w:rsidR="00E27D70" w:rsidRPr="001B0D8D">
              <w:rPr>
                <w:rFonts w:ascii="Times New Roman" w:hAnsi="Times New Roman" w:cs="Times New Roman"/>
                <w:szCs w:val="18"/>
              </w:rPr>
              <w:t xml:space="preserve"> GS2020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3972DB" w:rsidP="003972DB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>
              <w:rPr>
                <w:rFonts w:ascii="Times New Roman" w:hAnsi="Times New Roman" w:cs="Times New Roman"/>
                <w:szCs w:val="18"/>
              </w:rPr>
              <w:t>Fyzické zařízení zji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>šťuj</w:t>
            </w:r>
            <w:r>
              <w:rPr>
                <w:rFonts w:ascii="Times New Roman" w:hAnsi="Times New Roman" w:cs="Times New Roman"/>
                <w:szCs w:val="18"/>
              </w:rPr>
              <w:t>ící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 obsazenost parkovacích míst. Je u každého místa a měří čidlem, jestli je místo volné nebo obsazené. Rovněž sleduje intenzitu osvětlení, podle které řídí intenzitu snímání a sleduje stav svých baterií. Každou změnu stavu </w:t>
            </w:r>
            <w:r>
              <w:rPr>
                <w:rFonts w:ascii="Times New Roman" w:hAnsi="Times New Roman" w:cs="Times New Roman"/>
                <w:szCs w:val="18"/>
              </w:rPr>
              <w:br/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(i zjištěné chyby, nebo pokus o krádež) </w:t>
            </w:r>
            <w:r>
              <w:rPr>
                <w:rFonts w:ascii="Times New Roman" w:hAnsi="Times New Roman" w:cs="Times New Roman"/>
                <w:szCs w:val="18"/>
              </w:rPr>
              <w:t xml:space="preserve">má posílat do 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>agregátoru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233411" w:rsidP="003972DB">
            <w:pPr>
              <w:pStyle w:val="UNITableContent"/>
              <w:numPr>
                <w:ilvl w:val="0"/>
                <w:numId w:val="24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 xml:space="preserve">Zjistit na místě, zda je obsazené 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 xml:space="preserve">motorovým vozidlem </w:t>
            </w:r>
            <w:r w:rsidRPr="001B0D8D">
              <w:rPr>
                <w:rFonts w:ascii="Times New Roman" w:hAnsi="Times New Roman" w:cs="Times New Roman"/>
                <w:szCs w:val="18"/>
              </w:rPr>
              <w:t>nebo volné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233411" w:rsidRPr="001B0D8D" w:rsidRDefault="00233411" w:rsidP="003972DB">
            <w:pPr>
              <w:pStyle w:val="UNITableContent"/>
              <w:numPr>
                <w:ilvl w:val="0"/>
                <w:numId w:val="24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Zjistit informace o samotném čidlu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233411" w:rsidRPr="001B0D8D" w:rsidRDefault="00CB4DAD" w:rsidP="003972DB">
            <w:pPr>
              <w:pStyle w:val="UNITableContent"/>
              <w:numPr>
                <w:ilvl w:val="0"/>
                <w:numId w:val="24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Pravidelně synchronizovat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 stav s </w:t>
            </w:r>
            <w:r w:rsidR="009C5422" w:rsidRPr="001B0D8D">
              <w:rPr>
                <w:rFonts w:ascii="Times New Roman" w:hAnsi="Times New Roman" w:cs="Times New Roman"/>
                <w:szCs w:val="18"/>
              </w:rPr>
              <w:t>agregátorem – při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 každé změně nebo při heartbeat zprávě</w:t>
            </w:r>
            <w:r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  <w:tr w:rsidR="00233411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33411" w:rsidRPr="001B0D8D" w:rsidRDefault="00233411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Agregátor</w:t>
            </w:r>
            <w:r w:rsidR="00E27D70" w:rsidRPr="001B0D8D">
              <w:rPr>
                <w:rFonts w:ascii="Times New Roman" w:hAnsi="Times New Roman" w:cs="Times New Roman"/>
                <w:szCs w:val="18"/>
              </w:rPr>
              <w:t xml:space="preserve"> GS2020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33411" w:rsidRPr="001B0D8D" w:rsidRDefault="003972DB" w:rsidP="003972DB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>
              <w:rPr>
                <w:rFonts w:ascii="Times New Roman" w:hAnsi="Times New Roman" w:cs="Times New Roman"/>
                <w:szCs w:val="18"/>
              </w:rPr>
              <w:t>Fyzické zařízení</w:t>
            </w:r>
            <w:r w:rsidRPr="001B0D8D">
              <w:rPr>
                <w:rFonts w:ascii="Times New Roman" w:hAnsi="Times New Roman" w:cs="Times New Roman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Cs w:val="18"/>
              </w:rPr>
              <w:t>zodpovědné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 za sběr informací ze spárovaných DAQ uzlů a poslání </w:t>
            </w:r>
            <w:r>
              <w:rPr>
                <w:rFonts w:ascii="Times New Roman" w:hAnsi="Times New Roman" w:cs="Times New Roman"/>
                <w:szCs w:val="18"/>
              </w:rPr>
              <w:t xml:space="preserve">informací 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>do</w:t>
            </w:r>
            <w:r w:rsidR="00512F3A" w:rsidRPr="001B0D8D">
              <w:rPr>
                <w:rFonts w:ascii="Times New Roman" w:hAnsi="Times New Roman" w:cs="Times New Roman"/>
                <w:szCs w:val="18"/>
              </w:rPr>
              <w:t xml:space="preserve"> systému </w:t>
            </w:r>
            <w:r>
              <w:rPr>
                <w:rFonts w:ascii="Times New Roman" w:hAnsi="Times New Roman" w:cs="Times New Roman"/>
                <w:szCs w:val="18"/>
              </w:rPr>
              <w:br/>
            </w:r>
            <w:r w:rsidR="00512F3A" w:rsidRPr="001B0D8D">
              <w:rPr>
                <w:rFonts w:ascii="Times New Roman" w:hAnsi="Times New Roman" w:cs="Times New Roman"/>
                <w:szCs w:val="18"/>
              </w:rPr>
              <w:t>AS-GS2020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. Analyzuje </w:t>
            </w:r>
            <w:r>
              <w:rPr>
                <w:rFonts w:ascii="Times New Roman" w:hAnsi="Times New Roman" w:cs="Times New Roman"/>
                <w:szCs w:val="18"/>
              </w:rPr>
              <w:t xml:space="preserve">příchozí zprávy </w:t>
            </w:r>
            <w:r w:rsidR="00233411" w:rsidRPr="001B0D8D">
              <w:rPr>
                <w:rFonts w:ascii="Times New Roman" w:hAnsi="Times New Roman" w:cs="Times New Roman"/>
                <w:szCs w:val="18"/>
              </w:rPr>
              <w:t xml:space="preserve">a zjišťuje případné problémy. 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642DC1" w:rsidP="003972DB">
            <w:pPr>
              <w:pStyle w:val="UNITableContent"/>
              <w:numPr>
                <w:ilvl w:val="0"/>
                <w:numId w:val="25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Přijímat zprávy z DAQ uzlů.</w:t>
            </w:r>
          </w:p>
          <w:p w:rsidR="00233411" w:rsidRPr="001B0D8D" w:rsidRDefault="00233411" w:rsidP="003972DB">
            <w:pPr>
              <w:pStyle w:val="UNITableContent"/>
              <w:numPr>
                <w:ilvl w:val="0"/>
                <w:numId w:val="25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Zjistit, které DAQ uzly nefungují, nebo hlásí problém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233411" w:rsidRPr="001B0D8D" w:rsidRDefault="00233411" w:rsidP="003972DB">
            <w:pPr>
              <w:pStyle w:val="UNITableContent"/>
              <w:numPr>
                <w:ilvl w:val="0"/>
                <w:numId w:val="25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Zjistit stavy všech připojených DAQ uzlů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233411" w:rsidRPr="001B0D8D" w:rsidRDefault="00642DC1" w:rsidP="003972DB">
            <w:pPr>
              <w:pStyle w:val="UNITableContent"/>
              <w:numPr>
                <w:ilvl w:val="0"/>
                <w:numId w:val="25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 xml:space="preserve">Pravidelné sestavení zprávy a zaslání do </w:t>
            </w:r>
            <w:r w:rsidR="00512F3A" w:rsidRPr="001B0D8D">
              <w:rPr>
                <w:rFonts w:ascii="Times New Roman" w:hAnsi="Times New Roman" w:cs="Times New Roman"/>
                <w:szCs w:val="18"/>
              </w:rPr>
              <w:t>vzdáleného systému AS-GS2020 (cloud)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  <w:tr w:rsidR="00642DC1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512F3A" w:rsidP="00512F3A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 xml:space="preserve">Systém </w:t>
            </w:r>
            <w:r w:rsidR="003972DB">
              <w:rPr>
                <w:rFonts w:ascii="Times New Roman" w:hAnsi="Times New Roman" w:cs="Times New Roman"/>
                <w:szCs w:val="18"/>
              </w:rPr>
              <w:br/>
            </w:r>
            <w:r w:rsidRPr="001B0D8D">
              <w:rPr>
                <w:rFonts w:ascii="Times New Roman" w:hAnsi="Times New Roman" w:cs="Times New Roman"/>
                <w:szCs w:val="18"/>
              </w:rPr>
              <w:t>AS-</w:t>
            </w:r>
            <w:r w:rsidR="00E27D70" w:rsidRPr="001B0D8D">
              <w:rPr>
                <w:rFonts w:ascii="Times New Roman" w:hAnsi="Times New Roman" w:cs="Times New Roman"/>
                <w:szCs w:val="18"/>
              </w:rPr>
              <w:t>GS2020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3972DB" w:rsidP="00642DC1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>
              <w:rPr>
                <w:rFonts w:ascii="Times New Roman" w:hAnsi="Times New Roman" w:cs="Times New Roman"/>
                <w:szCs w:val="18"/>
              </w:rPr>
              <w:t xml:space="preserve">Systém běžící v cloudu nad UAF </w:t>
            </w:r>
            <w:proofErr w:type="spellStart"/>
            <w:r>
              <w:rPr>
                <w:rFonts w:ascii="Times New Roman" w:hAnsi="Times New Roman" w:cs="Times New Roman"/>
                <w:szCs w:val="18"/>
              </w:rPr>
              <w:t>frameworkem</w:t>
            </w:r>
            <w:proofErr w:type="spellEnd"/>
            <w:r>
              <w:rPr>
                <w:rFonts w:ascii="Times New Roman" w:hAnsi="Times New Roman" w:cs="Times New Roman"/>
                <w:szCs w:val="18"/>
              </w:rPr>
              <w:t xml:space="preserve">. </w:t>
            </w:r>
            <w:r w:rsidR="00642DC1" w:rsidRPr="001B0D8D">
              <w:rPr>
                <w:rFonts w:ascii="Times New Roman" w:hAnsi="Times New Roman" w:cs="Times New Roman"/>
                <w:szCs w:val="18"/>
              </w:rPr>
              <w:t xml:space="preserve">Je zodpovědný za sběr a analýzu dat z agregátorů. </w:t>
            </w:r>
            <w:r>
              <w:rPr>
                <w:rFonts w:ascii="Times New Roman" w:hAnsi="Times New Roman" w:cs="Times New Roman"/>
                <w:szCs w:val="18"/>
              </w:rPr>
              <w:t>Umožňuje</w:t>
            </w:r>
            <w:r w:rsidR="00642DC1" w:rsidRPr="001B0D8D">
              <w:rPr>
                <w:rFonts w:ascii="Times New Roman" w:hAnsi="Times New Roman" w:cs="Times New Roman"/>
                <w:szCs w:val="18"/>
              </w:rPr>
              <w:t xml:space="preserve"> vzdálené sledování obsazenosti parkovacích míst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  <w:r>
              <w:rPr>
                <w:rFonts w:ascii="Times New Roman" w:hAnsi="Times New Roman" w:cs="Times New Roman"/>
                <w:szCs w:val="18"/>
              </w:rPr>
              <w:t xml:space="preserve"> </w:t>
            </w:r>
            <w:r w:rsidR="00642DC1" w:rsidRPr="001B0D8D">
              <w:rPr>
                <w:rFonts w:ascii="Times New Roman" w:hAnsi="Times New Roman" w:cs="Times New Roman"/>
                <w:szCs w:val="18"/>
              </w:rPr>
              <w:t xml:space="preserve">Má </w:t>
            </w:r>
            <w:r>
              <w:rPr>
                <w:rFonts w:ascii="Times New Roman" w:hAnsi="Times New Roman" w:cs="Times New Roman"/>
                <w:szCs w:val="18"/>
              </w:rPr>
              <w:t xml:space="preserve">také </w:t>
            </w:r>
            <w:r w:rsidR="00642DC1" w:rsidRPr="001B0D8D">
              <w:rPr>
                <w:rFonts w:ascii="Times New Roman" w:hAnsi="Times New Roman" w:cs="Times New Roman"/>
                <w:szCs w:val="18"/>
              </w:rPr>
              <w:t>umožnit zvoleným uživatelům provádět a spravovat rezervace určitých míst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642DC1" w:rsidP="003972DB">
            <w:pPr>
              <w:pStyle w:val="UNITableContent"/>
              <w:numPr>
                <w:ilvl w:val="0"/>
                <w:numId w:val="26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 xml:space="preserve">Přijímat zprávy z agregátorů. </w:t>
            </w:r>
          </w:p>
          <w:p w:rsidR="00642DC1" w:rsidRPr="001B0D8D" w:rsidRDefault="00642DC1" w:rsidP="003972DB">
            <w:pPr>
              <w:pStyle w:val="UNITableContent"/>
              <w:numPr>
                <w:ilvl w:val="0"/>
                <w:numId w:val="26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Detekovat problémy se zprávami, agregátory a čidly a notifikovat nastavené účastníky o detekovaných problémech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642DC1" w:rsidRPr="001B0D8D" w:rsidRDefault="00642DC1" w:rsidP="003972DB">
            <w:pPr>
              <w:pStyle w:val="UNITableContent"/>
              <w:numPr>
                <w:ilvl w:val="0"/>
                <w:numId w:val="26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Přečíst informace ze zprávy a přiřadit na správná metadata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  <w:tr w:rsidR="00A97561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97561" w:rsidRPr="001B0D8D" w:rsidRDefault="00A97561" w:rsidP="0075517C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Administrátor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97561" w:rsidRPr="001B0D8D" w:rsidRDefault="003972DB" w:rsidP="0075517C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>
              <w:rPr>
                <w:rFonts w:ascii="Times New Roman" w:hAnsi="Times New Roman" w:cs="Times New Roman"/>
                <w:szCs w:val="18"/>
              </w:rPr>
              <w:t xml:space="preserve">Role v systému. 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Provádí nastavení</w:t>
            </w:r>
            <w:r w:rsidR="00BF3E14" w:rsidRPr="001B0D8D">
              <w:rPr>
                <w:rFonts w:ascii="Times New Roman" w:hAnsi="Times New Roman" w:cs="Times New Roman"/>
                <w:szCs w:val="18"/>
              </w:rPr>
              <w:t xml:space="preserve"> a kontrolu parkovacích míst. Provádí správu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 xml:space="preserve"> uživatelů. 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F3E14" w:rsidRPr="001B0D8D" w:rsidRDefault="00CB4DAD" w:rsidP="003972DB">
            <w:pPr>
              <w:pStyle w:val="UNITableContent"/>
              <w:numPr>
                <w:ilvl w:val="0"/>
                <w:numId w:val="30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Správný chod systému.</w:t>
            </w:r>
          </w:p>
          <w:p w:rsidR="00BF3E14" w:rsidRPr="001B0D8D" w:rsidRDefault="00BF3E14" w:rsidP="003972DB">
            <w:pPr>
              <w:pStyle w:val="UNITableContent"/>
              <w:numPr>
                <w:ilvl w:val="0"/>
                <w:numId w:val="30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Včasné detekce a opravy problémů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A97561" w:rsidRPr="001B0D8D" w:rsidRDefault="00BF3E14" w:rsidP="003972DB">
            <w:pPr>
              <w:pStyle w:val="UNITableContent"/>
              <w:numPr>
                <w:ilvl w:val="0"/>
                <w:numId w:val="30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Spokojení uživatelé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  <w:tr w:rsidR="00A97561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97561" w:rsidRPr="001B0D8D" w:rsidRDefault="00A97561" w:rsidP="0075517C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Vlastník parkovacího místa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97561" w:rsidRPr="001B0D8D" w:rsidRDefault="003972DB" w:rsidP="003972DB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>
              <w:rPr>
                <w:rFonts w:ascii="Times New Roman" w:hAnsi="Times New Roman" w:cs="Times New Roman"/>
                <w:szCs w:val="18"/>
              </w:rPr>
              <w:t xml:space="preserve">Role v systému pro dedikovaného 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uživatel</w:t>
            </w:r>
            <w:r>
              <w:rPr>
                <w:rFonts w:ascii="Times New Roman" w:hAnsi="Times New Roman" w:cs="Times New Roman"/>
                <w:szCs w:val="18"/>
              </w:rPr>
              <w:t>e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 xml:space="preserve"> parkovacího místa. </w:t>
            </w:r>
            <w:r>
              <w:rPr>
                <w:rFonts w:ascii="Times New Roman" w:hAnsi="Times New Roman" w:cs="Times New Roman"/>
                <w:szCs w:val="18"/>
              </w:rPr>
              <w:t>Vlastník v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 xml:space="preserve">idí všechny informace o svých místech (včetně stavu baterií). 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 xml:space="preserve">Může dočasně uvolňovat 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 xml:space="preserve">svá 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parkovací místa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>, může prohlížet rezervace svých parkovacích míst a případně je měnit.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97561" w:rsidRPr="001B0D8D" w:rsidRDefault="00A97561" w:rsidP="003972DB">
            <w:pPr>
              <w:pStyle w:val="UNITableContent"/>
              <w:numPr>
                <w:ilvl w:val="0"/>
                <w:numId w:val="29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Možnost jednoduše uvolnit své parkovací místo a pomoct návštěvám s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 </w:t>
            </w:r>
            <w:r w:rsidRPr="001B0D8D">
              <w:rPr>
                <w:rFonts w:ascii="Times New Roman" w:hAnsi="Times New Roman" w:cs="Times New Roman"/>
                <w:szCs w:val="18"/>
              </w:rPr>
              <w:t>parkováním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A97561" w:rsidRPr="001B0D8D" w:rsidRDefault="00A97561" w:rsidP="003972DB">
            <w:pPr>
              <w:pStyle w:val="UNITableContent"/>
              <w:numPr>
                <w:ilvl w:val="0"/>
                <w:numId w:val="29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Možnost sledování obsazenosti svého místa – jestli nevyužívá někdo jeho místo bez svolení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BA24F9" w:rsidRPr="001B0D8D" w:rsidRDefault="00BA24F9" w:rsidP="003972DB">
            <w:pPr>
              <w:pStyle w:val="UNITableContent"/>
              <w:numPr>
                <w:ilvl w:val="0"/>
                <w:numId w:val="29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Plná kontrola nad rezervacemi svého místa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  <w:tr w:rsidR="00642DC1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642DC1" w:rsidP="00642DC1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Recepce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3972DB" w:rsidP="00FC2CEA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>
              <w:rPr>
                <w:rFonts w:ascii="Times New Roman" w:hAnsi="Times New Roman" w:cs="Times New Roman"/>
                <w:szCs w:val="18"/>
              </w:rPr>
              <w:t>Role v systému, která</w:t>
            </w:r>
            <w:r w:rsidR="00642DC1" w:rsidRPr="001B0D8D">
              <w:rPr>
                <w:rFonts w:ascii="Times New Roman" w:hAnsi="Times New Roman" w:cs="Times New Roman"/>
                <w:szCs w:val="18"/>
              </w:rPr>
              <w:t xml:space="preserve"> má možnost zobrazovat stavy parkovacích míst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 xml:space="preserve"> (včetně stavu baterií). Může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 xml:space="preserve"> provádět rezervace a rezervace v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> 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zastoupení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 xml:space="preserve"> za jiné </w:t>
            </w:r>
            <w:r>
              <w:rPr>
                <w:rFonts w:ascii="Times New Roman" w:hAnsi="Times New Roman" w:cs="Times New Roman"/>
                <w:szCs w:val="18"/>
              </w:rPr>
              <w:t>u</w:t>
            </w:r>
            <w:r w:rsidR="00BA24F9" w:rsidRPr="001B0D8D">
              <w:rPr>
                <w:rFonts w:ascii="Times New Roman" w:hAnsi="Times New Roman" w:cs="Times New Roman"/>
                <w:szCs w:val="18"/>
              </w:rPr>
              <w:t>živatele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 xml:space="preserve">. Může listovat rezervacemi a provádět změny. Všechna poolová místa </w:t>
            </w:r>
            <w:r w:rsidR="00FC2CEA">
              <w:rPr>
                <w:rFonts w:ascii="Times New Roman" w:hAnsi="Times New Roman" w:cs="Times New Roman"/>
                <w:szCs w:val="18"/>
              </w:rPr>
              <w:t>budou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 xml:space="preserve"> </w:t>
            </w:r>
            <w:r w:rsidR="00FC2CEA">
              <w:rPr>
                <w:rFonts w:ascii="Times New Roman" w:hAnsi="Times New Roman" w:cs="Times New Roman"/>
                <w:szCs w:val="18"/>
              </w:rPr>
              <w:t xml:space="preserve">v systému 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vlastněna recepcí.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42DC1" w:rsidRPr="001B0D8D" w:rsidRDefault="00A97561" w:rsidP="003972DB">
            <w:pPr>
              <w:pStyle w:val="UNITableContent"/>
              <w:numPr>
                <w:ilvl w:val="0"/>
                <w:numId w:val="27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 xml:space="preserve">Snížení pracnosti okolo rezervací parkovacích míst. </w:t>
            </w:r>
          </w:p>
          <w:p w:rsidR="00BA24F9" w:rsidRPr="001B0D8D" w:rsidRDefault="00BA24F9" w:rsidP="003972DB">
            <w:pPr>
              <w:pStyle w:val="UNITableContent"/>
              <w:numPr>
                <w:ilvl w:val="0"/>
                <w:numId w:val="27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Digitalizace a automatizace procesu.</w:t>
            </w:r>
          </w:p>
          <w:p w:rsidR="00A97561" w:rsidRPr="001B0D8D" w:rsidRDefault="00A97561" w:rsidP="003972DB">
            <w:pPr>
              <w:pStyle w:val="UNITableContent"/>
              <w:numPr>
                <w:ilvl w:val="0"/>
                <w:numId w:val="27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Zvýšení počtu volných parkovacích míst (uvolňování dedikovaných míst)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  <w:tr w:rsidR="00F664EE" w:rsidRPr="001B0D8D" w:rsidTr="003972DB">
        <w:tc>
          <w:tcPr>
            <w:tcW w:w="12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F664EE" w:rsidRPr="001B0D8D" w:rsidRDefault="00F664EE" w:rsidP="00F664EE">
            <w:pPr>
              <w:pStyle w:val="UNITableContent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Návštěva</w:t>
            </w:r>
          </w:p>
        </w:tc>
        <w:tc>
          <w:tcPr>
            <w:tcW w:w="32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664EE" w:rsidRPr="001B0D8D" w:rsidRDefault="003972DB" w:rsidP="003972DB">
            <w:p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Role v systému, která </w:t>
            </w:r>
            <w:r w:rsidR="00BA24F9" w:rsidRPr="001B0D8D">
              <w:rPr>
                <w:rFonts w:cs="Times New Roman"/>
                <w:sz w:val="18"/>
                <w:szCs w:val="18"/>
              </w:rPr>
              <w:t>může zobrazovat stavy parkovacích míst, může provádět dočasné rezervace, může listovat svými rezervacemi. Své rezervace může rovněž měnit. Všechny tyto akce lze provádět v zastoupení (recepcí)</w:t>
            </w:r>
            <w:r w:rsidR="00CB4DAD" w:rsidRPr="001B0D8D">
              <w:rPr>
                <w:rFonts w:cs="Times New Roman"/>
                <w:sz w:val="18"/>
                <w:szCs w:val="18"/>
              </w:rPr>
              <w:t>.</w:t>
            </w:r>
          </w:p>
        </w:tc>
        <w:tc>
          <w:tcPr>
            <w:tcW w:w="368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A97561" w:rsidRPr="001B0D8D" w:rsidRDefault="00A97561" w:rsidP="003972DB">
            <w:pPr>
              <w:pStyle w:val="UNITableContent"/>
              <w:numPr>
                <w:ilvl w:val="0"/>
                <w:numId w:val="28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Mít možnost onl</w:t>
            </w:r>
            <w:r w:rsidR="00CB4DAD" w:rsidRPr="001B0D8D">
              <w:rPr>
                <w:rFonts w:ascii="Times New Roman" w:hAnsi="Times New Roman" w:cs="Times New Roman"/>
                <w:szCs w:val="18"/>
              </w:rPr>
              <w:t>ine rezervace parkovacího místa.</w:t>
            </w:r>
          </w:p>
          <w:p w:rsidR="00F664EE" w:rsidRPr="001B0D8D" w:rsidRDefault="00CB4DAD" w:rsidP="003972DB">
            <w:pPr>
              <w:pStyle w:val="UNITableContent"/>
              <w:numPr>
                <w:ilvl w:val="0"/>
                <w:numId w:val="28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>Mít m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ožnost zaparkovat v domluvený čas na domluveném místě</w:t>
            </w:r>
            <w:r w:rsidRPr="001B0D8D">
              <w:rPr>
                <w:rFonts w:ascii="Times New Roman" w:hAnsi="Times New Roman" w:cs="Times New Roman"/>
                <w:szCs w:val="18"/>
              </w:rPr>
              <w:t>.</w:t>
            </w:r>
          </w:p>
          <w:p w:rsidR="00A97561" w:rsidRPr="001B0D8D" w:rsidRDefault="00CB4DAD" w:rsidP="003972DB">
            <w:pPr>
              <w:pStyle w:val="UNITableContent"/>
              <w:numPr>
                <w:ilvl w:val="0"/>
                <w:numId w:val="28"/>
              </w:numPr>
              <w:ind w:left="371" w:hanging="284"/>
              <w:rPr>
                <w:rFonts w:ascii="Times New Roman" w:hAnsi="Times New Roman" w:cs="Times New Roman"/>
                <w:szCs w:val="18"/>
              </w:rPr>
            </w:pPr>
            <w:r w:rsidRPr="001B0D8D">
              <w:rPr>
                <w:rFonts w:ascii="Times New Roman" w:hAnsi="Times New Roman" w:cs="Times New Roman"/>
                <w:szCs w:val="18"/>
              </w:rPr>
              <w:t xml:space="preserve">Mít </w:t>
            </w:r>
            <w:r w:rsidR="00A97561" w:rsidRPr="001B0D8D">
              <w:rPr>
                <w:rFonts w:ascii="Times New Roman" w:hAnsi="Times New Roman" w:cs="Times New Roman"/>
                <w:szCs w:val="18"/>
              </w:rPr>
              <w:t>možnost zjištění aktuálního stavu parkovacích míst</w:t>
            </w:r>
            <w:r w:rsidRPr="001B0D8D">
              <w:rPr>
                <w:rFonts w:ascii="Times New Roman" w:hAnsi="Times New Roman" w:cs="Times New Roman"/>
                <w:szCs w:val="18"/>
              </w:rPr>
              <w:t>.</w:t>
            </w:r>
          </w:p>
        </w:tc>
      </w:tr>
    </w:tbl>
    <w:p w:rsidR="006721E4" w:rsidRPr="001B0D8D" w:rsidRDefault="00E4400E">
      <w:pPr>
        <w:pStyle w:val="UNIHeading3"/>
      </w:pPr>
      <w:bookmarkStart w:id="29" w:name="_Toc512266192"/>
      <w:r w:rsidRPr="001B0D8D">
        <w:lastRenderedPageBreak/>
        <w:t>Přehled use-case</w:t>
      </w:r>
      <w:bookmarkEnd w:id="29"/>
    </w:p>
    <w:tbl>
      <w:tblPr>
        <w:tblW w:w="878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97"/>
        <w:gridCol w:w="5391"/>
      </w:tblGrid>
      <w:tr w:rsidR="006721E4" w:rsidRPr="001B0D8D" w:rsidTr="006F7A27">
        <w:trPr>
          <w:cantSplit/>
          <w:tblHeader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Název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E4400E">
            <w:pPr>
              <w:pStyle w:val="UNITableHeading"/>
            </w:pPr>
            <w:r w:rsidRPr="001B0D8D">
              <w:t>Popis</w:t>
            </w:r>
          </w:p>
        </w:tc>
      </w:tr>
      <w:tr w:rsidR="006721E4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8072C7" w:rsidRDefault="00147B39">
            <w:pPr>
              <w:pStyle w:val="UNITableContent"/>
              <w:rPr>
                <w:rFonts w:asciiTheme="majorBidi" w:hAnsiTheme="majorBidi" w:cstheme="majorBidi"/>
                <w:szCs w:val="18"/>
                <w:lang w:val="en-US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UC01</w:t>
            </w:r>
            <w:r w:rsidR="002B1C7F" w:rsidRPr="008072C7">
              <w:rPr>
                <w:rFonts w:asciiTheme="majorBidi" w:hAnsiTheme="majorBidi" w:cstheme="majorBidi"/>
                <w:szCs w:val="18"/>
              </w:rPr>
              <w:t>a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– Zjišťování</w:t>
            </w:r>
            <w:r w:rsidR="00294243" w:rsidRPr="008072C7">
              <w:rPr>
                <w:rFonts w:asciiTheme="majorBidi" w:hAnsiTheme="majorBidi" w:cstheme="majorBidi"/>
                <w:szCs w:val="18"/>
              </w:rPr>
              <w:t xml:space="preserve"> obsazenosti u jednotlivých míst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6721E4" w:rsidRPr="001B0D8D" w:rsidRDefault="009C5422" w:rsidP="00E27D70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1B0D8D">
              <w:rPr>
                <w:rFonts w:asciiTheme="majorBidi" w:hAnsiTheme="majorBidi" w:cstheme="majorBidi"/>
                <w:szCs w:val="18"/>
              </w:rPr>
              <w:t>Zařízení u jednotlivých parkovacích míst budou v pravidelných intervalech zjišťovat obsazenost pomocí měření vzdálenosti</w:t>
            </w:r>
            <w:r w:rsidR="002B1C7F" w:rsidRPr="001B0D8D">
              <w:rPr>
                <w:rFonts w:asciiTheme="majorBidi" w:hAnsiTheme="majorBidi" w:cstheme="majorBidi"/>
                <w:szCs w:val="18"/>
              </w:rPr>
              <w:t xml:space="preserve"> ultrazvukovým čidlem</w:t>
            </w:r>
            <w:r w:rsidRPr="001B0D8D">
              <w:rPr>
                <w:rFonts w:asciiTheme="majorBidi" w:hAnsiTheme="majorBidi" w:cstheme="majorBidi"/>
                <w:szCs w:val="18"/>
              </w:rPr>
              <w:t>. Cílem je zjistit změnu stavu</w:t>
            </w:r>
            <w:r w:rsidR="002B1C7F" w:rsidRPr="001B0D8D">
              <w:rPr>
                <w:rFonts w:asciiTheme="majorBidi" w:hAnsiTheme="majorBidi" w:cstheme="majorBidi"/>
                <w:szCs w:val="18"/>
              </w:rPr>
              <w:t xml:space="preserve"> obsazenosti motorovým vozidlem</w:t>
            </w:r>
            <w:r w:rsidRPr="001B0D8D">
              <w:rPr>
                <w:rFonts w:asciiTheme="majorBidi" w:hAnsiTheme="majorBidi" w:cstheme="majorBidi"/>
                <w:szCs w:val="18"/>
              </w:rPr>
              <w:t xml:space="preserve"> a navázat na ni další kroky.</w:t>
            </w:r>
            <w:r w:rsidR="002B1C7F" w:rsidRPr="001B0D8D">
              <w:rPr>
                <w:rFonts w:asciiTheme="majorBidi" w:hAnsiTheme="majorBidi" w:cstheme="majorBidi"/>
                <w:szCs w:val="18"/>
              </w:rPr>
              <w:t xml:space="preserve"> </w:t>
            </w:r>
          </w:p>
        </w:tc>
      </w:tr>
      <w:tr w:rsidR="00CB5EC1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B5EC1" w:rsidRPr="008072C7" w:rsidRDefault="00CB5EC1" w:rsidP="00CB5EC1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UC01b – Zjišťování stavu baterií u DAQ uzlů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CB5EC1" w:rsidRPr="001B0D8D" w:rsidRDefault="00CB5EC1" w:rsidP="008072C7">
            <w:pPr>
              <w:pStyle w:val="UNITableContent"/>
              <w:rPr>
                <w:rFonts w:ascii="Times New Roman" w:hAnsi="Times New Roman"/>
                <w:szCs w:val="18"/>
              </w:rPr>
            </w:pPr>
            <w:r w:rsidRPr="001B0D8D">
              <w:rPr>
                <w:rFonts w:ascii="Times New Roman" w:hAnsi="Times New Roman"/>
                <w:szCs w:val="18"/>
              </w:rPr>
              <w:t>Zařízení u jednotlivých parkovacích míst budou v pravidelných intervalech zjišťovat stav baterií a bud</w:t>
            </w:r>
            <w:r w:rsidR="008072C7">
              <w:rPr>
                <w:rFonts w:ascii="Times New Roman" w:hAnsi="Times New Roman"/>
                <w:szCs w:val="18"/>
              </w:rPr>
              <w:t>ou</w:t>
            </w:r>
            <w:r w:rsidRPr="001B0D8D">
              <w:rPr>
                <w:rFonts w:ascii="Times New Roman" w:hAnsi="Times New Roman"/>
                <w:szCs w:val="18"/>
              </w:rPr>
              <w:t xml:space="preserve"> informaci předávat agregátoru.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2B1C7F" w:rsidP="00CB5EC1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UC01</w:t>
            </w:r>
            <w:r w:rsidR="00CB5EC1" w:rsidRPr="008072C7">
              <w:rPr>
                <w:rFonts w:asciiTheme="majorBidi" w:hAnsiTheme="majorBidi" w:cstheme="majorBidi"/>
                <w:szCs w:val="18"/>
              </w:rPr>
              <w:t>c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– Zjišťování </w:t>
            </w:r>
            <w:r w:rsidR="00CB5EC1" w:rsidRPr="008072C7">
              <w:rPr>
                <w:rFonts w:asciiTheme="majorBidi" w:hAnsiTheme="majorBidi" w:cstheme="majorBidi"/>
                <w:szCs w:val="18"/>
              </w:rPr>
              <w:t>problémů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DAQ uzlů u jednotlivých míst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1B0D8D" w:rsidRDefault="00107DFE" w:rsidP="00CB5EC1">
            <w:pPr>
              <w:pStyle w:val="UNITableContent"/>
              <w:rPr>
                <w:rFonts w:ascii="Times New Roman" w:hAnsi="Times New Roman"/>
                <w:szCs w:val="18"/>
              </w:rPr>
            </w:pPr>
            <w:r w:rsidRPr="001B0D8D">
              <w:rPr>
                <w:rFonts w:ascii="Times New Roman" w:hAnsi="Times New Roman"/>
                <w:szCs w:val="18"/>
              </w:rPr>
              <w:t xml:space="preserve">Zařízení u jednotlivých parkovacích míst budou v sledovat svůj technický stav. Cílem </w:t>
            </w:r>
            <w:r w:rsidR="008072C7">
              <w:rPr>
                <w:rFonts w:ascii="Times New Roman" w:hAnsi="Times New Roman"/>
                <w:szCs w:val="18"/>
              </w:rPr>
              <w:t xml:space="preserve">je </w:t>
            </w:r>
            <w:r w:rsidRPr="001B0D8D">
              <w:rPr>
                <w:rFonts w:ascii="Times New Roman" w:hAnsi="Times New Roman"/>
                <w:szCs w:val="18"/>
              </w:rPr>
              <w:t>zjistit problém u DAQ uzlu a co nejdříve informovat odpovědnou osobu.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UC02</w:t>
            </w:r>
            <w:r w:rsidR="00E27D70" w:rsidRPr="008072C7">
              <w:rPr>
                <w:rFonts w:asciiTheme="majorBidi" w:hAnsiTheme="majorBidi" w:cstheme="majorBidi"/>
                <w:szCs w:val="18"/>
              </w:rPr>
              <w:t>a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– Synchronizace stavu DAQ uzlů do agregátoru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1B0D8D" w:rsidRDefault="001376FC" w:rsidP="008072C7">
            <w:pPr>
              <w:pStyle w:val="UNITableContent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/>
                <w:szCs w:val="18"/>
              </w:rPr>
              <w:t>Agregátor bude</w:t>
            </w:r>
            <w:r w:rsidR="009A5AD6" w:rsidRPr="001B0D8D">
              <w:rPr>
                <w:rFonts w:ascii="Times New Roman" w:hAnsi="Times New Roman"/>
                <w:szCs w:val="18"/>
              </w:rPr>
              <w:t xml:space="preserve"> očekávat a zpracovávat zprávy od spárovaných DAQ uzlů. Získaná data z více DAQ uzlů bude agregovat. Bude detekovat změny a bude připravovat zprávy pro odeslání do </w:t>
            </w:r>
            <w:r w:rsidR="00765DD6" w:rsidRPr="001B0D8D">
              <w:rPr>
                <w:rFonts w:ascii="Times New Roman" w:hAnsi="Times New Roman"/>
                <w:szCs w:val="18"/>
              </w:rPr>
              <w:t>AS-GS2020</w:t>
            </w:r>
            <w:r w:rsidR="009A5AD6" w:rsidRPr="001B0D8D">
              <w:rPr>
                <w:rFonts w:ascii="Times New Roman" w:hAnsi="Times New Roman"/>
                <w:szCs w:val="18"/>
              </w:rPr>
              <w:t>. Cílem je zjistit změny obsazenosti parkovacích míst motorovými vozidly.</w:t>
            </w:r>
          </w:p>
        </w:tc>
      </w:tr>
      <w:tr w:rsidR="00E27D70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27D70" w:rsidRPr="008072C7" w:rsidRDefault="00E27D70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UC02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b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– Zjišťování chyb agregátor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em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27D70" w:rsidRPr="001B0D8D" w:rsidRDefault="00E27D70" w:rsidP="006F7A27">
            <w:pPr>
              <w:pStyle w:val="UNITableContent"/>
              <w:rPr>
                <w:rFonts w:ascii="Times New Roman" w:hAnsi="Times New Roman"/>
                <w:szCs w:val="18"/>
              </w:rPr>
            </w:pPr>
            <w:r w:rsidRPr="001B0D8D">
              <w:rPr>
                <w:rFonts w:ascii="Times New Roman" w:hAnsi="Times New Roman"/>
                <w:szCs w:val="18"/>
              </w:rPr>
              <w:t xml:space="preserve">Agregátor </w:t>
            </w:r>
            <w:r w:rsidR="001376FC">
              <w:rPr>
                <w:rFonts w:ascii="Times New Roman" w:hAnsi="Times New Roman"/>
                <w:szCs w:val="18"/>
              </w:rPr>
              <w:t>bude d</w:t>
            </w:r>
            <w:r w:rsidRPr="001B0D8D">
              <w:rPr>
                <w:rFonts w:ascii="Times New Roman" w:hAnsi="Times New Roman"/>
                <w:szCs w:val="18"/>
              </w:rPr>
              <w:t>etekovat c</w:t>
            </w:r>
            <w:r w:rsidR="00430EC6" w:rsidRPr="001B0D8D">
              <w:rPr>
                <w:rFonts w:ascii="Times New Roman" w:hAnsi="Times New Roman"/>
                <w:szCs w:val="18"/>
              </w:rPr>
              <w:t>hyby na spárovaných DAQ uzlech.</w:t>
            </w:r>
            <w:r w:rsidR="006F7A27">
              <w:rPr>
                <w:rFonts w:ascii="Times New Roman" w:hAnsi="Times New Roman"/>
                <w:szCs w:val="18"/>
              </w:rPr>
              <w:t xml:space="preserve"> </w:t>
            </w:r>
            <w:r w:rsidRPr="001B0D8D">
              <w:rPr>
                <w:rFonts w:ascii="Times New Roman" w:hAnsi="Times New Roman"/>
                <w:szCs w:val="18"/>
              </w:rPr>
              <w:t>Chyba může přijít ve zprávě</w:t>
            </w:r>
            <w:r w:rsidR="00430EC6" w:rsidRPr="001B0D8D">
              <w:rPr>
                <w:rFonts w:ascii="Times New Roman" w:hAnsi="Times New Roman"/>
                <w:szCs w:val="18"/>
              </w:rPr>
              <w:t xml:space="preserve"> (např. nízký stav baterií)</w:t>
            </w:r>
            <w:r w:rsidR="006F7A27">
              <w:rPr>
                <w:rFonts w:ascii="Times New Roman" w:hAnsi="Times New Roman"/>
                <w:szCs w:val="18"/>
              </w:rPr>
              <w:t>. Z</w:t>
            </w:r>
            <w:r w:rsidRPr="001B0D8D">
              <w:rPr>
                <w:rFonts w:ascii="Times New Roman" w:hAnsi="Times New Roman"/>
                <w:szCs w:val="18"/>
              </w:rPr>
              <w:t>a chybu se také považuje</w:t>
            </w:r>
            <w:r w:rsidR="00397EB1" w:rsidRPr="001B0D8D">
              <w:rPr>
                <w:rFonts w:ascii="Times New Roman" w:hAnsi="Times New Roman"/>
                <w:szCs w:val="18"/>
              </w:rPr>
              <w:t>,</w:t>
            </w:r>
            <w:r w:rsidRPr="001B0D8D">
              <w:rPr>
                <w:rFonts w:ascii="Times New Roman" w:hAnsi="Times New Roman"/>
                <w:szCs w:val="18"/>
              </w:rPr>
              <w:t xml:space="preserve"> že zpráva nedošla d</w:t>
            </w:r>
            <w:r w:rsidR="00430EC6" w:rsidRPr="001B0D8D">
              <w:rPr>
                <w:rFonts w:ascii="Times New Roman" w:hAnsi="Times New Roman"/>
                <w:szCs w:val="18"/>
              </w:rPr>
              <w:t>o 1h od poslední synchronizace</w:t>
            </w:r>
            <w:r w:rsidR="006F7A27">
              <w:rPr>
                <w:rFonts w:ascii="Times New Roman" w:hAnsi="Times New Roman"/>
                <w:szCs w:val="18"/>
              </w:rPr>
              <w:t xml:space="preserve">. </w:t>
            </w:r>
            <w:r w:rsidRPr="001B0D8D">
              <w:rPr>
                <w:rFonts w:ascii="Times New Roman" w:hAnsi="Times New Roman"/>
                <w:szCs w:val="18"/>
              </w:rPr>
              <w:t xml:space="preserve">Chyby se okamžitě </w:t>
            </w:r>
            <w:r w:rsidR="001376FC">
              <w:rPr>
                <w:rFonts w:ascii="Times New Roman" w:hAnsi="Times New Roman"/>
                <w:szCs w:val="18"/>
              </w:rPr>
              <w:t>budou</w:t>
            </w:r>
            <w:r w:rsidRPr="001B0D8D">
              <w:rPr>
                <w:rFonts w:ascii="Times New Roman" w:hAnsi="Times New Roman"/>
                <w:szCs w:val="18"/>
              </w:rPr>
              <w:t xml:space="preserve"> přeposílat do </w:t>
            </w:r>
            <w:r w:rsidR="00765DD6" w:rsidRPr="001B0D8D">
              <w:rPr>
                <w:rFonts w:ascii="Times New Roman" w:hAnsi="Times New Roman"/>
                <w:szCs w:val="18"/>
              </w:rPr>
              <w:t>AS-</w:t>
            </w:r>
            <w:r w:rsidRPr="001B0D8D">
              <w:rPr>
                <w:rFonts w:ascii="Times New Roman" w:hAnsi="Times New Roman"/>
                <w:szCs w:val="18"/>
              </w:rPr>
              <w:t>GS2020 k dalšímu zpracování.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UC03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a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– Synchronizace stavu agregátoru a čidel do </w:t>
            </w:r>
            <w:r w:rsidR="00A146F9" w:rsidRPr="008072C7">
              <w:rPr>
                <w:rFonts w:asciiTheme="majorBidi" w:hAnsiTheme="majorBidi" w:cstheme="majorBidi"/>
                <w:szCs w:val="18"/>
              </w:rPr>
              <w:t>AS-GS2020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1B0D8D" w:rsidRDefault="00765DD6" w:rsidP="001376FC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1B0D8D">
              <w:rPr>
                <w:rFonts w:asciiTheme="majorBidi" w:hAnsiTheme="majorBidi" w:cstheme="majorBidi"/>
                <w:szCs w:val="18"/>
              </w:rPr>
              <w:t>AS-</w:t>
            </w:r>
            <w:r w:rsidR="00E27D70" w:rsidRPr="001B0D8D">
              <w:rPr>
                <w:rFonts w:asciiTheme="majorBidi" w:hAnsiTheme="majorBidi" w:cstheme="majorBidi"/>
                <w:szCs w:val="18"/>
              </w:rPr>
              <w:t>GS20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>2</w:t>
            </w:r>
            <w:r w:rsidR="00E27D70" w:rsidRPr="001B0D8D">
              <w:rPr>
                <w:rFonts w:asciiTheme="majorBidi" w:hAnsiTheme="majorBidi" w:cstheme="majorBidi"/>
                <w:szCs w:val="18"/>
              </w:rPr>
              <w:t xml:space="preserve">0 </w:t>
            </w:r>
            <w:r w:rsidR="001376FC">
              <w:rPr>
                <w:rFonts w:asciiTheme="majorBidi" w:hAnsiTheme="majorBidi" w:cstheme="majorBidi"/>
                <w:szCs w:val="18"/>
              </w:rPr>
              <w:t>bude o</w:t>
            </w:r>
            <w:r w:rsidR="002B1C7F" w:rsidRPr="001B0D8D">
              <w:rPr>
                <w:rFonts w:asciiTheme="majorBidi" w:hAnsiTheme="majorBidi" w:cstheme="majorBidi"/>
                <w:szCs w:val="18"/>
              </w:rPr>
              <w:t xml:space="preserve">čekávat a přijímat zprávy z agregátorů. </w:t>
            </w:r>
            <w:r w:rsidR="001376FC">
              <w:rPr>
                <w:rFonts w:asciiTheme="majorBidi" w:hAnsiTheme="majorBidi" w:cstheme="majorBidi"/>
                <w:szCs w:val="18"/>
              </w:rPr>
              <w:t xml:space="preserve">Bude </w:t>
            </w:r>
            <w:r w:rsidR="002B1C7F" w:rsidRPr="001B0D8D">
              <w:rPr>
                <w:rFonts w:asciiTheme="majorBidi" w:hAnsiTheme="majorBidi" w:cstheme="majorBidi"/>
                <w:szCs w:val="18"/>
              </w:rPr>
              <w:t>ze zpráv zjišťovat stavy jednotlivých míst a ukládat je pro vzdálené zobrazování stavů a další zpracování.</w:t>
            </w:r>
          </w:p>
        </w:tc>
      </w:tr>
      <w:tr w:rsidR="00430EC6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30EC6" w:rsidRPr="008072C7" w:rsidRDefault="00430EC6" w:rsidP="00765DD6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 xml:space="preserve">UC03b – Zjišťování chyb </w:t>
            </w:r>
            <w:r w:rsidR="00765DD6" w:rsidRPr="008072C7">
              <w:rPr>
                <w:rFonts w:asciiTheme="majorBidi" w:hAnsiTheme="majorBidi" w:cstheme="majorBidi"/>
                <w:szCs w:val="18"/>
              </w:rPr>
              <w:br/>
              <w:t>AS-</w:t>
            </w:r>
            <w:r w:rsidRPr="008072C7">
              <w:rPr>
                <w:rFonts w:asciiTheme="majorBidi" w:hAnsiTheme="majorBidi" w:cstheme="majorBidi"/>
                <w:szCs w:val="18"/>
              </w:rPr>
              <w:t>GS2020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30EC6" w:rsidRPr="001B0D8D" w:rsidRDefault="00765DD6" w:rsidP="006F7A27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1B0D8D">
              <w:rPr>
                <w:rFonts w:asciiTheme="majorBidi" w:hAnsiTheme="majorBidi" w:cstheme="majorBidi"/>
                <w:szCs w:val="18"/>
              </w:rPr>
              <w:t>AS-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 xml:space="preserve">GS2020 </w:t>
            </w:r>
            <w:r w:rsidR="001376FC">
              <w:rPr>
                <w:rFonts w:asciiTheme="majorBidi" w:hAnsiTheme="majorBidi" w:cstheme="majorBidi"/>
                <w:szCs w:val="18"/>
              </w:rPr>
              <w:t xml:space="preserve">bude </w:t>
            </w:r>
            <w:r w:rsidR="00CB4DAD" w:rsidRPr="001B0D8D">
              <w:rPr>
                <w:rFonts w:asciiTheme="majorBidi" w:hAnsiTheme="majorBidi" w:cstheme="majorBidi"/>
                <w:szCs w:val="18"/>
              </w:rPr>
              <w:t>umět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 xml:space="preserve"> detekovat chyby na spárovaných agregátorech.</w:t>
            </w:r>
            <w:r w:rsidR="006F7A27">
              <w:rPr>
                <w:rFonts w:asciiTheme="majorBidi" w:hAnsiTheme="majorBidi" w:cstheme="majorBidi"/>
                <w:szCs w:val="18"/>
              </w:rPr>
              <w:t xml:space="preserve"> 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>Chyba může přijít ve zprávě (např. nízký stav baterií některého čidla), za chybu se také považuje</w:t>
            </w:r>
            <w:r w:rsidR="00397EB1" w:rsidRPr="001B0D8D">
              <w:rPr>
                <w:rFonts w:asciiTheme="majorBidi" w:hAnsiTheme="majorBidi" w:cstheme="majorBidi"/>
                <w:szCs w:val="18"/>
              </w:rPr>
              <w:t>,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 xml:space="preserve"> že zpráva z některého čidla nedošla do 1</w:t>
            </w:r>
            <w:r w:rsidR="00CB4DAD" w:rsidRPr="001B0D8D">
              <w:rPr>
                <w:rFonts w:asciiTheme="majorBidi" w:hAnsiTheme="majorBidi" w:cstheme="majorBidi"/>
                <w:szCs w:val="18"/>
              </w:rPr>
              <w:t xml:space="preserve"> hodiny </w:t>
            </w:r>
            <w:r w:rsidR="006F7A27">
              <w:rPr>
                <w:rFonts w:asciiTheme="majorBidi" w:hAnsiTheme="majorBidi" w:cstheme="majorBidi"/>
                <w:szCs w:val="18"/>
              </w:rPr>
              <w:t xml:space="preserve">od poslední 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>synchronizace</w:t>
            </w:r>
            <w:r w:rsidR="006F7A27">
              <w:rPr>
                <w:rFonts w:asciiTheme="majorBidi" w:hAnsiTheme="majorBidi" w:cstheme="majorBidi"/>
                <w:szCs w:val="18"/>
              </w:rPr>
              <w:t>. P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 xml:space="preserve">okud nedošla zpráva od agregátoru, </w:t>
            </w:r>
            <w:r w:rsidR="006F7A27">
              <w:rPr>
                <w:rFonts w:asciiTheme="majorBidi" w:hAnsiTheme="majorBidi" w:cstheme="majorBidi"/>
                <w:szCs w:val="18"/>
              </w:rPr>
              <w:t>budou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 xml:space="preserve"> všechna jeho čidla označena jako chybná.</w:t>
            </w:r>
            <w:r w:rsidR="006F7A27">
              <w:rPr>
                <w:rFonts w:asciiTheme="majorBidi" w:hAnsiTheme="majorBidi" w:cstheme="majorBidi"/>
                <w:szCs w:val="18"/>
              </w:rPr>
              <w:t xml:space="preserve"> Systém b</w:t>
            </w:r>
            <w:r w:rsidR="001376FC">
              <w:rPr>
                <w:rFonts w:asciiTheme="majorBidi" w:hAnsiTheme="majorBidi" w:cstheme="majorBidi"/>
                <w:szCs w:val="18"/>
              </w:rPr>
              <w:t xml:space="preserve">ude </w:t>
            </w:r>
            <w:r w:rsidR="00430EC6" w:rsidRPr="001B0D8D">
              <w:rPr>
                <w:rFonts w:asciiTheme="majorBidi" w:hAnsiTheme="majorBidi" w:cstheme="majorBidi"/>
                <w:szCs w:val="18"/>
              </w:rPr>
              <w:t>schopen odeslat notifikace o vzniklých problémech.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30EC6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UC04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a, UC4b, UC4c, UC4d</w:t>
            </w:r>
          </w:p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 xml:space="preserve"> – Zobrazení stavu parkovacích míst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1B0D8D" w:rsidRDefault="002B1C7F" w:rsidP="006F7A27">
            <w:pPr>
              <w:rPr>
                <w:rFonts w:asciiTheme="majorBidi" w:hAnsiTheme="majorBidi" w:cstheme="majorBidi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Uživatelé 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(</w:t>
            </w: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s právem přístupu 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do systému</w:t>
            </w:r>
            <w:r w:rsidR="006F7A27">
              <w:rPr>
                <w:rFonts w:asciiTheme="majorBidi" w:hAnsiTheme="majorBidi" w:cstheme="majorBidi"/>
                <w:sz w:val="18"/>
                <w:szCs w:val="18"/>
                <w:lang w:val="en-US"/>
              </w:rPr>
              <w:t>)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budou mít možnost zobrazit seznam a stav parkovacích míst z </w:t>
            </w:r>
            <w:r w:rsidRPr="006F7A27">
              <w:rPr>
                <w:rFonts w:asciiTheme="majorBidi" w:hAnsiTheme="majorBidi" w:cstheme="majorBidi"/>
                <w:sz w:val="18"/>
                <w:szCs w:val="18"/>
              </w:rPr>
              <w:t xml:space="preserve">parkovišť, ke kterým jsou přiřazeni. Budou mít možnost vyhledat parkoviště, zobrazit na mapě, zobrazit základní přehled, detaily míst, aktuální obsazenost a průměrnou obsazenost pro určité dny a hodiny. Uživatelé rovněž uvidí informaci o tom, jak je informace aktuální (čas poslední aktualizace) a budou mít možnost navigace na zvolené místo. Zobrazování stavů bude možné z mobilních zařízení i z PC. Přístup k současnému stavu </w:t>
            </w:r>
            <w:r w:rsidR="001376FC" w:rsidRPr="006F7A27">
              <w:rPr>
                <w:rFonts w:asciiTheme="majorBidi" w:hAnsiTheme="majorBidi" w:cstheme="majorBidi"/>
                <w:sz w:val="18"/>
                <w:szCs w:val="18"/>
              </w:rPr>
              <w:t>budou</w:t>
            </w:r>
            <w:r w:rsidRPr="006F7A27">
              <w:rPr>
                <w:rFonts w:asciiTheme="majorBidi" w:hAnsiTheme="majorBidi" w:cstheme="majorBidi"/>
                <w:sz w:val="18"/>
                <w:szCs w:val="18"/>
              </w:rPr>
              <w:t xml:space="preserve"> mít uživatelé s rolí administrátor, návštěva, vlastník, recepce. Vlastník a administrátor </w:t>
            </w:r>
            <w:r w:rsidR="001376FC" w:rsidRPr="006F7A27">
              <w:rPr>
                <w:rFonts w:asciiTheme="majorBidi" w:hAnsiTheme="majorBidi" w:cstheme="majorBidi"/>
                <w:sz w:val="18"/>
                <w:szCs w:val="18"/>
              </w:rPr>
              <w:t xml:space="preserve">budou </w:t>
            </w:r>
            <w:r w:rsidRPr="006F7A27">
              <w:rPr>
                <w:rFonts w:asciiTheme="majorBidi" w:hAnsiTheme="majorBidi" w:cstheme="majorBidi"/>
                <w:sz w:val="18"/>
                <w:szCs w:val="18"/>
              </w:rPr>
              <w:t>mít možnost vidět i proběhlé rezervace (za vlastníka poolových míst je považována recepce)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30EC6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UC05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a, UC5b</w:t>
            </w:r>
            <w:r w:rsidRPr="008072C7">
              <w:rPr>
                <w:rFonts w:asciiTheme="majorBidi" w:hAnsiTheme="majorBidi" w:cstheme="majorBidi"/>
                <w:szCs w:val="18"/>
              </w:rPr>
              <w:t xml:space="preserve"> </w:t>
            </w:r>
          </w:p>
          <w:p w:rsidR="002B1C7F" w:rsidRPr="008072C7" w:rsidRDefault="008072C7" w:rsidP="008072C7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>
              <w:rPr>
                <w:rFonts w:asciiTheme="majorBidi" w:hAnsiTheme="majorBidi" w:cstheme="majorBidi"/>
                <w:szCs w:val="18"/>
              </w:rPr>
              <w:t>– Dočasné uvolnění d</w:t>
            </w:r>
            <w:r w:rsidR="002B1C7F" w:rsidRPr="008072C7">
              <w:rPr>
                <w:rFonts w:asciiTheme="majorBidi" w:hAnsiTheme="majorBidi" w:cstheme="majorBidi"/>
                <w:szCs w:val="18"/>
              </w:rPr>
              <w:t>edikovaných míst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7F" w:rsidRPr="001B0D8D" w:rsidRDefault="006F7A27" w:rsidP="001376FC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D</w:t>
            </w:r>
            <w:r w:rsidR="001376FC">
              <w:rPr>
                <w:rFonts w:asciiTheme="majorBidi" w:hAnsiTheme="majorBidi" w:cstheme="majorBidi"/>
                <w:sz w:val="18"/>
                <w:szCs w:val="18"/>
              </w:rPr>
              <w:t xml:space="preserve">edikovaná parkovací místa bude 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>možno dočasně uvolnit pro rezervace. Uvolnění může být provedeno vlastníkem nebo recepci (v zastoupení). Časová okna dočasně uvolněných parkovacích míst je možné měnit vlastníkem nebo v zastoupení (recepce)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</w:p>
          <w:p w:rsidR="00430EC6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UC06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a, UC6b</w:t>
            </w:r>
          </w:p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– Rezervace parkovacích míst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1376FC" w:rsidP="008072C7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Bude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 možné vytvářet časově omezené rezervace volných parkovacích míst. Správa rezervací </w:t>
            </w:r>
            <w:r>
              <w:rPr>
                <w:rFonts w:asciiTheme="majorBidi" w:hAnsiTheme="majorBidi" w:cstheme="majorBidi"/>
                <w:sz w:val="18"/>
                <w:szCs w:val="18"/>
              </w:rPr>
              <w:t xml:space="preserve">bude 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>proveditelná v zastoupení.</w:t>
            </w:r>
            <w:r w:rsidR="002B1C7F" w:rsidRPr="008072C7"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Tyto aktivity může provádět pouze autorizovaná </w:t>
            </w:r>
            <w:r w:rsidR="00430EC6" w:rsidRPr="001B0D8D">
              <w:rPr>
                <w:rFonts w:asciiTheme="majorBidi" w:hAnsiTheme="majorBidi" w:cstheme="majorBidi"/>
                <w:sz w:val="18"/>
                <w:szCs w:val="18"/>
              </w:rPr>
              <w:t>osoba – buď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 osoba s rolí návštěva, nebo recepce (v zastoupení). </w:t>
            </w:r>
            <w:r w:rsidR="008072C7">
              <w:rPr>
                <w:rFonts w:asciiTheme="majorBidi" w:hAnsiTheme="majorBidi" w:cstheme="majorBidi"/>
                <w:sz w:val="18"/>
                <w:szCs w:val="18"/>
              </w:rPr>
              <w:t>S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ystém </w:t>
            </w:r>
            <w:r>
              <w:rPr>
                <w:rFonts w:asciiTheme="majorBidi" w:hAnsiTheme="majorBidi" w:cstheme="majorBidi"/>
                <w:sz w:val="18"/>
                <w:szCs w:val="18"/>
              </w:rPr>
              <w:t>nebude umožňovat vytvoření rezervací</w:t>
            </w:r>
            <w:r w:rsidR="008072C7">
              <w:rPr>
                <w:rFonts w:asciiTheme="majorBidi" w:hAnsiTheme="majorBidi" w:cstheme="majorBidi"/>
                <w:sz w:val="18"/>
                <w:szCs w:val="18"/>
              </w:rPr>
              <w:t xml:space="preserve">, </w:t>
            </w:r>
            <w:r w:rsidR="002B1C7F" w:rsidRPr="001B0D8D">
              <w:rPr>
                <w:rFonts w:asciiTheme="majorBidi" w:hAnsiTheme="majorBidi" w:cstheme="majorBidi"/>
                <w:sz w:val="18"/>
                <w:szCs w:val="18"/>
              </w:rPr>
              <w:t>které se překrývají</w:t>
            </w:r>
            <w:r w:rsidR="008072C7">
              <w:rPr>
                <w:rFonts w:asciiTheme="majorBidi" w:hAnsiTheme="majorBidi" w:cstheme="majorBidi"/>
                <w:sz w:val="18"/>
                <w:szCs w:val="18"/>
              </w:rPr>
              <w:t>. N</w:t>
            </w:r>
            <w:r w:rsidR="002B1C7F" w:rsidRPr="008072C7">
              <w:rPr>
                <w:rFonts w:asciiTheme="majorBidi" w:hAnsiTheme="majorBidi" w:cstheme="majorBidi"/>
                <w:sz w:val="18"/>
                <w:szCs w:val="18"/>
              </w:rPr>
              <w:t xml:space="preserve">ávštěva </w:t>
            </w:r>
            <w:r w:rsidRPr="008072C7">
              <w:rPr>
                <w:rFonts w:asciiTheme="majorBidi" w:hAnsiTheme="majorBidi" w:cstheme="majorBidi"/>
                <w:sz w:val="18"/>
                <w:szCs w:val="18"/>
              </w:rPr>
              <w:t xml:space="preserve">bude </w:t>
            </w:r>
            <w:r w:rsidR="002B1C7F" w:rsidRPr="008072C7">
              <w:rPr>
                <w:rFonts w:asciiTheme="majorBidi" w:hAnsiTheme="majorBidi" w:cstheme="majorBidi"/>
                <w:sz w:val="18"/>
                <w:szCs w:val="18"/>
              </w:rPr>
              <w:t>mít možnost vyhledávání volného místa pro určený čas a lokaci</w:t>
            </w:r>
            <w:r w:rsidR="008072C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30EC6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UC07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a, UC7b, UC7c</w:t>
            </w:r>
          </w:p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– Listování rezervacemi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7F" w:rsidRPr="001B0D8D" w:rsidRDefault="002B1C7F" w:rsidP="002B1C7F">
            <w:pPr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Uživatelé budou mít možno</w:t>
            </w:r>
            <w:r w:rsidR="001376FC">
              <w:rPr>
                <w:rFonts w:asciiTheme="majorBidi" w:hAnsiTheme="majorBidi" w:cstheme="majorBidi"/>
                <w:sz w:val="18"/>
                <w:szCs w:val="18"/>
              </w:rPr>
              <w:t>st listovat rezervacemi. Podle j</w:t>
            </w:r>
            <w:r w:rsidRPr="001B0D8D">
              <w:rPr>
                <w:rFonts w:asciiTheme="majorBidi" w:hAnsiTheme="majorBidi" w:cstheme="majorBidi"/>
                <w:sz w:val="18"/>
                <w:szCs w:val="18"/>
              </w:rPr>
              <w:t>ejich role jim budou zob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razovány jiné detaily informací:</w:t>
            </w:r>
          </w:p>
          <w:p w:rsidR="002B1C7F" w:rsidRPr="006F7A27" w:rsidRDefault="002B1C7F" w:rsidP="004E7209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6F7A27">
              <w:rPr>
                <w:rFonts w:asciiTheme="majorBidi" w:hAnsiTheme="majorBidi" w:cstheme="majorBidi"/>
                <w:sz w:val="18"/>
                <w:szCs w:val="18"/>
              </w:rPr>
              <w:t>Návštěva bude mít možnost listovat svými proběhlými a budoucími rezervacemi.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 xml:space="preserve"> </w:t>
            </w:r>
            <w:r w:rsidRPr="006F7A27">
              <w:rPr>
                <w:rFonts w:asciiTheme="majorBidi" w:hAnsiTheme="majorBidi" w:cstheme="majorBidi"/>
                <w:sz w:val="18"/>
                <w:szCs w:val="18"/>
              </w:rPr>
              <w:t xml:space="preserve">Při výběru místa </w:t>
            </w:r>
            <w:r w:rsidR="001376FC" w:rsidRPr="006F7A27">
              <w:rPr>
                <w:rFonts w:asciiTheme="majorBidi" w:hAnsiTheme="majorBidi" w:cstheme="majorBidi"/>
                <w:sz w:val="18"/>
                <w:szCs w:val="18"/>
              </w:rPr>
              <w:t>bude</w:t>
            </w:r>
            <w:r w:rsidRPr="006F7A27">
              <w:rPr>
                <w:rFonts w:asciiTheme="majorBidi" w:hAnsiTheme="majorBidi" w:cstheme="majorBidi"/>
                <w:sz w:val="18"/>
                <w:szCs w:val="18"/>
              </w:rPr>
              <w:t xml:space="preserve"> návštěva mít možnost vylistovat všechny čekající rezervace toho místa</w:t>
            </w:r>
            <w:r w:rsidR="006F7A27" w:rsidRPr="006F7A2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Vlastník parkovacího může vylistovat rezervace, které se týkají jeho místa. Rovněž </w:t>
            </w:r>
            <w:r w:rsidR="001376FC">
              <w:rPr>
                <w:rFonts w:asciiTheme="majorBidi" w:hAnsiTheme="majorBidi" w:cstheme="majorBidi"/>
                <w:sz w:val="18"/>
                <w:szCs w:val="18"/>
              </w:rPr>
              <w:t xml:space="preserve">bude </w:t>
            </w:r>
            <w:r w:rsidRPr="001B0D8D">
              <w:rPr>
                <w:rFonts w:asciiTheme="majorBidi" w:hAnsiTheme="majorBidi" w:cstheme="majorBidi"/>
                <w:sz w:val="18"/>
                <w:szCs w:val="18"/>
              </w:rPr>
              <w:t>mít možnost vidět všechny jejich detaily.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Administrátor a recepce by měli mít možnost vylistovat všechny rezervace i jejich detaily.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30EC6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UC08</w:t>
            </w:r>
            <w:r w:rsidR="00430EC6" w:rsidRPr="008072C7">
              <w:rPr>
                <w:rFonts w:asciiTheme="majorBidi" w:hAnsiTheme="majorBidi" w:cstheme="majorBidi"/>
                <w:szCs w:val="18"/>
              </w:rPr>
              <w:t>a, UC8b, UC8d</w:t>
            </w:r>
          </w:p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– Změny rezervací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7F" w:rsidRPr="001B0D8D" w:rsidRDefault="002B1C7F" w:rsidP="002B1C7F">
            <w:pPr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Uživatelé budou mít možnost měnit a mazat rezervace. Podle jejich role jim budou zobrazován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y jiné možnosti změn rezervací: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Návštěva bude mít možnost měnit své budoucí rezervace. (I pokud bude operovat v zastoupení přes recepci)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Vlastník parkovacího může měnit rezervace, které se týkají jeho místa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Administrátor a recepce </w:t>
            </w:r>
            <w:r w:rsidR="001376FC">
              <w:rPr>
                <w:rFonts w:asciiTheme="majorBidi" w:hAnsiTheme="majorBidi" w:cstheme="majorBidi"/>
                <w:sz w:val="18"/>
                <w:szCs w:val="18"/>
              </w:rPr>
              <w:t xml:space="preserve">budou </w:t>
            </w: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mít možnost měnit všechny budoucí rezervace i jejich detaily. 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2B1C7F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UC09 -  Správa uživatelů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7F" w:rsidRPr="001B0D8D" w:rsidRDefault="002B1C7F" w:rsidP="002B1C7F">
            <w:pPr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Bude možné přidávat a spravovat nové uživatele, přidávat a měnit jim role. </w:t>
            </w:r>
          </w:p>
        </w:tc>
      </w:tr>
      <w:tr w:rsidR="002B1C7F" w:rsidRPr="001B0D8D" w:rsidTr="006F7A27">
        <w:trPr>
          <w:cantSplit/>
        </w:trPr>
        <w:tc>
          <w:tcPr>
            <w:tcW w:w="33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B1C7F" w:rsidRPr="008072C7" w:rsidRDefault="00430EC6" w:rsidP="002B1C7F">
            <w:pPr>
              <w:pStyle w:val="UNITableContent"/>
              <w:rPr>
                <w:rFonts w:asciiTheme="majorBidi" w:hAnsiTheme="majorBidi" w:cstheme="majorBidi"/>
                <w:szCs w:val="18"/>
              </w:rPr>
            </w:pPr>
            <w:r w:rsidRPr="008072C7">
              <w:rPr>
                <w:rFonts w:asciiTheme="majorBidi" w:hAnsiTheme="majorBidi" w:cstheme="majorBidi"/>
                <w:szCs w:val="18"/>
              </w:rPr>
              <w:t>UC10 – Správa</w:t>
            </w:r>
            <w:r w:rsidR="002B1C7F" w:rsidRPr="008072C7">
              <w:rPr>
                <w:rFonts w:asciiTheme="majorBidi" w:hAnsiTheme="majorBidi" w:cstheme="majorBidi"/>
                <w:szCs w:val="18"/>
              </w:rPr>
              <w:t xml:space="preserve"> parkovacích míst</w:t>
            </w:r>
          </w:p>
        </w:tc>
        <w:tc>
          <w:tcPr>
            <w:tcW w:w="53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7F" w:rsidRPr="001B0D8D" w:rsidRDefault="002B1C7F" w:rsidP="002B1C7F">
            <w:pPr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 xml:space="preserve">Bude možné listovat, přidávat a spravovat metadata parkovacích míst. </w:t>
            </w:r>
          </w:p>
          <w:p w:rsidR="002B1C7F" w:rsidRPr="001B0D8D" w:rsidRDefault="002B1C7F" w:rsidP="002B1C7F">
            <w:pPr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Bude možno nastavit: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Napojení, přidávání a změny agregátorů a jejich míst v systému (napojení fyzického zařízení na logické názvy míst)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Napojení a změny odpovědné osoby za daný agregátor (bude dostávat notifikace o chybách)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  <w:p w:rsidR="002B1C7F" w:rsidRPr="001B0D8D" w:rsidRDefault="002B1C7F" w:rsidP="006F7A27">
            <w:pPr>
              <w:pStyle w:val="ListParagraph"/>
              <w:numPr>
                <w:ilvl w:val="0"/>
                <w:numId w:val="5"/>
              </w:numPr>
              <w:ind w:left="229" w:hanging="229"/>
              <w:rPr>
                <w:rFonts w:asciiTheme="majorBidi" w:hAnsiTheme="majorBidi" w:cstheme="majorBidi"/>
                <w:sz w:val="18"/>
                <w:szCs w:val="18"/>
              </w:rPr>
            </w:pPr>
            <w:r w:rsidRPr="001B0D8D">
              <w:rPr>
                <w:rFonts w:asciiTheme="majorBidi" w:hAnsiTheme="majorBidi" w:cstheme="majorBidi"/>
                <w:sz w:val="18"/>
                <w:szCs w:val="18"/>
              </w:rPr>
              <w:t>Nastavení a změny vlastníka parkovacích míst (případně, pokud bude poolové, vlastník bude recepce)</w:t>
            </w:r>
            <w:r w:rsidR="006F7A27">
              <w:rPr>
                <w:rFonts w:asciiTheme="majorBidi" w:hAnsiTheme="majorBidi" w:cstheme="majorBidi"/>
                <w:sz w:val="18"/>
                <w:szCs w:val="18"/>
              </w:rPr>
              <w:t>.</w:t>
            </w:r>
          </w:p>
        </w:tc>
      </w:tr>
    </w:tbl>
    <w:p w:rsidR="006721E4" w:rsidRPr="001B0D8D" w:rsidRDefault="006721E4">
      <w:pPr>
        <w:pStyle w:val="Standard"/>
      </w:pPr>
    </w:p>
    <w:p w:rsidR="006721E4" w:rsidRPr="001B0D8D" w:rsidRDefault="00E4400E">
      <w:pPr>
        <w:pStyle w:val="UNIHeading3"/>
      </w:pPr>
      <w:bookmarkStart w:id="30" w:name="_Toc512266193"/>
      <w:r w:rsidRPr="001B0D8D">
        <w:t>Přehled mapování požadavků na use-case</w:t>
      </w:r>
      <w:bookmarkEnd w:id="30"/>
    </w:p>
    <w:p w:rsidR="00EA2C5C" w:rsidRDefault="00EA2C5C" w:rsidP="00EA2C5C">
      <w:pPr>
        <w:widowControl/>
        <w:suppressAutoHyphens w:val="0"/>
        <w:autoSpaceDE w:val="0"/>
        <w:adjustRightInd w:val="0"/>
        <w:textAlignment w:val="auto"/>
        <w:rPr>
          <w:rFonts w:asciiTheme="majorBidi" w:hAnsiTheme="majorBidi" w:cstheme="majorBidi"/>
          <w:kern w:val="0"/>
          <w:lang w:bidi="ar-SA"/>
        </w:rPr>
      </w:pPr>
      <w:r w:rsidRPr="001B0D8D">
        <w:rPr>
          <w:rFonts w:asciiTheme="majorBidi" w:hAnsiTheme="majorBidi" w:cstheme="majorBidi"/>
          <w:kern w:val="0"/>
          <w:lang w:bidi="ar-SA"/>
        </w:rPr>
        <w:t xml:space="preserve">Detailní mapování požadavků na případy užití jsou </w:t>
      </w:r>
      <w:r w:rsidR="00147B39" w:rsidRPr="001B0D8D">
        <w:rPr>
          <w:rFonts w:asciiTheme="majorBidi" w:hAnsiTheme="majorBidi" w:cstheme="majorBidi"/>
          <w:kern w:val="0"/>
          <w:lang w:bidi="ar-SA"/>
        </w:rPr>
        <w:t>zachycena</w:t>
      </w:r>
      <w:r w:rsidRPr="001B0D8D">
        <w:rPr>
          <w:rFonts w:asciiTheme="majorBidi" w:hAnsiTheme="majorBidi" w:cstheme="majorBidi"/>
          <w:kern w:val="0"/>
          <w:lang w:bidi="ar-SA"/>
        </w:rPr>
        <w:t xml:space="preserve"> v</w:t>
      </w:r>
      <w:r w:rsidR="00C21C71" w:rsidRPr="001B0D8D">
        <w:rPr>
          <w:rFonts w:asciiTheme="majorBidi" w:hAnsiTheme="majorBidi" w:cstheme="majorBidi"/>
          <w:kern w:val="0"/>
          <w:lang w:bidi="ar-SA"/>
        </w:rPr>
        <w:t xml:space="preserve"> přiloženém</w:t>
      </w:r>
      <w:r w:rsidRPr="001B0D8D">
        <w:rPr>
          <w:rFonts w:asciiTheme="majorBidi" w:hAnsiTheme="majorBidi" w:cstheme="majorBidi"/>
          <w:kern w:val="0"/>
          <w:lang w:bidi="ar-SA"/>
        </w:rPr>
        <w:t> xls dokumentu</w:t>
      </w:r>
    </w:p>
    <w:p w:rsidR="006F7A27" w:rsidRDefault="006F7A27" w:rsidP="00EA2C5C">
      <w:pPr>
        <w:widowControl/>
        <w:suppressAutoHyphens w:val="0"/>
        <w:autoSpaceDE w:val="0"/>
        <w:adjustRightInd w:val="0"/>
        <w:textAlignment w:val="auto"/>
        <w:rPr>
          <w:rFonts w:asciiTheme="majorBidi" w:hAnsiTheme="majorBidi" w:cstheme="majorBidi"/>
          <w:kern w:val="0"/>
          <w:lang w:bidi="ar-SA"/>
        </w:rPr>
      </w:pPr>
    </w:p>
    <w:p w:rsidR="006F7A27" w:rsidRDefault="006F7A27">
      <w:pPr>
        <w:suppressAutoHyphens w:val="0"/>
        <w:rPr>
          <w:rFonts w:asciiTheme="majorBidi" w:hAnsiTheme="majorBidi" w:cstheme="majorBidi"/>
          <w:kern w:val="0"/>
          <w:lang w:bidi="ar-SA"/>
        </w:rPr>
      </w:pPr>
      <w:r>
        <w:rPr>
          <w:rFonts w:asciiTheme="majorBidi" w:hAnsiTheme="majorBidi" w:cstheme="majorBidi"/>
          <w:kern w:val="0"/>
          <w:lang w:bidi="ar-SA"/>
        </w:rPr>
        <w:br w:type="page"/>
      </w:r>
    </w:p>
    <w:p w:rsidR="006721E4" w:rsidRDefault="00E4400E">
      <w:pPr>
        <w:pStyle w:val="UNIHeading2"/>
      </w:pPr>
      <w:bookmarkStart w:id="31" w:name="_Toc512266194"/>
      <w:r w:rsidRPr="001B0D8D">
        <w:lastRenderedPageBreak/>
        <w:t>Use-case diagramy</w:t>
      </w:r>
      <w:bookmarkEnd w:id="31"/>
    </w:p>
    <w:p w:rsidR="00C21C71" w:rsidRDefault="00C21C71" w:rsidP="00C21C71">
      <w:pPr>
        <w:pStyle w:val="Caption"/>
        <w:keepNext/>
        <w:jc w:val="both"/>
      </w:pPr>
      <w:r w:rsidRPr="001B0D8D">
        <w:t xml:space="preserve">Obrázek </w:t>
      </w:r>
      <w:fldSimple w:instr=" SEQ Obrázek \* ARABIC ">
        <w:r w:rsidR="00C55FB9">
          <w:rPr>
            <w:noProof/>
          </w:rPr>
          <w:t>7</w:t>
        </w:r>
      </w:fldSimple>
      <w:r w:rsidRPr="001B0D8D">
        <w:t xml:space="preserve"> - Případy </w:t>
      </w:r>
      <w:r w:rsidR="00A07FFA" w:rsidRPr="001B0D8D">
        <w:t>užití</w:t>
      </w:r>
      <w:r w:rsidR="00B05A2C" w:rsidRPr="001B0D8D">
        <w:t>: G</w:t>
      </w:r>
      <w:r w:rsidR="00A07FFA" w:rsidRPr="001B0D8D">
        <w:t>aráž</w:t>
      </w:r>
      <w:r w:rsidR="00B05A2C" w:rsidRPr="001B0D8D">
        <w:t xml:space="preserve"> </w:t>
      </w:r>
      <w:r w:rsidR="00765DD6" w:rsidRPr="001B0D8D">
        <w:t>–</w:t>
      </w:r>
      <w:r w:rsidR="00B05A2C" w:rsidRPr="001B0D8D">
        <w:t xml:space="preserve"> AS</w:t>
      </w:r>
      <w:r w:rsidR="00765DD6" w:rsidRPr="001B0D8D">
        <w:t>-</w:t>
      </w:r>
      <w:r w:rsidR="00B05A2C" w:rsidRPr="001B0D8D">
        <w:t>GS2020</w:t>
      </w:r>
      <w:r w:rsidR="006A1257" w:rsidRPr="001B0D8D">
        <w:t xml:space="preserve"> (UUAF)</w:t>
      </w:r>
    </w:p>
    <w:p w:rsidR="006F7A27" w:rsidRPr="001B0D8D" w:rsidRDefault="006F7A27" w:rsidP="00C21C71">
      <w:pPr>
        <w:pStyle w:val="Caption"/>
        <w:keepNext/>
        <w:jc w:val="both"/>
      </w:pPr>
      <w:r>
        <w:pict>
          <v:shape id="_x0000_i1053" type="#_x0000_t75" style="width:439.05pt;height:222.55pt">
            <v:imagedata r:id="rId18" o:title="BAKU Usecase diagram (21)"/>
          </v:shape>
        </w:pict>
      </w:r>
    </w:p>
    <w:p w:rsidR="006F7A27" w:rsidRDefault="006F7A27" w:rsidP="00294243">
      <w:pPr>
        <w:pStyle w:val="Caption"/>
        <w:keepNext/>
        <w:jc w:val="both"/>
      </w:pPr>
    </w:p>
    <w:p w:rsidR="00294243" w:rsidRPr="001B0D8D" w:rsidRDefault="00294243" w:rsidP="00294243">
      <w:pPr>
        <w:pStyle w:val="Caption"/>
        <w:keepNext/>
        <w:jc w:val="both"/>
      </w:pPr>
      <w:r w:rsidRPr="001B0D8D">
        <w:t xml:space="preserve">Obrázek </w:t>
      </w:r>
      <w:fldSimple w:instr=" SEQ Obrázek \* ARABIC ">
        <w:r w:rsidR="00C55FB9">
          <w:rPr>
            <w:noProof/>
          </w:rPr>
          <w:t>8</w:t>
        </w:r>
      </w:fldSimple>
      <w:r w:rsidR="00A07FFA" w:rsidRPr="001B0D8D">
        <w:t xml:space="preserve"> </w:t>
      </w:r>
      <w:r w:rsidRPr="001B0D8D">
        <w:t>- případy užití</w:t>
      </w:r>
      <w:r w:rsidR="00B05A2C" w:rsidRPr="001B0D8D">
        <w:t>:</w:t>
      </w:r>
      <w:r w:rsidRPr="001B0D8D">
        <w:t xml:space="preserve"> </w:t>
      </w:r>
      <w:r w:rsidR="00B05A2C" w:rsidRPr="001B0D8D">
        <w:t>Administrátora a vlastník</w:t>
      </w:r>
    </w:p>
    <w:p w:rsidR="006A1257" w:rsidRPr="001B0D8D" w:rsidRDefault="001376FC" w:rsidP="00294243">
      <w:pPr>
        <w:pStyle w:val="Caption"/>
        <w:keepNext/>
        <w:jc w:val="both"/>
      </w:pPr>
      <w:r>
        <w:pict>
          <v:shape id="_x0000_i1025" type="#_x0000_t75" style="width:439.05pt;height:203.75pt">
            <v:imagedata r:id="rId19" o:title="BAKU Usecase diagram (18)"/>
          </v:shape>
        </w:pict>
      </w:r>
    </w:p>
    <w:p w:rsidR="00B05A2C" w:rsidRPr="001B0D8D" w:rsidRDefault="00B05A2C" w:rsidP="00294243">
      <w:pPr>
        <w:pStyle w:val="Caption"/>
        <w:keepNext/>
        <w:jc w:val="both"/>
      </w:pPr>
    </w:p>
    <w:p w:rsidR="00A07FFA" w:rsidRPr="001B0D8D" w:rsidRDefault="00A07FFA" w:rsidP="00294243">
      <w:pPr>
        <w:pStyle w:val="Caption"/>
        <w:keepNext/>
        <w:jc w:val="both"/>
        <w:rPr>
          <w:lang w:eastAsia="en-US" w:bidi="ar-SA"/>
        </w:rPr>
      </w:pPr>
    </w:p>
    <w:p w:rsidR="00B05A2C" w:rsidRPr="001B0D8D" w:rsidRDefault="00B05A2C" w:rsidP="00294243">
      <w:pPr>
        <w:pStyle w:val="Caption"/>
        <w:keepNext/>
        <w:jc w:val="both"/>
        <w:rPr>
          <w:lang w:eastAsia="en-US" w:bidi="ar-SA"/>
        </w:rPr>
      </w:pPr>
    </w:p>
    <w:p w:rsidR="006A1257" w:rsidRPr="001B0D8D" w:rsidRDefault="006A1257" w:rsidP="00294243">
      <w:pPr>
        <w:pStyle w:val="Caption"/>
        <w:keepNext/>
        <w:jc w:val="both"/>
        <w:rPr>
          <w:lang w:eastAsia="en-US" w:bidi="ar-SA"/>
        </w:rPr>
      </w:pPr>
    </w:p>
    <w:p w:rsidR="00B05A2C" w:rsidRPr="001B0D8D" w:rsidRDefault="00B05A2C" w:rsidP="00294243">
      <w:pPr>
        <w:pStyle w:val="Caption"/>
        <w:keepNext/>
        <w:jc w:val="both"/>
        <w:rPr>
          <w:lang w:eastAsia="en-US" w:bidi="ar-SA"/>
        </w:rPr>
      </w:pPr>
    </w:p>
    <w:p w:rsidR="00B05A2C" w:rsidRPr="001B0D8D" w:rsidRDefault="00B05A2C" w:rsidP="00294243">
      <w:pPr>
        <w:pStyle w:val="Caption"/>
        <w:keepNext/>
        <w:jc w:val="both"/>
      </w:pPr>
    </w:p>
    <w:p w:rsidR="00FB153C" w:rsidRPr="001B0D8D" w:rsidRDefault="00FB153C" w:rsidP="00FB153C">
      <w:pPr>
        <w:pStyle w:val="Caption"/>
        <w:keepNext/>
        <w:jc w:val="both"/>
      </w:pPr>
      <w:r w:rsidRPr="001B0D8D">
        <w:lastRenderedPageBreak/>
        <w:t xml:space="preserve">Obrázek </w:t>
      </w:r>
      <w:fldSimple w:instr=" SEQ Obrázek \* ARABIC ">
        <w:r w:rsidR="00C55FB9">
          <w:rPr>
            <w:noProof/>
          </w:rPr>
          <w:t>9</w:t>
        </w:r>
      </w:fldSimple>
      <w:r w:rsidRPr="001B0D8D">
        <w:t xml:space="preserve"> - Případy užití</w:t>
      </w:r>
      <w:r w:rsidR="00B05A2C" w:rsidRPr="001B0D8D">
        <w:t>: N</w:t>
      </w:r>
      <w:r w:rsidRPr="001B0D8D">
        <w:t>ávštěvy a recepce</w:t>
      </w:r>
    </w:p>
    <w:p w:rsidR="00512F3A" w:rsidRPr="001B0D8D" w:rsidRDefault="001376FC" w:rsidP="00FB153C">
      <w:pPr>
        <w:pStyle w:val="Caption"/>
        <w:keepNext/>
        <w:jc w:val="both"/>
      </w:pPr>
      <w:r>
        <w:pict>
          <v:shape id="_x0000_i1026" type="#_x0000_t75" style="width:439.15pt;height:242.65pt">
            <v:imagedata r:id="rId20" o:title="BAKU Usecase diagram (19)"/>
          </v:shape>
        </w:pict>
      </w:r>
    </w:p>
    <w:p w:rsidR="00B05A2C" w:rsidRPr="001B0D8D" w:rsidRDefault="00B05A2C" w:rsidP="00FB153C">
      <w:pPr>
        <w:pStyle w:val="Caption"/>
        <w:keepNext/>
        <w:jc w:val="both"/>
      </w:pPr>
    </w:p>
    <w:p w:rsidR="006721E4" w:rsidRPr="001B0D8D" w:rsidRDefault="00E4400E">
      <w:pPr>
        <w:pStyle w:val="UNIHeading2"/>
      </w:pPr>
      <w:bookmarkStart w:id="32" w:name="_Toc512266195"/>
      <w:r w:rsidRPr="001B0D8D">
        <w:t>Use-case specifikace</w:t>
      </w:r>
      <w:bookmarkEnd w:id="32"/>
    </w:p>
    <w:p w:rsidR="006721E4" w:rsidRPr="001B0D8D" w:rsidRDefault="009C5422">
      <w:pPr>
        <w:pStyle w:val="UNIHeading3"/>
      </w:pPr>
      <w:bookmarkStart w:id="33" w:name="_Toc512266196"/>
      <w:r w:rsidRPr="001B0D8D">
        <w:t>UC01</w:t>
      </w:r>
      <w:r w:rsidR="00F52914" w:rsidRPr="001B0D8D">
        <w:t>a</w:t>
      </w:r>
      <w:r w:rsidRPr="001B0D8D">
        <w:t xml:space="preserve"> – Zjišťování</w:t>
      </w:r>
      <w:r w:rsidR="00894576" w:rsidRPr="001B0D8D">
        <w:t xml:space="preserve"> obsazenosti </w:t>
      </w:r>
      <w:r w:rsidR="00E4656E" w:rsidRPr="001B0D8D">
        <w:t xml:space="preserve">u </w:t>
      </w:r>
      <w:r w:rsidR="00894576" w:rsidRPr="001B0D8D">
        <w:t>jednotlivých míst</w:t>
      </w:r>
      <w:bookmarkEnd w:id="33"/>
    </w:p>
    <w:tbl>
      <w:tblPr>
        <w:tblW w:w="5078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669"/>
        <w:gridCol w:w="7226"/>
      </w:tblGrid>
      <w:tr w:rsidR="00093469" w:rsidRPr="001B0D8D" w:rsidTr="00B706EE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093469" w:rsidRPr="001B0D8D" w:rsidRDefault="00093469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062" w:type="pct"/>
            <w:shd w:val="clear" w:color="auto" w:fill="auto"/>
            <w:hideMark/>
          </w:tcPr>
          <w:p w:rsidR="00093469" w:rsidRPr="001B0D8D" w:rsidRDefault="001B62D9" w:rsidP="00E564A5">
            <w:pPr>
              <w:rPr>
                <w:sz w:val="18"/>
                <w:szCs w:val="18"/>
              </w:rPr>
            </w:pPr>
            <w:r w:rsidRPr="001B62D9">
              <w:rPr>
                <w:sz w:val="18"/>
                <w:szCs w:val="18"/>
              </w:rPr>
              <w:t>Zařízení u jednotlivých parkovacích míst budou v pravidelných intervalech zjišťovat obsazenost pomocí měření vzdálenosti ultrazvukovým čidlem. Cílem je zjistit změnu stavu obsazenosti motorovým vozidlem a navázat na ni další kroky.</w:t>
            </w:r>
          </w:p>
        </w:tc>
      </w:tr>
      <w:tr w:rsidR="00093469" w:rsidRPr="001B0D8D" w:rsidTr="00B706EE">
        <w:trPr>
          <w:trHeight w:val="285"/>
        </w:trPr>
        <w:tc>
          <w:tcPr>
            <w:tcW w:w="938" w:type="pct"/>
            <w:shd w:val="clear" w:color="auto" w:fill="D9E2F3"/>
            <w:noWrap/>
            <w:hideMark/>
          </w:tcPr>
          <w:p w:rsidR="00093469" w:rsidRPr="001B0D8D" w:rsidRDefault="00093469" w:rsidP="005B0FC4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062" w:type="pct"/>
            <w:shd w:val="clear" w:color="auto" w:fill="D9E2F3"/>
            <w:hideMark/>
          </w:tcPr>
          <w:p w:rsidR="00093469" w:rsidRPr="001B0D8D" w:rsidRDefault="00093469" w:rsidP="005B0FC4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DAQ uzel</w:t>
            </w:r>
            <w:r w:rsidR="00467C18" w:rsidRPr="001B0D8D">
              <w:rPr>
                <w:sz w:val="18"/>
                <w:szCs w:val="18"/>
              </w:rPr>
              <w:t xml:space="preserve"> GS2020</w:t>
            </w:r>
          </w:p>
        </w:tc>
      </w:tr>
      <w:tr w:rsidR="00093469" w:rsidRPr="001B0D8D" w:rsidTr="00B706EE">
        <w:trPr>
          <w:trHeight w:val="555"/>
        </w:trPr>
        <w:tc>
          <w:tcPr>
            <w:tcW w:w="938" w:type="pct"/>
            <w:shd w:val="clear" w:color="auto" w:fill="auto"/>
            <w:noWrap/>
            <w:hideMark/>
          </w:tcPr>
          <w:p w:rsidR="003A46C5" w:rsidRPr="001B0D8D" w:rsidRDefault="00E564A5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Podmínka</w:t>
            </w:r>
          </w:p>
          <w:p w:rsidR="00093469" w:rsidRPr="001B0D8D" w:rsidRDefault="00E564A5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 spuštění:</w:t>
            </w:r>
          </w:p>
        </w:tc>
        <w:tc>
          <w:tcPr>
            <w:tcW w:w="4062" w:type="pct"/>
            <w:shd w:val="clear" w:color="auto" w:fill="auto"/>
            <w:hideMark/>
          </w:tcPr>
          <w:p w:rsidR="00093469" w:rsidRPr="001B0D8D" w:rsidRDefault="00093469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Měření bude iniciováno uplynutím určitého časového intervalu </w:t>
            </w:r>
            <w:r w:rsidR="00E564A5" w:rsidRPr="001B0D8D">
              <w:rPr>
                <w:sz w:val="18"/>
                <w:szCs w:val="18"/>
              </w:rPr>
              <w:t>od posledního měření.</w:t>
            </w:r>
          </w:p>
        </w:tc>
      </w:tr>
      <w:tr w:rsidR="00093469" w:rsidRPr="001B0D8D" w:rsidTr="00B706EE">
        <w:trPr>
          <w:trHeight w:val="506"/>
        </w:trPr>
        <w:tc>
          <w:tcPr>
            <w:tcW w:w="938" w:type="pct"/>
            <w:shd w:val="clear" w:color="auto" w:fill="D9E2F3"/>
            <w:noWrap/>
            <w:hideMark/>
          </w:tcPr>
          <w:p w:rsidR="00093469" w:rsidRPr="001B0D8D" w:rsidRDefault="00093469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093469" w:rsidRPr="001B0D8D" w:rsidRDefault="00093469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062" w:type="pct"/>
            <w:shd w:val="clear" w:color="auto" w:fill="D9E2F3"/>
            <w:hideMark/>
          </w:tcPr>
          <w:p w:rsidR="00F91F71" w:rsidRPr="001B0D8D" w:rsidRDefault="00E564A5" w:rsidP="00D326A7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Je zjištěna obsazenost </w:t>
            </w:r>
            <w:r w:rsidR="00D326A7" w:rsidRPr="001B0D8D">
              <w:rPr>
                <w:sz w:val="18"/>
                <w:szCs w:val="18"/>
              </w:rPr>
              <w:t>motorovým vozidlem</w:t>
            </w:r>
          </w:p>
          <w:p w:rsidR="00093469" w:rsidRPr="001B0D8D" w:rsidRDefault="00E564A5" w:rsidP="00467C18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 případě změny je připravena zpráva na odeslání do agregátoru</w:t>
            </w:r>
            <w:r w:rsidR="00033E62" w:rsidRPr="001B0D8D">
              <w:rPr>
                <w:sz w:val="18"/>
                <w:szCs w:val="18"/>
              </w:rPr>
              <w:t>, která obsahuje stav obsazenost</w:t>
            </w:r>
            <w:r w:rsidR="00467C18" w:rsidRPr="001B0D8D">
              <w:rPr>
                <w:sz w:val="18"/>
                <w:szCs w:val="18"/>
              </w:rPr>
              <w:t>i.</w:t>
            </w:r>
          </w:p>
        </w:tc>
      </w:tr>
      <w:tr w:rsidR="00093469" w:rsidRPr="001B0D8D" w:rsidTr="00B706EE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093469" w:rsidRPr="001B0D8D" w:rsidRDefault="00093469" w:rsidP="00E564A5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062" w:type="pct"/>
            <w:shd w:val="clear" w:color="auto" w:fill="auto"/>
            <w:hideMark/>
          </w:tcPr>
          <w:p w:rsidR="00033E62" w:rsidRPr="001B0D8D" w:rsidRDefault="00E564A5" w:rsidP="00A07FFA">
            <w:pPr>
              <w:pStyle w:val="ListParagraph"/>
              <w:numPr>
                <w:ilvl w:val="0"/>
                <w:numId w:val="12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Senzory pravidelně v nastaveném intervalu budou zjišťovat obsazenost svého parkovacího místa. </w:t>
            </w:r>
          </w:p>
          <w:p w:rsidR="00033E62" w:rsidRPr="001B0D8D" w:rsidRDefault="00E564A5" w:rsidP="00A07FFA">
            <w:pPr>
              <w:pStyle w:val="ListParagraph"/>
              <w:numPr>
                <w:ilvl w:val="0"/>
                <w:numId w:val="12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DAQ uzly vyhodnotí podle naměřené vzdálenosti</w:t>
            </w:r>
            <w:r w:rsidR="00E4656E" w:rsidRPr="001B0D8D">
              <w:rPr>
                <w:sz w:val="18"/>
                <w:szCs w:val="18"/>
              </w:rPr>
              <w:t xml:space="preserve"> k překážce</w:t>
            </w:r>
            <w:r w:rsidRPr="001B0D8D">
              <w:rPr>
                <w:sz w:val="18"/>
                <w:szCs w:val="18"/>
              </w:rPr>
              <w:t xml:space="preserve">, zda je parkovací místo obsazené či volné. </w:t>
            </w:r>
          </w:p>
          <w:p w:rsidR="00093469" w:rsidRPr="001B0D8D" w:rsidRDefault="00D326A7" w:rsidP="00D326A7">
            <w:pPr>
              <w:pStyle w:val="ListParagraph"/>
              <w:numPr>
                <w:ilvl w:val="0"/>
                <w:numId w:val="12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DAQ uzel zjistil změnu obsazenosti oproti poslednímu měření</w:t>
            </w:r>
          </w:p>
          <w:p w:rsidR="00D326A7" w:rsidRPr="001B0D8D" w:rsidRDefault="00D326A7" w:rsidP="00D326A7">
            <w:pPr>
              <w:pStyle w:val="ListParagraph"/>
              <w:numPr>
                <w:ilvl w:val="0"/>
                <w:numId w:val="12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DAQ uzel s</w:t>
            </w:r>
            <w:r w:rsidR="00F91F71" w:rsidRPr="001B0D8D">
              <w:rPr>
                <w:sz w:val="18"/>
                <w:szCs w:val="18"/>
              </w:rPr>
              <w:t xml:space="preserve">estaví zprávu </w:t>
            </w:r>
          </w:p>
        </w:tc>
      </w:tr>
      <w:tr w:rsidR="00093469" w:rsidRPr="001B0D8D" w:rsidTr="00B706EE">
        <w:trPr>
          <w:trHeight w:val="506"/>
        </w:trPr>
        <w:tc>
          <w:tcPr>
            <w:tcW w:w="938" w:type="pct"/>
            <w:shd w:val="clear" w:color="auto" w:fill="D9E2F3"/>
            <w:noWrap/>
            <w:hideMark/>
          </w:tcPr>
          <w:p w:rsidR="00093469" w:rsidRPr="001B0D8D" w:rsidRDefault="00093469" w:rsidP="00D326A7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Alternativní tok:</w:t>
            </w:r>
          </w:p>
        </w:tc>
        <w:tc>
          <w:tcPr>
            <w:tcW w:w="4062" w:type="pct"/>
            <w:shd w:val="clear" w:color="auto" w:fill="D9E2F3"/>
            <w:hideMark/>
          </w:tcPr>
          <w:p w:rsidR="00D326A7" w:rsidRPr="001B0D8D" w:rsidRDefault="00D326A7" w:rsidP="00D326A7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3A1. DAQ uzel nezjistil změnu obsazenosti oproti poslednímu měření</w:t>
            </w:r>
            <w:r w:rsidR="00467C18" w:rsidRPr="001B0D8D">
              <w:rPr>
                <w:sz w:val="18"/>
                <w:szCs w:val="18"/>
              </w:rPr>
              <w:t>.</w:t>
            </w:r>
          </w:p>
          <w:p w:rsidR="00093469" w:rsidRPr="001B0D8D" w:rsidRDefault="00D326A7" w:rsidP="00D326A7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4A1. DAQ 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 xml:space="preserve">uzel </w:t>
            </w:r>
            <w:r w:rsidRPr="001B0D8D">
              <w:rPr>
                <w:sz w:val="18"/>
                <w:szCs w:val="18"/>
              </w:rPr>
              <w:t xml:space="preserve">nesestaví </w:t>
            </w:r>
            <w:r w:rsidR="00F91F71" w:rsidRPr="001B0D8D">
              <w:rPr>
                <w:sz w:val="18"/>
                <w:szCs w:val="18"/>
              </w:rPr>
              <w:t>novou zprávu,</w:t>
            </w:r>
            <w:r w:rsidRPr="001B0D8D">
              <w:rPr>
                <w:sz w:val="18"/>
                <w:szCs w:val="18"/>
              </w:rPr>
              <w:t xml:space="preserve"> </w:t>
            </w:r>
            <w:r w:rsidR="00F91F71" w:rsidRPr="001B0D8D">
              <w:rPr>
                <w:sz w:val="18"/>
                <w:szCs w:val="18"/>
              </w:rPr>
              <w:t>pokud nedošlo ke změně</w:t>
            </w:r>
            <w:r w:rsidR="00467C18" w:rsidRPr="001B0D8D">
              <w:rPr>
                <w:sz w:val="18"/>
                <w:szCs w:val="18"/>
              </w:rPr>
              <w:t>.</w:t>
            </w:r>
          </w:p>
        </w:tc>
      </w:tr>
      <w:tr w:rsidR="00093469" w:rsidRPr="001B0D8D" w:rsidTr="00B706EE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093469" w:rsidRPr="001B0D8D" w:rsidRDefault="00894576" w:rsidP="00894576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</w:t>
            </w:r>
            <w:r w:rsidR="00093469" w:rsidRPr="001B0D8D">
              <w:rPr>
                <w:sz w:val="18"/>
                <w:szCs w:val="18"/>
              </w:rPr>
              <w:t>:</w:t>
            </w:r>
          </w:p>
        </w:tc>
        <w:tc>
          <w:tcPr>
            <w:tcW w:w="4062" w:type="pct"/>
            <w:shd w:val="clear" w:color="auto" w:fill="auto"/>
            <w:hideMark/>
          </w:tcPr>
          <w:p w:rsidR="009A5AD6" w:rsidRPr="001B0D8D" w:rsidRDefault="00467C18" w:rsidP="00467C18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Intervaly zjišťování se mění v závislosti na světelných podmínkách v garážích (v rozmezí 1 až 10 minut). Při vyšší intenzitě světla se zjišťování obsazenosti bude snímat častěji.</w:t>
            </w:r>
          </w:p>
        </w:tc>
      </w:tr>
    </w:tbl>
    <w:p w:rsidR="00D326A7" w:rsidRPr="001B0D8D" w:rsidRDefault="00D326A7" w:rsidP="00D326A7">
      <w:pPr>
        <w:pStyle w:val="UNIHeading3"/>
      </w:pPr>
      <w:bookmarkStart w:id="34" w:name="_Toc512266197"/>
      <w:r w:rsidRPr="001B0D8D">
        <w:lastRenderedPageBreak/>
        <w:t>UC01</w:t>
      </w:r>
      <w:r w:rsidR="00F52914" w:rsidRPr="001B0D8D">
        <w:t>b</w:t>
      </w:r>
      <w:r w:rsidRPr="001B0D8D">
        <w:t xml:space="preserve"> –</w:t>
      </w:r>
      <w:r w:rsidR="00F52914" w:rsidRPr="001B0D8D">
        <w:t xml:space="preserve"> Zjišťování stavu baterií u DAQ uzlů</w:t>
      </w:r>
      <w:bookmarkEnd w:id="34"/>
    </w:p>
    <w:tbl>
      <w:tblPr>
        <w:tblW w:w="5078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669"/>
        <w:gridCol w:w="7226"/>
      </w:tblGrid>
      <w:tr w:rsidR="00D326A7" w:rsidRPr="001B0D8D" w:rsidTr="00CB4DAD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D326A7" w:rsidRPr="001B62D9" w:rsidRDefault="00D326A7" w:rsidP="00CB4DAD">
            <w:pPr>
              <w:rPr>
                <w:rFonts w:asciiTheme="minorHAnsi" w:hAnsiTheme="minorHAnsi"/>
                <w:sz w:val="18"/>
                <w:szCs w:val="18"/>
              </w:rPr>
            </w:pPr>
            <w:r w:rsidRPr="001B62D9">
              <w:rPr>
                <w:rFonts w:asciiTheme="minorHAnsi" w:hAnsiTheme="minorHAnsi"/>
                <w:sz w:val="18"/>
                <w:szCs w:val="18"/>
              </w:rPr>
              <w:t>Krátký popis:</w:t>
            </w:r>
          </w:p>
        </w:tc>
        <w:tc>
          <w:tcPr>
            <w:tcW w:w="4062" w:type="pct"/>
            <w:shd w:val="clear" w:color="auto" w:fill="auto"/>
            <w:hideMark/>
          </w:tcPr>
          <w:p w:rsidR="00F52914" w:rsidRPr="001B62D9" w:rsidRDefault="001B62D9" w:rsidP="00CB4DAD">
            <w:pPr>
              <w:rPr>
                <w:rFonts w:asciiTheme="minorHAnsi" w:hAnsiTheme="minorHAnsi"/>
                <w:sz w:val="18"/>
                <w:szCs w:val="18"/>
              </w:rPr>
            </w:pPr>
            <w:r w:rsidRPr="001B62D9">
              <w:rPr>
                <w:rFonts w:asciiTheme="minorHAnsi" w:hAnsiTheme="minorHAnsi"/>
                <w:sz w:val="18"/>
                <w:szCs w:val="18"/>
              </w:rPr>
              <w:t>Zařízení u jednotlivých parkovacích míst budou v pravidelných intervalech zjišťovat stav baterií a budou informaci předávat agregátoru.</w:t>
            </w:r>
          </w:p>
        </w:tc>
      </w:tr>
      <w:tr w:rsidR="00D326A7" w:rsidRPr="001B0D8D" w:rsidTr="00CB4DAD">
        <w:trPr>
          <w:trHeight w:val="285"/>
        </w:trPr>
        <w:tc>
          <w:tcPr>
            <w:tcW w:w="938" w:type="pct"/>
            <w:shd w:val="clear" w:color="auto" w:fill="D9E2F3"/>
            <w:noWrap/>
            <w:hideMark/>
          </w:tcPr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062" w:type="pct"/>
            <w:shd w:val="clear" w:color="auto" w:fill="D9E2F3"/>
            <w:hideMark/>
          </w:tcPr>
          <w:p w:rsidR="00D326A7" w:rsidRPr="001B0D8D" w:rsidRDefault="00467C18" w:rsidP="00CB4DAD">
            <w:p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DAQ uzel GS2020</w:t>
            </w:r>
          </w:p>
        </w:tc>
      </w:tr>
      <w:tr w:rsidR="00D326A7" w:rsidRPr="001B0D8D" w:rsidTr="00CB4DAD">
        <w:trPr>
          <w:trHeight w:val="555"/>
        </w:trPr>
        <w:tc>
          <w:tcPr>
            <w:tcW w:w="938" w:type="pct"/>
            <w:shd w:val="clear" w:color="auto" w:fill="auto"/>
            <w:noWrap/>
            <w:hideMark/>
          </w:tcPr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Podmínka</w:t>
            </w:r>
          </w:p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 spuštění:</w:t>
            </w:r>
          </w:p>
        </w:tc>
        <w:tc>
          <w:tcPr>
            <w:tcW w:w="4062" w:type="pct"/>
            <w:shd w:val="clear" w:color="auto" w:fill="auto"/>
            <w:hideMark/>
          </w:tcPr>
          <w:p w:rsidR="00D326A7" w:rsidRPr="001B0D8D" w:rsidRDefault="00467C18" w:rsidP="00CB4DAD">
            <w:p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Měření stavu baterií bude iniciováno uplynutím určitého časového intervalu od posledního měření (alespoň 1x denně).</w:t>
            </w:r>
          </w:p>
        </w:tc>
      </w:tr>
      <w:tr w:rsidR="00D326A7" w:rsidRPr="001B0D8D" w:rsidTr="00CB4DAD">
        <w:trPr>
          <w:trHeight w:val="506"/>
        </w:trPr>
        <w:tc>
          <w:tcPr>
            <w:tcW w:w="938" w:type="pct"/>
            <w:shd w:val="clear" w:color="auto" w:fill="D9E2F3"/>
            <w:noWrap/>
            <w:hideMark/>
          </w:tcPr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062" w:type="pct"/>
            <w:shd w:val="clear" w:color="auto" w:fill="D9E2F3"/>
            <w:hideMark/>
          </w:tcPr>
          <w:p w:rsidR="001546C2" w:rsidRPr="001B62D9" w:rsidRDefault="00467C18" w:rsidP="001B62D9">
            <w:pPr>
              <w:rPr>
                <w:sz w:val="18"/>
                <w:szCs w:val="18"/>
              </w:rPr>
            </w:pPr>
            <w:r w:rsidRPr="001B62D9">
              <w:rPr>
                <w:rFonts w:asciiTheme="minorHAnsi" w:hAnsiTheme="minorHAnsi"/>
                <w:sz w:val="18"/>
                <w:szCs w:val="18"/>
              </w:rPr>
              <w:t>Je zjištěn a uložen aktuální stav baterií, aby mohl být poslán v další zprávě posílat do agregátoru.</w:t>
            </w:r>
          </w:p>
        </w:tc>
      </w:tr>
      <w:tr w:rsidR="00D326A7" w:rsidRPr="001B0D8D" w:rsidTr="00CB4DAD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062" w:type="pct"/>
            <w:shd w:val="clear" w:color="auto" w:fill="auto"/>
            <w:hideMark/>
          </w:tcPr>
          <w:p w:rsidR="00467C18" w:rsidRPr="001B0D8D" w:rsidRDefault="00467C18" w:rsidP="00467C18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/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 xml:space="preserve">DAQ uzel bude pravidelně v nastaveném intervalu zjišťovat stav svých baterií. </w:t>
            </w:r>
          </w:p>
          <w:p w:rsidR="00D326A7" w:rsidRPr="001B0D8D" w:rsidRDefault="00467C18" w:rsidP="00467C18">
            <w:pPr>
              <w:pStyle w:val="ListParagraph"/>
              <w:numPr>
                <w:ilvl w:val="0"/>
                <w:numId w:val="36"/>
              </w:num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DAQ uzel uloží aktuální stav baterií pro budoucí zaslání.</w:t>
            </w:r>
          </w:p>
        </w:tc>
      </w:tr>
      <w:tr w:rsidR="00D326A7" w:rsidRPr="001B0D8D" w:rsidTr="00CB4DAD">
        <w:trPr>
          <w:trHeight w:val="506"/>
        </w:trPr>
        <w:tc>
          <w:tcPr>
            <w:tcW w:w="938" w:type="pct"/>
            <w:shd w:val="clear" w:color="auto" w:fill="D9E2F3"/>
            <w:noWrap/>
            <w:hideMark/>
          </w:tcPr>
          <w:p w:rsidR="00D326A7" w:rsidRPr="001B0D8D" w:rsidRDefault="00D326A7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Alternativní tok:</w:t>
            </w:r>
          </w:p>
        </w:tc>
        <w:tc>
          <w:tcPr>
            <w:tcW w:w="4062" w:type="pct"/>
            <w:shd w:val="clear" w:color="auto" w:fill="D9E2F3"/>
            <w:hideMark/>
          </w:tcPr>
          <w:p w:rsidR="00D326A7" w:rsidRPr="001B0D8D" w:rsidRDefault="00467C18" w:rsidP="00312CC0">
            <w:p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1A1. DAQ uzel nedokáže zjistit stav baterií a do stavu zapíše informaci o chybě. (tato informace se bude dále zpracovávat jako běžná chyba – tj. UC01c)</w:t>
            </w:r>
          </w:p>
        </w:tc>
      </w:tr>
      <w:tr w:rsidR="00D326A7" w:rsidRPr="001B0D8D" w:rsidTr="0087521F">
        <w:trPr>
          <w:trHeight w:val="352"/>
        </w:trPr>
        <w:tc>
          <w:tcPr>
            <w:tcW w:w="938" w:type="pct"/>
            <w:shd w:val="clear" w:color="auto" w:fill="auto"/>
            <w:noWrap/>
            <w:hideMark/>
          </w:tcPr>
          <w:p w:rsidR="00D326A7" w:rsidRPr="001B0D8D" w:rsidRDefault="00D326A7" w:rsidP="00CB4DA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062" w:type="pct"/>
            <w:shd w:val="clear" w:color="auto" w:fill="auto"/>
            <w:hideMark/>
          </w:tcPr>
          <w:p w:rsidR="00D326A7" w:rsidRPr="001B0D8D" w:rsidRDefault="00467C18" w:rsidP="00CB4DAD">
            <w:p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Měření stavu bude probíhat alespoň 1x denně.</w:t>
            </w:r>
          </w:p>
        </w:tc>
      </w:tr>
    </w:tbl>
    <w:p w:rsidR="005915E0" w:rsidRDefault="005915E0" w:rsidP="005915E0">
      <w:pPr>
        <w:pStyle w:val="NoSpacing"/>
      </w:pPr>
    </w:p>
    <w:p w:rsidR="00B538DB" w:rsidRPr="001B0D8D" w:rsidRDefault="00B538DB" w:rsidP="00B538DB">
      <w:pPr>
        <w:pStyle w:val="UNIHeading3"/>
      </w:pPr>
      <w:bookmarkStart w:id="35" w:name="_Toc512266198"/>
      <w:r w:rsidRPr="001B0D8D">
        <w:t>UC01c – Zjišťování problémů DAQ uzlů u jednotlivých míst</w:t>
      </w:r>
      <w:bookmarkEnd w:id="35"/>
    </w:p>
    <w:tbl>
      <w:tblPr>
        <w:tblW w:w="5078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669"/>
        <w:gridCol w:w="7226"/>
      </w:tblGrid>
      <w:tr w:rsidR="00B538DB" w:rsidRPr="001B0D8D" w:rsidTr="00F27A0B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Krátký popis:</w:t>
            </w:r>
          </w:p>
        </w:tc>
        <w:tc>
          <w:tcPr>
            <w:tcW w:w="4062" w:type="pct"/>
            <w:shd w:val="clear" w:color="auto" w:fill="auto"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1B62D9">
              <w:rPr>
                <w:rFonts w:cs="Times New Roman"/>
                <w:sz w:val="18"/>
                <w:szCs w:val="18"/>
              </w:rPr>
              <w:t>Zařízení u jednotlivých parkovacích míst budou v sledovat svůj technický stav. Cílem je zjistit problém u DAQ uzlu a co nejdříve informovat odpovědnou osobu.</w:t>
            </w:r>
          </w:p>
        </w:tc>
      </w:tr>
      <w:tr w:rsidR="00B538DB" w:rsidRPr="001B0D8D" w:rsidTr="00F27A0B">
        <w:trPr>
          <w:trHeight w:val="285"/>
        </w:trPr>
        <w:tc>
          <w:tcPr>
            <w:tcW w:w="938" w:type="pct"/>
            <w:shd w:val="clear" w:color="auto" w:fill="D9E2F3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Primární aktér:</w:t>
            </w:r>
          </w:p>
        </w:tc>
        <w:tc>
          <w:tcPr>
            <w:tcW w:w="4062" w:type="pct"/>
            <w:shd w:val="clear" w:color="auto" w:fill="D9E2F3"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DAQ uzel GS2020</w:t>
            </w:r>
          </w:p>
        </w:tc>
      </w:tr>
      <w:tr w:rsidR="00B538DB" w:rsidRPr="001B0D8D" w:rsidTr="00F27A0B">
        <w:trPr>
          <w:trHeight w:val="163"/>
        </w:trPr>
        <w:tc>
          <w:tcPr>
            <w:tcW w:w="938" w:type="pct"/>
            <w:shd w:val="clear" w:color="auto" w:fill="auto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Podmínka spuštění:</w:t>
            </w:r>
          </w:p>
        </w:tc>
        <w:tc>
          <w:tcPr>
            <w:tcW w:w="4062" w:type="pct"/>
            <w:shd w:val="clear" w:color="auto" w:fill="auto"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Dojde k detekci chyby na straně DAQ uzlu.</w:t>
            </w:r>
          </w:p>
        </w:tc>
      </w:tr>
      <w:tr w:rsidR="00B538DB" w:rsidRPr="001B0D8D" w:rsidTr="00F27A0B">
        <w:trPr>
          <w:trHeight w:val="506"/>
        </w:trPr>
        <w:tc>
          <w:tcPr>
            <w:tcW w:w="938" w:type="pct"/>
            <w:shd w:val="clear" w:color="auto" w:fill="D9E2F3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Podmínky pro </w:t>
            </w:r>
          </w:p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dokončení:</w:t>
            </w:r>
          </w:p>
        </w:tc>
        <w:tc>
          <w:tcPr>
            <w:tcW w:w="4062" w:type="pct"/>
            <w:shd w:val="clear" w:color="auto" w:fill="D9E2F3"/>
            <w:hideMark/>
          </w:tcPr>
          <w:p w:rsidR="00B538DB" w:rsidRPr="001B62D9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1B62D9">
              <w:rPr>
                <w:rFonts w:cs="Times New Roman"/>
                <w:sz w:val="18"/>
                <w:szCs w:val="18"/>
              </w:rPr>
              <w:t>Je sestavena mimořádná zpráva s informací o obsazenosti a s relevantním chybovým kódem.</w:t>
            </w:r>
          </w:p>
          <w:p w:rsidR="00B538DB" w:rsidRPr="001B62D9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1B62D9">
              <w:rPr>
                <w:rFonts w:cs="Times New Roman"/>
                <w:sz w:val="18"/>
                <w:szCs w:val="18"/>
              </w:rPr>
              <w:t>Zpráva je poslána do agregátoru.</w:t>
            </w:r>
          </w:p>
        </w:tc>
      </w:tr>
      <w:tr w:rsidR="00B538DB" w:rsidRPr="001B0D8D" w:rsidTr="00F27A0B">
        <w:trPr>
          <w:trHeight w:val="506"/>
        </w:trPr>
        <w:tc>
          <w:tcPr>
            <w:tcW w:w="938" w:type="pct"/>
            <w:shd w:val="clear" w:color="auto" w:fill="auto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Základní tok:</w:t>
            </w:r>
          </w:p>
        </w:tc>
        <w:tc>
          <w:tcPr>
            <w:tcW w:w="4062" w:type="pct"/>
            <w:shd w:val="clear" w:color="auto" w:fill="auto"/>
            <w:hideMark/>
          </w:tcPr>
          <w:p w:rsidR="00B538DB" w:rsidRPr="005915E0" w:rsidRDefault="00B538DB" w:rsidP="00F27A0B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DAQ uzel detekuje chybu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pohyb akcelerometru (pokus o krádež),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nízký stav baterií,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nepodařilo se zjistit vzdálenost pomocí ultrazvukového čidla,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nepodařilo se zjistit stav světla nebo stav baterií,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nebo kombinaci dvou a více chyb.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Je zjištěno, že informace o nové chybě ještě nebyla odeslána (v předchozí iteraci).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Je sestavena zpráva s detaily o obsazenosti a s číslem chyby.</w:t>
            </w:r>
          </w:p>
          <w:p w:rsidR="00B538DB" w:rsidRPr="005915E0" w:rsidRDefault="00B538DB" w:rsidP="00F27A0B">
            <w:pPr>
              <w:pStyle w:val="ListParagraph"/>
              <w:numPr>
                <w:ilvl w:val="0"/>
                <w:numId w:val="37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Je odeslána zpráva do agregátoru.</w:t>
            </w:r>
          </w:p>
        </w:tc>
      </w:tr>
      <w:tr w:rsidR="00B538DB" w:rsidRPr="001B0D8D" w:rsidTr="00F27A0B">
        <w:trPr>
          <w:trHeight w:val="124"/>
        </w:trPr>
        <w:tc>
          <w:tcPr>
            <w:tcW w:w="938" w:type="pct"/>
            <w:shd w:val="clear" w:color="auto" w:fill="D9E2F3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Alternativní tok:</w:t>
            </w:r>
          </w:p>
        </w:tc>
        <w:tc>
          <w:tcPr>
            <w:tcW w:w="4062" w:type="pct"/>
            <w:shd w:val="clear" w:color="auto" w:fill="D9E2F3"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2A1. Když je zjištěno, že zpráva již byla odeslána, další se nesestavuje a neodesílá.</w:t>
            </w:r>
          </w:p>
        </w:tc>
      </w:tr>
      <w:tr w:rsidR="00B538DB" w:rsidRPr="001B0D8D" w:rsidTr="00F27A0B">
        <w:trPr>
          <w:trHeight w:val="44"/>
        </w:trPr>
        <w:tc>
          <w:tcPr>
            <w:tcW w:w="938" w:type="pct"/>
            <w:shd w:val="clear" w:color="auto" w:fill="auto"/>
            <w:noWrap/>
            <w:hideMark/>
          </w:tcPr>
          <w:p w:rsidR="00B538DB" w:rsidRPr="005915E0" w:rsidRDefault="00B538DB" w:rsidP="00F27A0B">
            <w:pPr>
              <w:rPr>
                <w:rFonts w:cs="Times New Roman"/>
                <w:b/>
                <w:bCs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Interval:</w:t>
            </w:r>
          </w:p>
        </w:tc>
        <w:tc>
          <w:tcPr>
            <w:tcW w:w="4062" w:type="pct"/>
            <w:shd w:val="clear" w:color="auto" w:fill="auto"/>
            <w:hideMark/>
          </w:tcPr>
          <w:p w:rsidR="00B538DB" w:rsidRPr="005915E0" w:rsidRDefault="00B538DB" w:rsidP="00F27A0B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V případě zjištění chyby v DAQ uzlu.</w:t>
            </w:r>
          </w:p>
        </w:tc>
      </w:tr>
    </w:tbl>
    <w:p w:rsidR="00B538DB" w:rsidRDefault="00B538DB" w:rsidP="005915E0">
      <w:pPr>
        <w:pStyle w:val="NoSpacing"/>
      </w:pPr>
    </w:p>
    <w:p w:rsidR="00B538DB" w:rsidRDefault="00B538DB">
      <w:pPr>
        <w:suppressAutoHyphens w:val="0"/>
      </w:pPr>
      <w:r>
        <w:br w:type="page"/>
      </w:r>
    </w:p>
    <w:p w:rsidR="00E021B4" w:rsidRPr="001B0D8D" w:rsidRDefault="00E666A1" w:rsidP="00294243">
      <w:pPr>
        <w:pStyle w:val="UNIHeading3"/>
      </w:pPr>
      <w:bookmarkStart w:id="36" w:name="_Toc512266199"/>
      <w:r w:rsidRPr="001B0D8D">
        <w:lastRenderedPageBreak/>
        <w:t>UC02</w:t>
      </w:r>
      <w:r w:rsidR="009A5AD6" w:rsidRPr="001B0D8D">
        <w:t>a</w:t>
      </w:r>
      <w:r w:rsidR="00966254" w:rsidRPr="001B0D8D">
        <w:t xml:space="preserve"> – </w:t>
      </w:r>
      <w:r w:rsidR="00766109" w:rsidRPr="001B0D8D">
        <w:t>Synchronizace stavu DAQ uzlů do agregátoru</w:t>
      </w:r>
      <w:bookmarkEnd w:id="36"/>
    </w:p>
    <w:tbl>
      <w:tblPr>
        <w:tblW w:w="5078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5"/>
        <w:gridCol w:w="7470"/>
      </w:tblGrid>
      <w:tr w:rsidR="00E666A1" w:rsidRPr="001B0D8D" w:rsidTr="00B15F44">
        <w:trPr>
          <w:trHeight w:val="506"/>
        </w:trPr>
        <w:tc>
          <w:tcPr>
            <w:tcW w:w="801" w:type="pct"/>
            <w:shd w:val="clear" w:color="auto" w:fill="auto"/>
            <w:noWrap/>
            <w:hideMark/>
          </w:tcPr>
          <w:p w:rsidR="00E666A1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Krátký popis:</w:t>
            </w:r>
          </w:p>
        </w:tc>
        <w:tc>
          <w:tcPr>
            <w:tcW w:w="4199" w:type="pct"/>
            <w:shd w:val="clear" w:color="auto" w:fill="auto"/>
          </w:tcPr>
          <w:p w:rsidR="00E666A1" w:rsidRPr="001B62D9" w:rsidRDefault="001B62D9" w:rsidP="001376FC">
            <w:pPr>
              <w:rPr>
                <w:szCs w:val="18"/>
              </w:rPr>
            </w:pPr>
            <w:r w:rsidRPr="001B62D9">
              <w:rPr>
                <w:rFonts w:cs="Times New Roman"/>
                <w:sz w:val="18"/>
                <w:szCs w:val="18"/>
              </w:rPr>
              <w:t>Agregátor bude očekávat a zpracovávat zprávy od spárovaných DAQ uzlů. Získaná data z více DAQ uzlů bude agregovat. Bude detekovat změny a bude připravovat zprávy pro odeslání do AS-GS2020. Cílem je zjistit změny obsazenosti parkovacích míst motorovými vozidly</w:t>
            </w:r>
            <w:r>
              <w:rPr>
                <w:rFonts w:cs="Times New Roman"/>
                <w:sz w:val="18"/>
                <w:szCs w:val="18"/>
              </w:rPr>
              <w:t xml:space="preserve"> a </w:t>
            </w:r>
            <w:r w:rsidRPr="005915E0">
              <w:rPr>
                <w:rFonts w:cs="Times New Roman"/>
                <w:sz w:val="18"/>
                <w:szCs w:val="18"/>
              </w:rPr>
              <w:t>předat informace k dalšímu zpracování.</w:t>
            </w:r>
          </w:p>
        </w:tc>
      </w:tr>
      <w:tr w:rsidR="00467C18" w:rsidRPr="001B0D8D" w:rsidTr="00B15F44">
        <w:trPr>
          <w:trHeight w:val="506"/>
        </w:trPr>
        <w:tc>
          <w:tcPr>
            <w:tcW w:w="801" w:type="pct"/>
            <w:shd w:val="clear" w:color="auto" w:fill="D9E2F3"/>
            <w:noWrap/>
            <w:hideMark/>
          </w:tcPr>
          <w:p w:rsidR="00467C18" w:rsidRPr="005915E0" w:rsidRDefault="00467C18" w:rsidP="00467C18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Primární aktér:</w:t>
            </w:r>
          </w:p>
        </w:tc>
        <w:tc>
          <w:tcPr>
            <w:tcW w:w="4199" w:type="pct"/>
            <w:shd w:val="clear" w:color="auto" w:fill="D9E2F3"/>
            <w:hideMark/>
          </w:tcPr>
          <w:p w:rsidR="00467C18" w:rsidRPr="005915E0" w:rsidRDefault="00467C18" w:rsidP="00467C18">
            <w:pPr>
              <w:tabs>
                <w:tab w:val="left" w:pos="2214"/>
              </w:tabs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Agregátor GS2020</w:t>
            </w:r>
            <w:r w:rsidRPr="005915E0">
              <w:rPr>
                <w:rFonts w:cs="Times New Roman"/>
                <w:sz w:val="18"/>
                <w:szCs w:val="18"/>
              </w:rPr>
              <w:tab/>
            </w:r>
          </w:p>
        </w:tc>
      </w:tr>
      <w:tr w:rsidR="00E666A1" w:rsidRPr="001B0D8D" w:rsidTr="00B15F44">
        <w:trPr>
          <w:trHeight w:val="506"/>
        </w:trPr>
        <w:tc>
          <w:tcPr>
            <w:tcW w:w="801" w:type="pct"/>
            <w:shd w:val="clear" w:color="auto" w:fill="auto"/>
            <w:noWrap/>
            <w:hideMark/>
          </w:tcPr>
          <w:p w:rsidR="004C5838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Podmínka </w:t>
            </w:r>
          </w:p>
          <w:p w:rsidR="00E666A1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spuštění:</w:t>
            </w:r>
          </w:p>
        </w:tc>
        <w:tc>
          <w:tcPr>
            <w:tcW w:w="4199" w:type="pct"/>
            <w:shd w:val="clear" w:color="auto" w:fill="auto"/>
            <w:hideMark/>
          </w:tcPr>
          <w:p w:rsidR="001D0D3A" w:rsidRPr="005915E0" w:rsidRDefault="00467C18" w:rsidP="001B62D9">
            <w:pPr>
              <w:pStyle w:val="NoSpacing"/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6"/>
              </w:rPr>
              <w:t>Příchod běžné (ne mimořádné) zprávy od j</w:t>
            </w:r>
            <w:r w:rsidR="001B62D9">
              <w:rPr>
                <w:rFonts w:cs="Times New Roman"/>
                <w:sz w:val="18"/>
                <w:szCs w:val="16"/>
              </w:rPr>
              <w:t xml:space="preserve">ednoho ze spárovaných DAQ uzlů - </w:t>
            </w:r>
            <w:r w:rsidRPr="005915E0">
              <w:rPr>
                <w:rFonts w:cs="Times New Roman"/>
                <w:sz w:val="18"/>
                <w:szCs w:val="16"/>
              </w:rPr>
              <w:t>změna stavu parkovacího místa,</w:t>
            </w:r>
            <w:r w:rsidR="001B62D9">
              <w:rPr>
                <w:rFonts w:cs="Times New Roman"/>
                <w:sz w:val="18"/>
                <w:szCs w:val="16"/>
              </w:rPr>
              <w:t xml:space="preserve"> </w:t>
            </w:r>
            <w:r w:rsidRPr="005915E0">
              <w:rPr>
                <w:rFonts w:cs="Times New Roman"/>
                <w:sz w:val="18"/>
                <w:szCs w:val="16"/>
              </w:rPr>
              <w:t>příchod heartbeat zprávy.</w:t>
            </w:r>
          </w:p>
        </w:tc>
      </w:tr>
      <w:tr w:rsidR="00E666A1" w:rsidRPr="001B0D8D" w:rsidTr="00B15F44">
        <w:trPr>
          <w:trHeight w:val="506"/>
        </w:trPr>
        <w:tc>
          <w:tcPr>
            <w:tcW w:w="801" w:type="pct"/>
            <w:shd w:val="clear" w:color="auto" w:fill="D9E2F3"/>
            <w:noWrap/>
            <w:hideMark/>
          </w:tcPr>
          <w:p w:rsidR="00E666A1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Podmínky pro </w:t>
            </w:r>
          </w:p>
          <w:p w:rsidR="00E666A1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dokončení:</w:t>
            </w:r>
          </w:p>
        </w:tc>
        <w:tc>
          <w:tcPr>
            <w:tcW w:w="4199" w:type="pct"/>
            <w:shd w:val="clear" w:color="auto" w:fill="D9E2F3"/>
            <w:hideMark/>
          </w:tcPr>
          <w:p w:rsidR="007C375C" w:rsidRPr="005915E0" w:rsidRDefault="00467C18" w:rsidP="005915E0">
            <w:pPr>
              <w:pStyle w:val="NoSpacing"/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Sestavení agregované zprávy a její odeslání do SigFox Cloudu (která bude následně doručena do cloudu / </w:t>
            </w:r>
            <w:r w:rsidR="00A146F9" w:rsidRPr="005915E0">
              <w:rPr>
                <w:rFonts w:cs="Times New Roman"/>
                <w:sz w:val="18"/>
                <w:szCs w:val="18"/>
              </w:rPr>
              <w:t>AS-GS2020</w:t>
            </w:r>
            <w:r w:rsidRPr="005915E0">
              <w:rPr>
                <w:rFonts w:cs="Times New Roman"/>
                <w:sz w:val="18"/>
                <w:szCs w:val="18"/>
              </w:rPr>
              <w:t>).</w:t>
            </w:r>
            <w:r w:rsidR="005915E0" w:rsidRPr="005915E0">
              <w:rPr>
                <w:rFonts w:cs="Times New Roman"/>
                <w:sz w:val="18"/>
                <w:szCs w:val="18"/>
              </w:rPr>
              <w:br/>
            </w:r>
            <w:r w:rsidRPr="005915E0">
              <w:rPr>
                <w:rFonts w:cs="Times New Roman"/>
                <w:sz w:val="18"/>
                <w:szCs w:val="18"/>
                <w:u w:val="single"/>
              </w:rPr>
              <w:t>Omezení:</w:t>
            </w:r>
            <w:r w:rsidRPr="005915E0">
              <w:rPr>
                <w:rFonts w:cs="Times New Roman"/>
                <w:sz w:val="18"/>
                <w:szCs w:val="18"/>
              </w:rPr>
              <w:t xml:space="preserve"> Zprávy se změnami obsazenosti musí splňovat limitace dané operátorem. V případě sítě SigFox je limitace 12 Bajtů na zprávu a denní limit je 140 zpráv.</w:t>
            </w:r>
          </w:p>
        </w:tc>
      </w:tr>
      <w:tr w:rsidR="00E666A1" w:rsidRPr="001B0D8D" w:rsidTr="00B15F44">
        <w:trPr>
          <w:trHeight w:val="506"/>
        </w:trPr>
        <w:tc>
          <w:tcPr>
            <w:tcW w:w="801" w:type="pct"/>
            <w:shd w:val="clear" w:color="auto" w:fill="auto"/>
            <w:noWrap/>
            <w:hideMark/>
          </w:tcPr>
          <w:p w:rsidR="00E666A1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Základní tok:</w:t>
            </w:r>
          </w:p>
        </w:tc>
        <w:tc>
          <w:tcPr>
            <w:tcW w:w="4199" w:type="pct"/>
            <w:shd w:val="clear" w:color="auto" w:fill="auto"/>
            <w:hideMark/>
          </w:tcPr>
          <w:p w:rsidR="00467C18" w:rsidRPr="005915E0" w:rsidRDefault="00467C18" w:rsidP="00467C18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Agregátor očekává a přijímá zprávy od spárovaných DAQ uzlů. </w:t>
            </w:r>
          </w:p>
          <w:p w:rsidR="00467C18" w:rsidRPr="005915E0" w:rsidRDefault="00467C18" w:rsidP="00467C18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Z příchozí zprávy identifikuje DAQ uzel, obsazenost a zbývající kapacitu baterií. </w:t>
            </w:r>
          </w:p>
          <w:p w:rsidR="00467C18" w:rsidRPr="005915E0" w:rsidRDefault="00467C18" w:rsidP="00467C18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Agregátor zjistí, že došlo ke změně stavu od poslední synchronizace s </w:t>
            </w:r>
            <w:r w:rsidR="00A146F9" w:rsidRPr="005915E0">
              <w:rPr>
                <w:rFonts w:cs="Times New Roman"/>
                <w:sz w:val="18"/>
                <w:szCs w:val="18"/>
              </w:rPr>
              <w:t>AS-GS2020</w:t>
            </w:r>
            <w:r w:rsidRPr="005915E0">
              <w:rPr>
                <w:rFonts w:cs="Times New Roman"/>
                <w:sz w:val="18"/>
                <w:szCs w:val="18"/>
              </w:rPr>
              <w:t>.</w:t>
            </w:r>
          </w:p>
          <w:p w:rsidR="00467C18" w:rsidRPr="005915E0" w:rsidRDefault="00467C18" w:rsidP="00467C18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Připraví agregovanou zprávu, která obsahuje informaci o všech přidružených čidlech a také o svém stavu. </w:t>
            </w:r>
          </w:p>
          <w:p w:rsidR="00E666A1" w:rsidRPr="005915E0" w:rsidRDefault="00467C18" w:rsidP="00A146F9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Agregátor pošle agregovanou zprávu s aktuálním stavem spárovaných čidel do SigFox cloudu (který jí má následně odeslat do </w:t>
            </w:r>
            <w:r w:rsidR="00A146F9" w:rsidRPr="005915E0">
              <w:rPr>
                <w:rFonts w:cs="Times New Roman"/>
                <w:sz w:val="18"/>
                <w:szCs w:val="18"/>
              </w:rPr>
              <w:t>AS-GS2020</w:t>
            </w:r>
            <w:r w:rsidRPr="005915E0"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E666A1" w:rsidRPr="001B0D8D" w:rsidTr="00A852B7">
        <w:trPr>
          <w:trHeight w:val="506"/>
        </w:trPr>
        <w:tc>
          <w:tcPr>
            <w:tcW w:w="801" w:type="pct"/>
            <w:shd w:val="clear" w:color="auto" w:fill="D9E2F3"/>
            <w:noWrap/>
            <w:hideMark/>
          </w:tcPr>
          <w:p w:rsidR="004C5838" w:rsidRPr="005915E0" w:rsidRDefault="00E666A1" w:rsidP="00E666A1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Alternativní </w:t>
            </w:r>
          </w:p>
          <w:p w:rsidR="00E666A1" w:rsidRPr="005915E0" w:rsidRDefault="00E666A1" w:rsidP="00E666A1">
            <w:pPr>
              <w:rPr>
                <w:rFonts w:cs="Times New Roman"/>
                <w:b/>
                <w:bCs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tok:</w:t>
            </w:r>
          </w:p>
        </w:tc>
        <w:tc>
          <w:tcPr>
            <w:tcW w:w="4199" w:type="pct"/>
            <w:shd w:val="clear" w:color="auto" w:fill="D9E2F3"/>
          </w:tcPr>
          <w:p w:rsidR="00467C18" w:rsidRPr="005915E0" w:rsidRDefault="00467C18" w:rsidP="00467C18">
            <w:pPr>
              <w:pStyle w:val="NoSpacing"/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5A1. Agregátor neodešle zprávu, pokud nedošlo ke změně a pokud od poslední synchronizace uběhlo méně než hodina (heartbeat nemá být poslán).</w:t>
            </w:r>
          </w:p>
          <w:p w:rsidR="00D37B23" w:rsidRPr="005915E0" w:rsidRDefault="00467C18" w:rsidP="00467C18">
            <w:p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5A2. Agregátor neodešle zprávu ihned, pokud došlo k vyčerpání limitu SigFox zpráv. V tomto případě musí počkat až 10 minut na další navýšení limitu.</w:t>
            </w:r>
          </w:p>
        </w:tc>
      </w:tr>
      <w:tr w:rsidR="0065166F" w:rsidRPr="001B0D8D" w:rsidTr="00B15F44">
        <w:trPr>
          <w:trHeight w:val="506"/>
        </w:trPr>
        <w:tc>
          <w:tcPr>
            <w:tcW w:w="801" w:type="pct"/>
            <w:shd w:val="clear" w:color="auto" w:fill="auto"/>
            <w:noWrap/>
            <w:hideMark/>
          </w:tcPr>
          <w:p w:rsidR="0065166F" w:rsidRPr="005915E0" w:rsidRDefault="00E666A1" w:rsidP="00E666A1">
            <w:pPr>
              <w:rPr>
                <w:rFonts w:cs="Times New Roman"/>
                <w:b/>
                <w:bCs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Interval:</w:t>
            </w:r>
          </w:p>
        </w:tc>
        <w:tc>
          <w:tcPr>
            <w:tcW w:w="4199" w:type="pct"/>
            <w:shd w:val="clear" w:color="auto" w:fill="auto"/>
            <w:hideMark/>
          </w:tcPr>
          <w:p w:rsidR="00467C18" w:rsidRPr="005915E0" w:rsidRDefault="00467C18" w:rsidP="00467C18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Hned při změně stavu místa (v případě nevyčerpaných zpráv u operátora).</w:t>
            </w:r>
          </w:p>
          <w:p w:rsidR="00467C18" w:rsidRPr="005915E0" w:rsidRDefault="00467C18" w:rsidP="00467C18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Do deseti minut od změny (při vyčerpání limitu volných SigFox zpráv).</w:t>
            </w:r>
          </w:p>
          <w:p w:rsidR="00A146F9" w:rsidRPr="005915E0" w:rsidRDefault="00467C18" w:rsidP="00A146F9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 xml:space="preserve">Vždy alespoň 1x za hodinu (jinak budou všechna dotčená čidla označena za chybná </w:t>
            </w:r>
          </w:p>
          <w:p w:rsidR="0065166F" w:rsidRPr="005915E0" w:rsidRDefault="00467C18" w:rsidP="00A146F9">
            <w:pPr>
              <w:pStyle w:val="ListParagraph"/>
              <w:rPr>
                <w:rFonts w:cs="Times New Roman"/>
                <w:sz w:val="18"/>
                <w:szCs w:val="18"/>
              </w:rPr>
            </w:pPr>
            <w:r w:rsidRPr="005915E0">
              <w:rPr>
                <w:rFonts w:cs="Times New Roman"/>
                <w:sz w:val="18"/>
                <w:szCs w:val="18"/>
              </w:rPr>
              <w:t>v </w:t>
            </w:r>
            <w:r w:rsidR="00A146F9" w:rsidRPr="005915E0">
              <w:rPr>
                <w:rFonts w:cs="Times New Roman"/>
                <w:sz w:val="18"/>
                <w:szCs w:val="18"/>
              </w:rPr>
              <w:t>AS-GS2020</w:t>
            </w:r>
            <w:r w:rsidR="001B62D9">
              <w:rPr>
                <w:rFonts w:cs="Times New Roman"/>
                <w:sz w:val="18"/>
                <w:szCs w:val="18"/>
              </w:rPr>
              <w:t>).</w:t>
            </w:r>
          </w:p>
        </w:tc>
      </w:tr>
    </w:tbl>
    <w:p w:rsidR="00B538DB" w:rsidRDefault="00B538DB" w:rsidP="00B538DB">
      <w:pPr>
        <w:pStyle w:val="NoSpacing"/>
      </w:pPr>
      <w:bookmarkStart w:id="37" w:name="_Toc512266200"/>
    </w:p>
    <w:p w:rsidR="00B538DB" w:rsidRDefault="00B538DB">
      <w:pPr>
        <w:suppressAutoHyphens w:val="0"/>
        <w:rPr>
          <w:rFonts w:ascii="Arial" w:hAnsi="Arial"/>
          <w:b/>
          <w:color w:val="002868"/>
          <w:spacing w:val="10"/>
          <w:szCs w:val="28"/>
        </w:rPr>
      </w:pPr>
      <w:r>
        <w:br w:type="page"/>
      </w:r>
    </w:p>
    <w:p w:rsidR="004538FB" w:rsidRPr="001B0D8D" w:rsidRDefault="004538FB" w:rsidP="004538FB">
      <w:pPr>
        <w:pStyle w:val="UNIHeading3"/>
      </w:pPr>
      <w:r w:rsidRPr="001B0D8D">
        <w:lastRenderedPageBreak/>
        <w:t>UC02b – Zjišťování chyb agregátorem</w:t>
      </w:r>
      <w:bookmarkEnd w:id="37"/>
    </w:p>
    <w:tbl>
      <w:tblPr>
        <w:tblW w:w="5090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7"/>
        <w:gridCol w:w="7489"/>
      </w:tblGrid>
      <w:tr w:rsidR="004538FB" w:rsidRPr="001B0D8D" w:rsidTr="001B62D9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200" w:type="pct"/>
            <w:shd w:val="clear" w:color="auto" w:fill="auto"/>
          </w:tcPr>
          <w:p w:rsidR="004538FB" w:rsidRPr="001B62D9" w:rsidRDefault="00467C18" w:rsidP="001B62D9">
            <w:pPr>
              <w:rPr>
                <w:sz w:val="18"/>
                <w:szCs w:val="18"/>
              </w:rPr>
            </w:pPr>
            <w:r w:rsidRPr="001B62D9">
              <w:rPr>
                <w:sz w:val="18"/>
                <w:szCs w:val="18"/>
              </w:rPr>
              <w:t>Agregátor má detekovat chyby na spárovaných DAQ uzlech.</w:t>
            </w:r>
            <w:r w:rsidR="001B62D9">
              <w:rPr>
                <w:sz w:val="18"/>
                <w:szCs w:val="18"/>
              </w:rPr>
              <w:t xml:space="preserve"> </w:t>
            </w:r>
            <w:r w:rsidRPr="001B62D9">
              <w:rPr>
                <w:sz w:val="18"/>
                <w:szCs w:val="18"/>
              </w:rPr>
              <w:t>Chyba může přijít ve zprávě (např. nízký stav baterií). Za chybu se také považuje, že zpráva nedošla do jedné hodiny od poslední synchronizace.</w:t>
            </w:r>
            <w:r w:rsidR="001B62D9">
              <w:rPr>
                <w:sz w:val="18"/>
                <w:szCs w:val="18"/>
              </w:rPr>
              <w:t xml:space="preserve"> </w:t>
            </w:r>
            <w:r w:rsidRPr="001B62D9">
              <w:rPr>
                <w:sz w:val="18"/>
                <w:szCs w:val="18"/>
              </w:rPr>
              <w:t xml:space="preserve">Nové chyby se okamžitě mají přeposílat do </w:t>
            </w:r>
            <w:r w:rsidR="00A146F9" w:rsidRPr="001B62D9">
              <w:rPr>
                <w:sz w:val="18"/>
                <w:szCs w:val="18"/>
              </w:rPr>
              <w:t xml:space="preserve">AS-GS2020 </w:t>
            </w:r>
            <w:r w:rsidRPr="001B62D9">
              <w:rPr>
                <w:sz w:val="18"/>
                <w:szCs w:val="18"/>
              </w:rPr>
              <w:t>k dalšímu zpracování.</w:t>
            </w:r>
          </w:p>
        </w:tc>
      </w:tr>
      <w:tr w:rsidR="004538FB" w:rsidRPr="001B0D8D" w:rsidTr="001B62D9">
        <w:trPr>
          <w:trHeight w:val="248"/>
        </w:trPr>
        <w:tc>
          <w:tcPr>
            <w:tcW w:w="800" w:type="pct"/>
            <w:shd w:val="clear" w:color="auto" w:fill="D9E2F3"/>
            <w:noWrap/>
            <w:hideMark/>
          </w:tcPr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200" w:type="pct"/>
            <w:shd w:val="clear" w:color="auto" w:fill="D9E2F3"/>
            <w:hideMark/>
          </w:tcPr>
          <w:p w:rsidR="004538FB" w:rsidRPr="0087521F" w:rsidRDefault="00467C18" w:rsidP="00A146F9">
            <w:pPr>
              <w:pStyle w:val="UNITableContent"/>
              <w:rPr>
                <w:rFonts w:asciiTheme="minorHAnsi" w:hAnsiTheme="minorHAnsi"/>
                <w:szCs w:val="18"/>
                <w:lang w:val="en-US"/>
              </w:rPr>
            </w:pPr>
            <w:r w:rsidRPr="001B0D8D">
              <w:rPr>
                <w:rFonts w:asciiTheme="minorHAnsi" w:hAnsiTheme="minorHAnsi"/>
                <w:szCs w:val="18"/>
              </w:rPr>
              <w:t>Agregátor GS2020</w:t>
            </w:r>
            <w:r w:rsidR="0087521F">
              <w:rPr>
                <w:rFonts w:asciiTheme="minorHAnsi" w:hAnsiTheme="minorHAnsi"/>
                <w:szCs w:val="18"/>
              </w:rPr>
              <w:t xml:space="preserve"> </w:t>
            </w:r>
            <w:r w:rsidR="0087521F">
              <w:rPr>
                <w:rFonts w:asciiTheme="minorHAnsi" w:hAnsiTheme="minorHAnsi"/>
                <w:szCs w:val="18"/>
                <w:lang w:val="en-US"/>
              </w:rPr>
              <w:t>(d</w:t>
            </w:r>
            <w:proofErr w:type="spellStart"/>
            <w:r w:rsidR="0087521F">
              <w:rPr>
                <w:rFonts w:asciiTheme="minorHAnsi" w:hAnsiTheme="minorHAnsi"/>
                <w:szCs w:val="18"/>
              </w:rPr>
              <w:t>ále</w:t>
            </w:r>
            <w:proofErr w:type="spellEnd"/>
            <w:r w:rsidR="0087521F">
              <w:rPr>
                <w:rFonts w:asciiTheme="minorHAnsi" w:hAnsiTheme="minorHAnsi"/>
                <w:szCs w:val="18"/>
              </w:rPr>
              <w:t xml:space="preserve"> AG</w:t>
            </w:r>
            <w:r w:rsidR="0087521F">
              <w:rPr>
                <w:rFonts w:asciiTheme="minorHAnsi" w:hAnsiTheme="minorHAnsi"/>
                <w:szCs w:val="18"/>
                <w:lang w:val="en-US"/>
              </w:rPr>
              <w:t>R)</w:t>
            </w:r>
          </w:p>
        </w:tc>
      </w:tr>
      <w:tr w:rsidR="004538FB" w:rsidRPr="001B0D8D" w:rsidTr="001B62D9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Podmínka </w:t>
            </w:r>
          </w:p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spuštění:</w:t>
            </w:r>
          </w:p>
        </w:tc>
        <w:tc>
          <w:tcPr>
            <w:tcW w:w="4200" w:type="pct"/>
            <w:shd w:val="clear" w:color="auto" w:fill="auto"/>
            <w:hideMark/>
          </w:tcPr>
          <w:p w:rsidR="00467C18" w:rsidRPr="001B0D8D" w:rsidRDefault="00467C18" w:rsidP="00467C18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Příchod zprávy ze spárovaných DAQ uzlů s nově nahlášenou chybou.</w:t>
            </w:r>
          </w:p>
          <w:p w:rsidR="004538FB" w:rsidRPr="001B0D8D" w:rsidRDefault="00467C18" w:rsidP="00467C18">
            <w:pPr>
              <w:pStyle w:val="ListParagraph"/>
              <w:numPr>
                <w:ilvl w:val="0"/>
                <w:numId w:val="31"/>
              </w:num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Nepřišla ani jedna zpráva ze spárovaného DAQ uzlu více než hodinu.</w:t>
            </w:r>
          </w:p>
        </w:tc>
      </w:tr>
      <w:tr w:rsidR="004538FB" w:rsidRPr="001B0D8D" w:rsidTr="001B62D9">
        <w:trPr>
          <w:trHeight w:val="506"/>
        </w:trPr>
        <w:tc>
          <w:tcPr>
            <w:tcW w:w="800" w:type="pct"/>
            <w:shd w:val="clear" w:color="auto" w:fill="D9E2F3"/>
            <w:noWrap/>
            <w:hideMark/>
          </w:tcPr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200" w:type="pct"/>
            <w:shd w:val="clear" w:color="auto" w:fill="D9E2F3"/>
            <w:hideMark/>
          </w:tcPr>
          <w:p w:rsidR="00EA032E" w:rsidRPr="001B0D8D" w:rsidRDefault="00467C18" w:rsidP="00A3313B">
            <w:p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Sestavení mimořádné agregované zprávy a její okamžité odeslání do cloudu.</w:t>
            </w:r>
            <w:r w:rsidRPr="001B0D8D">
              <w:rPr>
                <w:rFonts w:asciiTheme="minorHAnsi" w:hAnsiTheme="minorHAnsi"/>
                <w:sz w:val="18"/>
                <w:szCs w:val="18"/>
              </w:rPr>
              <w:br/>
            </w:r>
            <w:r w:rsidRPr="001B0D8D">
              <w:rPr>
                <w:rFonts w:asciiTheme="minorHAnsi" w:hAnsiTheme="minorHAnsi"/>
                <w:sz w:val="18"/>
                <w:szCs w:val="18"/>
                <w:u w:val="single"/>
              </w:rPr>
              <w:t>Omezení:</w:t>
            </w:r>
            <w:r w:rsidRPr="001B0D8D">
              <w:rPr>
                <w:rFonts w:asciiTheme="minorHAnsi" w:hAnsiTheme="minorHAnsi"/>
                <w:sz w:val="18"/>
                <w:szCs w:val="18"/>
              </w:rPr>
              <w:t xml:space="preserve"> odeslání se týká pouze první chyby z řady. Další příchozí zprávy se stejnou chybou nemají generovat tuto přednostní zprávu.</w:t>
            </w:r>
          </w:p>
        </w:tc>
      </w:tr>
      <w:tr w:rsidR="004538FB" w:rsidRPr="001B0D8D" w:rsidTr="001B62D9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200" w:type="pct"/>
            <w:shd w:val="clear" w:color="auto" w:fill="auto"/>
            <w:hideMark/>
          </w:tcPr>
          <w:p w:rsidR="00467C18" w:rsidRPr="001B0D8D" w:rsidRDefault="0087521F" w:rsidP="005915E0">
            <w:pPr>
              <w:pStyle w:val="ListParagraph"/>
              <w:numPr>
                <w:ilvl w:val="0"/>
                <w:numId w:val="38"/>
              </w:numPr>
              <w:ind w:left="295" w:hanging="283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AGR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 xml:space="preserve"> analyzuje příchozí zprávy.</w:t>
            </w:r>
          </w:p>
          <w:p w:rsidR="00467C18" w:rsidRPr="001B0D8D" w:rsidRDefault="0087521F" w:rsidP="005915E0">
            <w:pPr>
              <w:pStyle w:val="ListParagraph"/>
              <w:numPr>
                <w:ilvl w:val="0"/>
                <w:numId w:val="38"/>
              </w:numPr>
              <w:ind w:left="295" w:hanging="283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AGR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 xml:space="preserve"> z příchozích zpráv zjistí, že se objevila nová chyba u jednoho nebo více DAQ uzlů.</w:t>
            </w:r>
          </w:p>
          <w:p w:rsidR="00467C18" w:rsidRPr="001B0D8D" w:rsidRDefault="0087521F" w:rsidP="005915E0">
            <w:pPr>
              <w:pStyle w:val="ListParagraph"/>
              <w:numPr>
                <w:ilvl w:val="0"/>
                <w:numId w:val="38"/>
              </w:numPr>
              <w:ind w:left="295" w:hanging="283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AGR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 xml:space="preserve"> připraví agregovanou zprávu, která obsahuje informaci o všech přidružených čidlech a také o jejich stavech. </w:t>
            </w:r>
          </w:p>
          <w:p w:rsidR="00467C18" w:rsidRPr="001B0D8D" w:rsidRDefault="0087521F" w:rsidP="005915E0">
            <w:pPr>
              <w:pStyle w:val="ListParagraph"/>
              <w:numPr>
                <w:ilvl w:val="0"/>
                <w:numId w:val="38"/>
              </w:numPr>
              <w:ind w:left="295" w:hanging="283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AGR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 xml:space="preserve"> pošle mimořádnou agregovanou zprávu s aktuálním stavem spárovaných čidel do SigFox cloudu (který jí má následně odeslat do </w:t>
            </w:r>
            <w:r w:rsidR="00A146F9" w:rsidRPr="001B0D8D">
              <w:rPr>
                <w:sz w:val="18"/>
                <w:szCs w:val="18"/>
              </w:rPr>
              <w:t>AS-GS2020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>, kde bude logika pro zpracování chyb).</w:t>
            </w:r>
          </w:p>
          <w:p w:rsidR="00A3313B" w:rsidRPr="001B0D8D" w:rsidRDefault="00467C18" w:rsidP="005915E0">
            <w:pPr>
              <w:pStyle w:val="ListParagraph"/>
              <w:ind w:left="295" w:hanging="283"/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i/>
                <w:sz w:val="18"/>
                <w:szCs w:val="18"/>
                <w:u w:val="single"/>
              </w:rPr>
              <w:t>Důležitá informace</w:t>
            </w:r>
            <w:r w:rsidRPr="001B0D8D">
              <w:rPr>
                <w:rFonts w:asciiTheme="minorHAnsi" w:hAnsiTheme="minorHAnsi"/>
                <w:i/>
                <w:sz w:val="18"/>
                <w:szCs w:val="18"/>
              </w:rPr>
              <w:t>: Detekované chyby se zasílají přednostně a výjimečně se díky nim může i překročit maximální dovolený počet zpráv za den (za chybu se považuje také velmi nízký stav baterií). Informace o možnosti mimořádného překročení tohoto limitu byla potvrzena zástupcem společnosti SimpleCell.</w:t>
            </w:r>
          </w:p>
        </w:tc>
      </w:tr>
      <w:tr w:rsidR="004538FB" w:rsidRPr="001B0D8D" w:rsidTr="001B62D9">
        <w:trPr>
          <w:trHeight w:val="902"/>
        </w:trPr>
        <w:tc>
          <w:tcPr>
            <w:tcW w:w="800" w:type="pct"/>
            <w:shd w:val="clear" w:color="auto" w:fill="D9E2F3"/>
            <w:noWrap/>
            <w:hideMark/>
          </w:tcPr>
          <w:p w:rsidR="004538FB" w:rsidRPr="001B0D8D" w:rsidRDefault="004538FB" w:rsidP="00CB4DA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Alternativní </w:t>
            </w:r>
          </w:p>
          <w:p w:rsidR="004538FB" w:rsidRPr="001B0D8D" w:rsidRDefault="004538FB" w:rsidP="00CB4DA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tok:</w:t>
            </w:r>
          </w:p>
        </w:tc>
        <w:tc>
          <w:tcPr>
            <w:tcW w:w="4200" w:type="pct"/>
            <w:shd w:val="clear" w:color="auto" w:fill="D9E2F3"/>
          </w:tcPr>
          <w:p w:rsidR="00386481" w:rsidRPr="001B0D8D" w:rsidRDefault="00467C18" w:rsidP="0087521F">
            <w:pPr>
              <w:pStyle w:val="NoSpacing"/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6"/>
              </w:rPr>
              <w:t xml:space="preserve">2A1. </w:t>
            </w:r>
            <w:r w:rsidR="0087521F">
              <w:rPr>
                <w:rFonts w:asciiTheme="minorHAnsi" w:hAnsiTheme="minorHAnsi"/>
                <w:sz w:val="18"/>
                <w:szCs w:val="16"/>
              </w:rPr>
              <w:t>AGR</w:t>
            </w:r>
            <w:r w:rsidRPr="001B0D8D">
              <w:rPr>
                <w:rFonts w:asciiTheme="minorHAnsi" w:hAnsiTheme="minorHAnsi"/>
                <w:sz w:val="18"/>
                <w:szCs w:val="16"/>
              </w:rPr>
              <w:t xml:space="preserve"> zjistí, že nepřišla zpráva z jednoho nebo více čidel více než hodinu. Označí </w:t>
            </w:r>
            <w:r w:rsidR="0087521F">
              <w:rPr>
                <w:rFonts w:asciiTheme="minorHAnsi" w:hAnsiTheme="minorHAnsi"/>
                <w:sz w:val="18"/>
                <w:szCs w:val="16"/>
              </w:rPr>
              <w:t>je jako</w:t>
            </w:r>
            <w:r w:rsidRPr="001B0D8D">
              <w:rPr>
                <w:rFonts w:asciiTheme="minorHAnsi" w:hAnsiTheme="minorHAnsi"/>
                <w:sz w:val="18"/>
                <w:szCs w:val="16"/>
              </w:rPr>
              <w:t xml:space="preserve"> chybné.</w:t>
            </w:r>
            <w:r w:rsidR="005915E0">
              <w:rPr>
                <w:rFonts w:asciiTheme="minorHAnsi" w:hAnsiTheme="minorHAnsi"/>
                <w:sz w:val="18"/>
                <w:szCs w:val="16"/>
              </w:rPr>
              <w:br/>
            </w:r>
            <w:r w:rsidRPr="001B0D8D">
              <w:rPr>
                <w:rFonts w:asciiTheme="minorHAnsi" w:hAnsiTheme="minorHAnsi"/>
                <w:sz w:val="18"/>
                <w:szCs w:val="16"/>
              </w:rPr>
              <w:t xml:space="preserve">4A1. Když </w:t>
            </w:r>
            <w:r w:rsidR="0087521F">
              <w:rPr>
                <w:rFonts w:asciiTheme="minorHAnsi" w:hAnsiTheme="minorHAnsi"/>
                <w:sz w:val="18"/>
                <w:szCs w:val="16"/>
              </w:rPr>
              <w:t>AGR zjistí</w:t>
            </w:r>
            <w:r w:rsidRPr="001B0D8D">
              <w:rPr>
                <w:rFonts w:asciiTheme="minorHAnsi" w:hAnsiTheme="minorHAnsi"/>
                <w:sz w:val="18"/>
                <w:szCs w:val="16"/>
              </w:rPr>
              <w:t>, že mimořádná zpráva již byla odeslána, další se nesestavuje a neodesílá.</w:t>
            </w:r>
            <w:r w:rsidR="005915E0">
              <w:rPr>
                <w:rFonts w:asciiTheme="minorHAnsi" w:hAnsiTheme="minorHAnsi"/>
                <w:sz w:val="18"/>
                <w:szCs w:val="16"/>
              </w:rPr>
              <w:br/>
            </w:r>
            <w:r w:rsidRPr="001B0D8D">
              <w:rPr>
                <w:rFonts w:asciiTheme="minorHAnsi" w:hAnsiTheme="minorHAnsi"/>
                <w:sz w:val="18"/>
                <w:szCs w:val="16"/>
              </w:rPr>
              <w:t>4A2. Když</w:t>
            </w:r>
            <w:r w:rsidR="0087521F">
              <w:rPr>
                <w:rFonts w:asciiTheme="minorHAnsi" w:hAnsiTheme="minorHAnsi"/>
                <w:sz w:val="18"/>
                <w:szCs w:val="16"/>
              </w:rPr>
              <w:t xml:space="preserve"> AGR zjistí</w:t>
            </w:r>
            <w:r w:rsidRPr="001B0D8D">
              <w:rPr>
                <w:rFonts w:asciiTheme="minorHAnsi" w:hAnsiTheme="minorHAnsi"/>
                <w:sz w:val="18"/>
                <w:szCs w:val="16"/>
              </w:rPr>
              <w:t>, že se chyba přestala objevovat, sestaví se mimořádná synchronizační zpráva – pro aktualizaci stavu v </w:t>
            </w:r>
            <w:r w:rsidR="00A146F9" w:rsidRPr="001B0D8D">
              <w:rPr>
                <w:sz w:val="18"/>
                <w:szCs w:val="18"/>
              </w:rPr>
              <w:t>AS-GS2020.</w:t>
            </w:r>
          </w:p>
        </w:tc>
      </w:tr>
      <w:tr w:rsidR="004538FB" w:rsidRPr="001B0D8D" w:rsidTr="001B62D9">
        <w:trPr>
          <w:trHeight w:val="286"/>
        </w:trPr>
        <w:tc>
          <w:tcPr>
            <w:tcW w:w="800" w:type="pct"/>
            <w:shd w:val="clear" w:color="auto" w:fill="auto"/>
            <w:noWrap/>
            <w:hideMark/>
          </w:tcPr>
          <w:p w:rsidR="004538FB" w:rsidRPr="001B0D8D" w:rsidRDefault="004538FB" w:rsidP="00CB4DA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200" w:type="pct"/>
            <w:shd w:val="clear" w:color="auto" w:fill="auto"/>
            <w:hideMark/>
          </w:tcPr>
          <w:p w:rsidR="004538FB" w:rsidRPr="001B0D8D" w:rsidRDefault="00467C18" w:rsidP="0087521F">
            <w:p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Při detekované chybě nebo jednu hodinu od poslední zprávy z DAQ uzlu (nepřišel heartbeat).</w:t>
            </w:r>
          </w:p>
        </w:tc>
      </w:tr>
    </w:tbl>
    <w:p w:rsidR="00191A31" w:rsidRPr="001B0D8D" w:rsidRDefault="00191A31" w:rsidP="00191A31">
      <w:pPr>
        <w:pStyle w:val="UNIHeading3"/>
      </w:pPr>
      <w:bookmarkStart w:id="38" w:name="_Toc512266201"/>
      <w:r w:rsidRPr="001B0D8D">
        <w:t>UC03</w:t>
      </w:r>
      <w:r w:rsidR="005372FE" w:rsidRPr="001B0D8D">
        <w:t>a</w:t>
      </w:r>
      <w:r w:rsidRPr="001B0D8D">
        <w:t xml:space="preserve"> – </w:t>
      </w:r>
      <w:r w:rsidR="00766109" w:rsidRPr="001B0D8D">
        <w:t xml:space="preserve">Synchronizace stavu agregátoru a čidel do </w:t>
      </w:r>
      <w:r w:rsidR="00512F3A" w:rsidRPr="001B0D8D">
        <w:t>AS-</w:t>
      </w:r>
      <w:r w:rsidR="00916E56" w:rsidRPr="001B0D8D">
        <w:t>GS2020</w:t>
      </w:r>
      <w:bookmarkEnd w:id="38"/>
    </w:p>
    <w:tbl>
      <w:tblPr>
        <w:tblW w:w="5090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12"/>
        <w:gridCol w:w="7504"/>
      </w:tblGrid>
      <w:tr w:rsidR="00966254" w:rsidRPr="001B0D8D" w:rsidTr="0087521F">
        <w:trPr>
          <w:trHeight w:val="506"/>
        </w:trPr>
        <w:tc>
          <w:tcPr>
            <w:tcW w:w="792" w:type="pct"/>
            <w:shd w:val="clear" w:color="auto" w:fill="auto"/>
            <w:noWrap/>
            <w:hideMark/>
          </w:tcPr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208" w:type="pct"/>
            <w:shd w:val="clear" w:color="auto" w:fill="auto"/>
          </w:tcPr>
          <w:p w:rsidR="00966254" w:rsidRPr="00B538DB" w:rsidRDefault="00B538DB" w:rsidP="001376FC">
            <w:pPr>
              <w:rPr>
                <w:rFonts w:asciiTheme="minorHAnsi" w:hAnsiTheme="minorHAnsi"/>
                <w:sz w:val="18"/>
                <w:szCs w:val="18"/>
              </w:rPr>
            </w:pPr>
            <w:r w:rsidRPr="00B538DB">
              <w:rPr>
                <w:rFonts w:asciiTheme="minorHAnsi" w:hAnsiTheme="minorHAnsi"/>
                <w:sz w:val="18"/>
                <w:szCs w:val="18"/>
              </w:rPr>
              <w:t>AS-GS2020 bude očekávat a přijímat zprávy z agregátorů. Bude ze zpráv zjišťovat stavy jednotlivých míst a ukládat je pro vzdálené zobrazování stavů a další zpracování.</w:t>
            </w:r>
          </w:p>
        </w:tc>
      </w:tr>
      <w:tr w:rsidR="00966254" w:rsidRPr="001B0D8D" w:rsidTr="0087521F">
        <w:trPr>
          <w:trHeight w:val="285"/>
        </w:trPr>
        <w:tc>
          <w:tcPr>
            <w:tcW w:w="792" w:type="pct"/>
            <w:shd w:val="clear" w:color="auto" w:fill="D9E2F3"/>
            <w:noWrap/>
            <w:hideMark/>
          </w:tcPr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208" w:type="pct"/>
            <w:shd w:val="clear" w:color="auto" w:fill="D9E2F3"/>
            <w:hideMark/>
          </w:tcPr>
          <w:p w:rsidR="00966254" w:rsidRPr="001B0D8D" w:rsidRDefault="00512F3A" w:rsidP="00512F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Systém AS-</w:t>
            </w:r>
            <w:r w:rsidR="00916E56" w:rsidRPr="001B0D8D">
              <w:rPr>
                <w:sz w:val="18"/>
                <w:szCs w:val="18"/>
              </w:rPr>
              <w:t>GS2020</w:t>
            </w:r>
            <w:r w:rsidRPr="001B0D8D">
              <w:rPr>
                <w:sz w:val="18"/>
                <w:szCs w:val="18"/>
              </w:rPr>
              <w:t xml:space="preserve"> (UUAF)</w:t>
            </w:r>
          </w:p>
        </w:tc>
      </w:tr>
      <w:tr w:rsidR="00966254" w:rsidRPr="001B0D8D" w:rsidTr="0087521F">
        <w:trPr>
          <w:trHeight w:val="232"/>
        </w:trPr>
        <w:tc>
          <w:tcPr>
            <w:tcW w:w="792" w:type="pct"/>
            <w:shd w:val="clear" w:color="auto" w:fill="auto"/>
            <w:noWrap/>
            <w:hideMark/>
          </w:tcPr>
          <w:p w:rsidR="00C6252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Podmínka</w:t>
            </w:r>
          </w:p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 spuštění:</w:t>
            </w:r>
          </w:p>
        </w:tc>
        <w:tc>
          <w:tcPr>
            <w:tcW w:w="4208" w:type="pct"/>
            <w:shd w:val="clear" w:color="auto" w:fill="auto"/>
            <w:hideMark/>
          </w:tcPr>
          <w:p w:rsidR="00966254" w:rsidRPr="001B0D8D" w:rsidRDefault="00A146F9" w:rsidP="005915E0">
            <w:pPr>
              <w:pStyle w:val="NoSpacing"/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 xml:space="preserve">Příchod zprávy ze spárovaných agregátorů. </w:t>
            </w:r>
            <w:r w:rsidR="005915E0">
              <w:rPr>
                <w:rFonts w:asciiTheme="minorHAnsi" w:hAnsiTheme="minorHAnsi"/>
                <w:sz w:val="18"/>
                <w:szCs w:val="18"/>
              </w:rPr>
              <w:br/>
            </w:r>
            <w:r w:rsidRPr="001B0D8D">
              <w:rPr>
                <w:rFonts w:asciiTheme="minorHAnsi" w:hAnsiTheme="minorHAnsi"/>
                <w:sz w:val="18"/>
                <w:szCs w:val="18"/>
              </w:rPr>
              <w:t>(V případě, že se změní stav obsazenosti parkovacího místa nebo přijde heartbeat zpráva)</w:t>
            </w:r>
          </w:p>
        </w:tc>
      </w:tr>
      <w:tr w:rsidR="00966254" w:rsidRPr="001B0D8D" w:rsidTr="0087521F">
        <w:trPr>
          <w:trHeight w:val="506"/>
        </w:trPr>
        <w:tc>
          <w:tcPr>
            <w:tcW w:w="792" w:type="pct"/>
            <w:shd w:val="clear" w:color="auto" w:fill="D9E2F3"/>
            <w:noWrap/>
            <w:hideMark/>
          </w:tcPr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208" w:type="pct"/>
            <w:shd w:val="clear" w:color="auto" w:fill="D9E2F3"/>
            <w:hideMark/>
          </w:tcPr>
          <w:p w:rsidR="00467C18" w:rsidRPr="001B0D8D" w:rsidRDefault="00467C18" w:rsidP="00467C18">
            <w:pPr>
              <w:pStyle w:val="ListParagraph"/>
              <w:numPr>
                <w:ilvl w:val="0"/>
                <w:numId w:val="15"/>
              </w:numPr>
              <w:rPr>
                <w:rFonts w:asciiTheme="minorHAnsi" w:hAnsiTheme="minorHAnsi"/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 xml:space="preserve">Uložený aktuální stav parkovacích míst na straně </w:t>
            </w:r>
            <w:r w:rsidR="00A146F9" w:rsidRPr="001B0D8D">
              <w:rPr>
                <w:sz w:val="18"/>
                <w:szCs w:val="18"/>
              </w:rPr>
              <w:t xml:space="preserve">AS-GS2020 </w:t>
            </w:r>
            <w:r w:rsidRPr="001B0D8D">
              <w:rPr>
                <w:rFonts w:asciiTheme="minorHAnsi" w:hAnsiTheme="minorHAnsi"/>
                <w:sz w:val="18"/>
                <w:szCs w:val="18"/>
              </w:rPr>
              <w:t>(obsahuje informace o poslední synchronizaci, o stavu obsazenosti a stavu baterií).</w:t>
            </w:r>
          </w:p>
          <w:p w:rsidR="00E2376B" w:rsidRPr="001B0D8D" w:rsidRDefault="00467C18" w:rsidP="00467C18">
            <w:pPr>
              <w:pStyle w:val="ListParagraph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Záznam do audit logu o změnách (záznam o stavu baterií uložen tak, aby z těchto záznamů později bylo možné sledovat trendy).</w:t>
            </w:r>
          </w:p>
        </w:tc>
      </w:tr>
      <w:tr w:rsidR="00966254" w:rsidRPr="001B0D8D" w:rsidTr="0087521F">
        <w:trPr>
          <w:trHeight w:val="115"/>
        </w:trPr>
        <w:tc>
          <w:tcPr>
            <w:tcW w:w="792" w:type="pct"/>
            <w:shd w:val="clear" w:color="auto" w:fill="auto"/>
            <w:noWrap/>
            <w:hideMark/>
          </w:tcPr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208" w:type="pct"/>
            <w:shd w:val="clear" w:color="auto" w:fill="auto"/>
            <w:hideMark/>
          </w:tcPr>
          <w:p w:rsidR="00467C18" w:rsidRPr="001B0D8D" w:rsidRDefault="00A146F9" w:rsidP="00467C18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AS-GS2020 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 xml:space="preserve">očekává zprávu z agregátoru. </w:t>
            </w:r>
          </w:p>
          <w:p w:rsidR="00467C18" w:rsidRPr="0087521F" w:rsidRDefault="0087521F" w:rsidP="005B0E32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/>
                <w:sz w:val="18"/>
                <w:szCs w:val="18"/>
              </w:rPr>
            </w:pPr>
            <w:r w:rsidRPr="0087521F">
              <w:rPr>
                <w:rFonts w:asciiTheme="minorHAnsi" w:hAnsiTheme="minorHAnsi"/>
                <w:sz w:val="18"/>
                <w:szCs w:val="18"/>
              </w:rPr>
              <w:t xml:space="preserve">Zpráva přijde a </w:t>
            </w:r>
            <w:r w:rsidR="00A146F9" w:rsidRPr="0087521F">
              <w:rPr>
                <w:sz w:val="18"/>
                <w:szCs w:val="18"/>
              </w:rPr>
              <w:t xml:space="preserve">AS-GS2020 </w:t>
            </w:r>
            <w:r w:rsidR="00467C18" w:rsidRPr="0087521F">
              <w:rPr>
                <w:rFonts w:asciiTheme="minorHAnsi" w:hAnsiTheme="minorHAnsi"/>
                <w:sz w:val="18"/>
                <w:szCs w:val="18"/>
              </w:rPr>
              <w:t>zprávu přijme.</w:t>
            </w:r>
          </w:p>
          <w:p w:rsidR="00467C18" w:rsidRPr="001B0D8D" w:rsidRDefault="00A146F9" w:rsidP="00467C18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AS-GS2020 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>ze zprávy zjistí ID a stav agregátoru.</w:t>
            </w:r>
          </w:p>
          <w:p w:rsidR="00467C18" w:rsidRPr="001B0D8D" w:rsidRDefault="00A146F9" w:rsidP="00467C18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/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AS-GS2020 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>ze zprávy zjistí obsazenost a stav baterií jednotlivých (předem nadefinovaných) parkovacích míst.</w:t>
            </w:r>
          </w:p>
          <w:p w:rsidR="00467C18" w:rsidRPr="0087521F" w:rsidRDefault="00A146F9" w:rsidP="00467C18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/>
                <w:sz w:val="18"/>
                <w:szCs w:val="18"/>
              </w:rPr>
            </w:pPr>
            <w:r w:rsidRPr="0087521F">
              <w:rPr>
                <w:sz w:val="18"/>
                <w:szCs w:val="18"/>
              </w:rPr>
              <w:t xml:space="preserve">AS-GS2020 </w:t>
            </w:r>
            <w:r w:rsidR="00467C18" w:rsidRPr="0087521F">
              <w:rPr>
                <w:rFonts w:asciiTheme="minorHAnsi" w:hAnsiTheme="minorHAnsi"/>
                <w:sz w:val="18"/>
                <w:szCs w:val="18"/>
              </w:rPr>
              <w:t>zjistí u některých míst změnu obsazenosti.  Zapíše události do audit logu.</w:t>
            </w:r>
          </w:p>
          <w:p w:rsidR="00966254" w:rsidRPr="001B0D8D" w:rsidRDefault="00A146F9" w:rsidP="00A146F9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18"/>
                <w:szCs w:val="18"/>
              </w:rPr>
            </w:pPr>
            <w:r w:rsidRPr="0087521F">
              <w:rPr>
                <w:sz w:val="18"/>
                <w:szCs w:val="18"/>
              </w:rPr>
              <w:t xml:space="preserve">AS-GS2020 </w:t>
            </w:r>
            <w:r w:rsidR="00467C18" w:rsidRPr="0087521F">
              <w:rPr>
                <w:rFonts w:asciiTheme="minorHAnsi" w:hAnsiTheme="minorHAnsi"/>
                <w:sz w:val="18"/>
                <w:szCs w:val="18"/>
              </w:rPr>
              <w:t>čas poslední úspěšné synchronizace (v případě chyby bude jednoduše zjistitelné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>, kdy přesně nastala).</w:t>
            </w:r>
          </w:p>
        </w:tc>
      </w:tr>
      <w:tr w:rsidR="00966254" w:rsidRPr="001B0D8D" w:rsidTr="0087521F">
        <w:trPr>
          <w:trHeight w:val="147"/>
        </w:trPr>
        <w:tc>
          <w:tcPr>
            <w:tcW w:w="792" w:type="pct"/>
            <w:shd w:val="clear" w:color="auto" w:fill="D9E2F3"/>
            <w:noWrap/>
            <w:hideMark/>
          </w:tcPr>
          <w:p w:rsidR="00966254" w:rsidRPr="001B0D8D" w:rsidRDefault="00966254" w:rsidP="005915E0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Alternativní tok:</w:t>
            </w:r>
          </w:p>
        </w:tc>
        <w:tc>
          <w:tcPr>
            <w:tcW w:w="4208" w:type="pct"/>
            <w:shd w:val="clear" w:color="auto" w:fill="D9E2F3"/>
          </w:tcPr>
          <w:p w:rsidR="00966254" w:rsidRPr="001B0D8D" w:rsidRDefault="0087521F" w:rsidP="0052731B">
            <w:pPr>
              <w:rPr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5</w:t>
            </w:r>
            <w:r w:rsidR="00467C18" w:rsidRPr="001B0D8D">
              <w:rPr>
                <w:rFonts w:asciiTheme="minorHAnsi" w:hAnsiTheme="minorHAnsi"/>
                <w:sz w:val="18"/>
                <w:szCs w:val="18"/>
              </w:rPr>
              <w:t>A1. Nedošlo k žádným změnám. Události nejsou zapsány do audit logu.</w:t>
            </w:r>
          </w:p>
        </w:tc>
      </w:tr>
      <w:tr w:rsidR="00966254" w:rsidRPr="001B0D8D" w:rsidTr="0087521F">
        <w:trPr>
          <w:trHeight w:val="762"/>
        </w:trPr>
        <w:tc>
          <w:tcPr>
            <w:tcW w:w="792" w:type="pct"/>
            <w:shd w:val="clear" w:color="auto" w:fill="auto"/>
            <w:noWrap/>
            <w:hideMark/>
          </w:tcPr>
          <w:p w:rsidR="00966254" w:rsidRPr="001B0D8D" w:rsidRDefault="00966254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208" w:type="pct"/>
            <w:shd w:val="clear" w:color="auto" w:fill="auto"/>
            <w:hideMark/>
          </w:tcPr>
          <w:p w:rsidR="00467C18" w:rsidRPr="001B0D8D" w:rsidRDefault="00467C18" w:rsidP="005915E0">
            <w:pPr>
              <w:pStyle w:val="ListParagraph"/>
              <w:numPr>
                <w:ilvl w:val="0"/>
                <w:numId w:val="5"/>
              </w:numPr>
              <w:ind w:left="450" w:hanging="284"/>
              <w:rPr>
                <w:rFonts w:asciiTheme="minorHAnsi" w:hAnsiTheme="minorHAnsi"/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Po každé změně stavu čidla přiřazeného k agregátoru (nejpozději do 10 minut od změny).</w:t>
            </w:r>
          </w:p>
          <w:p w:rsidR="00966254" w:rsidRPr="001B0D8D" w:rsidRDefault="00467C18" w:rsidP="005915E0">
            <w:pPr>
              <w:pStyle w:val="ListParagraph"/>
              <w:numPr>
                <w:ilvl w:val="0"/>
                <w:numId w:val="5"/>
              </w:numPr>
              <w:ind w:left="450" w:hanging="284"/>
              <w:rPr>
                <w:sz w:val="18"/>
                <w:szCs w:val="18"/>
              </w:rPr>
            </w:pPr>
            <w:r w:rsidRPr="001B0D8D">
              <w:rPr>
                <w:rFonts w:asciiTheme="minorHAnsi" w:hAnsiTheme="minorHAnsi"/>
                <w:sz w:val="18"/>
                <w:szCs w:val="18"/>
              </w:rPr>
              <w:t>Nejpozději do 1 hodiny od poslední synchronizace – v případě žádných změn se očekává heartbeat do hodiny od posledního příjmu zprávy (tzv. heartbeat).</w:t>
            </w:r>
          </w:p>
        </w:tc>
      </w:tr>
    </w:tbl>
    <w:p w:rsidR="005372FE" w:rsidRPr="001B0D8D" w:rsidRDefault="005372FE" w:rsidP="005372FE">
      <w:pPr>
        <w:pStyle w:val="UNIHeading3"/>
      </w:pPr>
      <w:bookmarkStart w:id="39" w:name="_Toc512266202"/>
      <w:r w:rsidRPr="001B0D8D">
        <w:lastRenderedPageBreak/>
        <w:t xml:space="preserve">UC03b – Zjišťování chyb </w:t>
      </w:r>
      <w:r w:rsidR="00512F3A" w:rsidRPr="001B0D8D">
        <w:t>systémem AS-</w:t>
      </w:r>
      <w:r w:rsidRPr="001B0D8D">
        <w:t>GS2020</w:t>
      </w:r>
      <w:bookmarkEnd w:id="39"/>
    </w:p>
    <w:tbl>
      <w:tblPr>
        <w:tblW w:w="5000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332"/>
      </w:tblGrid>
      <w:tr w:rsidR="005372FE" w:rsidRPr="005B0E32" w:rsidTr="00191D3A">
        <w:trPr>
          <w:trHeight w:val="506"/>
        </w:trPr>
        <w:tc>
          <w:tcPr>
            <w:tcW w:w="814" w:type="pct"/>
            <w:shd w:val="clear" w:color="auto" w:fill="auto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Krátký popis:</w:t>
            </w:r>
          </w:p>
        </w:tc>
        <w:tc>
          <w:tcPr>
            <w:tcW w:w="4186" w:type="pct"/>
            <w:shd w:val="clear" w:color="auto" w:fill="auto"/>
          </w:tcPr>
          <w:p w:rsidR="005372FE" w:rsidRPr="005B0E32" w:rsidRDefault="00B538DB" w:rsidP="001376FC">
            <w:pPr>
              <w:rPr>
                <w:rFonts w:cs="Times New Roman"/>
                <w:sz w:val="18"/>
                <w:szCs w:val="18"/>
              </w:rPr>
            </w:pPr>
            <w:r w:rsidRPr="00B538DB">
              <w:rPr>
                <w:rFonts w:cs="Times New Roman"/>
                <w:sz w:val="18"/>
                <w:szCs w:val="18"/>
              </w:rPr>
              <w:t>AS-GS2020 bude umět detekovat chyby na spárovaných agregátorech. Chyba může přijít ve zprávě (např. nízký stav baterií některého čidla), za chybu se také považuje, že zpráva z některého čidla nedošla do 1 hodiny od poslední synchronizace. Pokud nedošla zpráva od agregátoru, budou všechna jeho čidla označena jako chybná. Systém bude schopen odeslat notifikace o vzniklých problémech.</w:t>
            </w:r>
          </w:p>
        </w:tc>
      </w:tr>
      <w:tr w:rsidR="005372FE" w:rsidRPr="005B0E32" w:rsidTr="00191D3A">
        <w:trPr>
          <w:trHeight w:val="285"/>
        </w:trPr>
        <w:tc>
          <w:tcPr>
            <w:tcW w:w="814" w:type="pct"/>
            <w:shd w:val="clear" w:color="auto" w:fill="D9E2F3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Primární aktér:</w:t>
            </w:r>
          </w:p>
        </w:tc>
        <w:tc>
          <w:tcPr>
            <w:tcW w:w="4186" w:type="pct"/>
            <w:shd w:val="clear" w:color="auto" w:fill="D9E2F3"/>
            <w:hideMark/>
          </w:tcPr>
          <w:p w:rsidR="005372FE" w:rsidRPr="005B0E32" w:rsidRDefault="00512F3A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AS-GS2020 (UUAF)</w:t>
            </w:r>
          </w:p>
        </w:tc>
      </w:tr>
      <w:tr w:rsidR="005372FE" w:rsidRPr="005B0E32" w:rsidTr="00191D3A">
        <w:trPr>
          <w:trHeight w:val="506"/>
        </w:trPr>
        <w:tc>
          <w:tcPr>
            <w:tcW w:w="814" w:type="pct"/>
            <w:shd w:val="clear" w:color="auto" w:fill="auto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Podmínka</w:t>
            </w:r>
          </w:p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 spuštění:</w:t>
            </w:r>
          </w:p>
        </w:tc>
        <w:tc>
          <w:tcPr>
            <w:tcW w:w="4186" w:type="pct"/>
            <w:shd w:val="clear" w:color="auto" w:fill="auto"/>
            <w:hideMark/>
          </w:tcPr>
          <w:p w:rsidR="00A146F9" w:rsidRPr="005B0E32" w:rsidRDefault="00A146F9" w:rsidP="00A146F9">
            <w:pPr>
              <w:pStyle w:val="ListParagraph"/>
              <w:numPr>
                <w:ilvl w:val="0"/>
                <w:numId w:val="39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Příchod zprávy ze spárovaných agregátorů.</w:t>
            </w:r>
          </w:p>
          <w:p w:rsidR="005372FE" w:rsidRPr="005B0E32" w:rsidRDefault="00A146F9" w:rsidP="00A146F9">
            <w:pPr>
              <w:pStyle w:val="ListParagraph"/>
              <w:numPr>
                <w:ilvl w:val="0"/>
                <w:numId w:val="39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Zpráva nepřišla ze spárovaného agregátoru déle než 1 hodinu od poslední synchronizace.</w:t>
            </w:r>
          </w:p>
        </w:tc>
      </w:tr>
      <w:tr w:rsidR="005372FE" w:rsidRPr="005B0E32" w:rsidTr="00191D3A">
        <w:trPr>
          <w:trHeight w:val="506"/>
        </w:trPr>
        <w:tc>
          <w:tcPr>
            <w:tcW w:w="814" w:type="pct"/>
            <w:shd w:val="clear" w:color="auto" w:fill="D9E2F3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Podmínky pro </w:t>
            </w:r>
          </w:p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dokončení:</w:t>
            </w:r>
          </w:p>
        </w:tc>
        <w:tc>
          <w:tcPr>
            <w:tcW w:w="4186" w:type="pct"/>
            <w:shd w:val="clear" w:color="auto" w:fill="D9E2F3"/>
            <w:hideMark/>
          </w:tcPr>
          <w:p w:rsidR="00A146F9" w:rsidRPr="005B0E32" w:rsidRDefault="00A146F9" w:rsidP="00A146F9">
            <w:pPr>
              <w:pStyle w:val="ListParagraph"/>
              <w:numPr>
                <w:ilvl w:val="0"/>
                <w:numId w:val="40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Zjištěné chyby přiřazené správným čidlům na straně AS-GS2020.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0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Záznam do tzv. „error logu“ o nových chybách. (záznam o stavu baterií uložen tak, aby z těchto záznamů později bylo možné sledovat trendy).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0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Odeslání notifikace určeným osobám.</w:t>
            </w:r>
          </w:p>
          <w:p w:rsidR="00CD505F" w:rsidRPr="005B0E32" w:rsidRDefault="00A146F9" w:rsidP="00A146F9">
            <w:pPr>
              <w:pStyle w:val="ListParagraph"/>
              <w:numPr>
                <w:ilvl w:val="0"/>
                <w:numId w:val="40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Zápis do audit logu o zaslaných zprávách.</w:t>
            </w:r>
          </w:p>
        </w:tc>
      </w:tr>
      <w:tr w:rsidR="005372FE" w:rsidRPr="005B0E32" w:rsidTr="00191D3A">
        <w:trPr>
          <w:trHeight w:val="506"/>
        </w:trPr>
        <w:tc>
          <w:tcPr>
            <w:tcW w:w="814" w:type="pct"/>
            <w:shd w:val="clear" w:color="auto" w:fill="auto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Základní tok:</w:t>
            </w:r>
          </w:p>
        </w:tc>
        <w:tc>
          <w:tcPr>
            <w:tcW w:w="4186" w:type="pct"/>
            <w:shd w:val="clear" w:color="auto" w:fill="auto"/>
            <w:hideMark/>
          </w:tcPr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AS-GS2020 očekává zprávu z agregátoru. 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Zpráva přijde.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AS-GS2020 zprávu přijme a úspěšně zkontroluje.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AS-GS2020 ze zprávy zjistí ID a stav agregátoru.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AS-GS2020 ze zprávy zjistí chyby v příchozí zprávě. </w:t>
            </w:r>
          </w:p>
          <w:p w:rsidR="00A146F9" w:rsidRPr="005B0E32" w:rsidRDefault="00A146F9" w:rsidP="00A146F9">
            <w:pPr>
              <w:pStyle w:val="ListParagraph"/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(Kritický stav baterií je považován za chybu také). 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AS-GS2020 zapíše nové chyby do error logu.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AS-GS2020 zobrazí čas poslední úspěšné synchronizace (v případě chyby bude jednoduše zjistitelné, kdy přesně nastala).</w:t>
            </w:r>
          </w:p>
          <w:p w:rsidR="00CD505F" w:rsidRPr="005B0E32" w:rsidRDefault="00A146F9" w:rsidP="00A146F9">
            <w:pPr>
              <w:pStyle w:val="ListParagraph"/>
              <w:numPr>
                <w:ilvl w:val="0"/>
                <w:numId w:val="41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AS-GS2020 odešle notifikace určeným osobám a notifikace do audit logu o zaslaných zprávách.</w:t>
            </w:r>
          </w:p>
        </w:tc>
      </w:tr>
      <w:tr w:rsidR="005372FE" w:rsidRPr="005B0E32" w:rsidTr="00191D3A">
        <w:trPr>
          <w:trHeight w:val="506"/>
        </w:trPr>
        <w:tc>
          <w:tcPr>
            <w:tcW w:w="814" w:type="pct"/>
            <w:shd w:val="clear" w:color="auto" w:fill="D9E2F3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Alternativní</w:t>
            </w:r>
          </w:p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 tok:</w:t>
            </w:r>
          </w:p>
        </w:tc>
        <w:tc>
          <w:tcPr>
            <w:tcW w:w="4186" w:type="pct"/>
            <w:shd w:val="clear" w:color="auto" w:fill="D9E2F3"/>
          </w:tcPr>
          <w:p w:rsidR="00A146F9" w:rsidRPr="005B0E32" w:rsidRDefault="00A146F9" w:rsidP="00A146F9">
            <w:pPr>
              <w:pStyle w:val="NoSpacing"/>
              <w:rPr>
                <w:rFonts w:cs="Times New Roman"/>
                <w:sz w:val="18"/>
                <w:szCs w:val="16"/>
              </w:rPr>
            </w:pPr>
            <w:r w:rsidRPr="005B0E32">
              <w:rPr>
                <w:rFonts w:cs="Times New Roman"/>
                <w:sz w:val="18"/>
                <w:szCs w:val="16"/>
              </w:rPr>
              <w:t>2A1. Zpráva nepřijde více než jednu hodinu od poslední synchronizace. Všechna čidla přiřazená k agregátoru budou označena za chybná (neprovádí se kroky 3 až 5).</w:t>
            </w:r>
          </w:p>
          <w:p w:rsidR="00A146F9" w:rsidRPr="005B0E32" w:rsidRDefault="00A146F9" w:rsidP="00A146F9">
            <w:pPr>
              <w:pStyle w:val="NoSpacing"/>
              <w:rPr>
                <w:rFonts w:cs="Times New Roman"/>
                <w:sz w:val="18"/>
                <w:szCs w:val="16"/>
              </w:rPr>
            </w:pPr>
            <w:r w:rsidRPr="005B0E32">
              <w:rPr>
                <w:rFonts w:cs="Times New Roman"/>
                <w:sz w:val="18"/>
                <w:szCs w:val="16"/>
              </w:rPr>
              <w:t>3A1. Zpráva bude nečitelná nebo neobsahuje všechny předpokládané údaje</w:t>
            </w:r>
            <w:r w:rsidR="0087521F" w:rsidRPr="005B0E32">
              <w:rPr>
                <w:rFonts w:cs="Times New Roman"/>
                <w:sz w:val="18"/>
                <w:szCs w:val="16"/>
              </w:rPr>
              <w:t xml:space="preserve">. </w:t>
            </w:r>
            <w:r w:rsidRPr="005B0E32">
              <w:rPr>
                <w:rFonts w:cs="Times New Roman"/>
                <w:sz w:val="18"/>
                <w:szCs w:val="16"/>
              </w:rPr>
              <w:t>Všechna čidla přiřazená k agregátoru budou označena za chybná (neprovádí se kroky 3 až 5).</w:t>
            </w:r>
          </w:p>
          <w:p w:rsidR="00A146F9" w:rsidRPr="005B0E32" w:rsidRDefault="00A146F9" w:rsidP="00A146F9">
            <w:pPr>
              <w:pStyle w:val="NoSpacing"/>
              <w:rPr>
                <w:rFonts w:cs="Times New Roman"/>
                <w:sz w:val="18"/>
                <w:szCs w:val="16"/>
              </w:rPr>
            </w:pPr>
            <w:r w:rsidRPr="005B0E32">
              <w:rPr>
                <w:rFonts w:cs="Times New Roman"/>
                <w:sz w:val="18"/>
                <w:szCs w:val="16"/>
              </w:rPr>
              <w:t>6A1. V případě, že pro dané čidlo/agregátor již tato chyba byla zapsána do error logu dříve a chyba je stejná jako v předchozí zprávě, pak se tato zpráva do logu znovu nezapisuje.</w:t>
            </w:r>
          </w:p>
          <w:p w:rsidR="00A146F9" w:rsidRPr="005B0E32" w:rsidRDefault="00A146F9" w:rsidP="00A146F9">
            <w:pPr>
              <w:pStyle w:val="NoSpacing"/>
              <w:rPr>
                <w:rFonts w:cs="Times New Roman"/>
                <w:sz w:val="18"/>
                <w:szCs w:val="16"/>
              </w:rPr>
            </w:pPr>
            <w:r w:rsidRPr="005B0E32">
              <w:rPr>
                <w:rFonts w:cs="Times New Roman"/>
                <w:sz w:val="18"/>
                <w:szCs w:val="16"/>
              </w:rPr>
              <w:t>6A2. V případě, že pro dané čidlo/agregátor se již chyba přestala objevovat, zapíše se do logu informace o vyřešené chybě a dojde k synchronizaci stavu dat na straně aplikačního serveru.</w:t>
            </w:r>
          </w:p>
          <w:p w:rsidR="00A146F9" w:rsidRPr="005B0E32" w:rsidRDefault="00A146F9" w:rsidP="00A146F9">
            <w:pPr>
              <w:pStyle w:val="NoSpacing"/>
              <w:rPr>
                <w:rFonts w:cs="Times New Roman"/>
                <w:sz w:val="18"/>
                <w:szCs w:val="16"/>
              </w:rPr>
            </w:pPr>
            <w:r w:rsidRPr="005B0E32">
              <w:rPr>
                <w:rFonts w:cs="Times New Roman"/>
                <w:sz w:val="18"/>
                <w:szCs w:val="16"/>
              </w:rPr>
              <w:t>7A1. V případě chybového stavu DAQ uzlu bude udržován čas poslední úspěšné synchronizace (bude tak jednoduše zjistitelné, kdy došlo k chybě).</w:t>
            </w:r>
          </w:p>
          <w:p w:rsidR="00A146F9" w:rsidRPr="005B0E32" w:rsidRDefault="00A146F9" w:rsidP="00A146F9">
            <w:pPr>
              <w:pStyle w:val="NoSpacing"/>
              <w:rPr>
                <w:rFonts w:cs="Times New Roman"/>
                <w:sz w:val="18"/>
                <w:szCs w:val="16"/>
              </w:rPr>
            </w:pPr>
            <w:r w:rsidRPr="005B0E32">
              <w:rPr>
                <w:rFonts w:cs="Times New Roman"/>
                <w:sz w:val="18"/>
                <w:szCs w:val="16"/>
              </w:rPr>
              <w:t>8A1. V případě opakované chyby se má poslat pouze jedna notifikace předem definovanému uživateli.</w:t>
            </w:r>
          </w:p>
          <w:p w:rsidR="00944FC7" w:rsidRPr="005B0E32" w:rsidRDefault="00A146F9" w:rsidP="00A146F9">
            <w:pPr>
              <w:pStyle w:val="NoSpacing"/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6"/>
              </w:rPr>
              <w:t>8A2. V případě, že pro dané čidlo/agregátor se již chyba přestala objevovat, se má poslat notifikace o vyřešené chybě.</w:t>
            </w:r>
          </w:p>
        </w:tc>
      </w:tr>
      <w:tr w:rsidR="005372FE" w:rsidRPr="005B0E32" w:rsidTr="00191D3A">
        <w:trPr>
          <w:trHeight w:val="1302"/>
        </w:trPr>
        <w:tc>
          <w:tcPr>
            <w:tcW w:w="814" w:type="pct"/>
            <w:shd w:val="clear" w:color="auto" w:fill="auto"/>
            <w:noWrap/>
            <w:hideMark/>
          </w:tcPr>
          <w:p w:rsidR="005372FE" w:rsidRPr="005B0E32" w:rsidRDefault="005372FE" w:rsidP="00191D3A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Interval:</w:t>
            </w:r>
          </w:p>
        </w:tc>
        <w:tc>
          <w:tcPr>
            <w:tcW w:w="4186" w:type="pct"/>
            <w:shd w:val="clear" w:color="auto" w:fill="auto"/>
            <w:hideMark/>
          </w:tcPr>
          <w:p w:rsidR="00A146F9" w:rsidRPr="005B0E32" w:rsidRDefault="00A146F9" w:rsidP="00A146F9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Po každé obdržené zprávě s chybou.</w:t>
            </w:r>
          </w:p>
          <w:p w:rsidR="00A146F9" w:rsidRPr="005B0E32" w:rsidRDefault="00A146F9" w:rsidP="00A146F9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Po první úspěšné zprávě bez chyb, která přišla po chybové zprávě.</w:t>
            </w:r>
          </w:p>
          <w:p w:rsidR="005372FE" w:rsidRPr="005B0E32" w:rsidRDefault="00A146F9" w:rsidP="00A146F9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1 hodinu od poslední synchronizace. V případě žádných změn DAQ uzlů se očekává heartbeat do hodiny od posledního příjmu zprávy (heartbeat). V případě neobdržení heartbeat zprávy více než jednu hodinu bude čidlo označeno za chybné.</w:t>
            </w:r>
          </w:p>
        </w:tc>
      </w:tr>
    </w:tbl>
    <w:p w:rsidR="00B538DB" w:rsidRDefault="00B538DB" w:rsidP="00B538DB">
      <w:pPr>
        <w:pStyle w:val="NoSpacing"/>
      </w:pPr>
      <w:bookmarkStart w:id="40" w:name="_Toc512266203"/>
    </w:p>
    <w:p w:rsidR="00B538DB" w:rsidRDefault="00B538DB">
      <w:pPr>
        <w:suppressAutoHyphens w:val="0"/>
        <w:rPr>
          <w:rFonts w:ascii="Arial" w:hAnsi="Arial"/>
          <w:b/>
          <w:color w:val="002868"/>
          <w:spacing w:val="10"/>
          <w:szCs w:val="28"/>
        </w:rPr>
      </w:pPr>
      <w:r>
        <w:br w:type="page"/>
      </w:r>
    </w:p>
    <w:p w:rsidR="00191A31" w:rsidRPr="001B0D8D" w:rsidRDefault="00191A31" w:rsidP="00191A31">
      <w:pPr>
        <w:pStyle w:val="UNIHeading3"/>
      </w:pPr>
      <w:r w:rsidRPr="001B0D8D">
        <w:lastRenderedPageBreak/>
        <w:t>UC0</w:t>
      </w:r>
      <w:r w:rsidR="00C94A13" w:rsidRPr="001B0D8D">
        <w:t>4</w:t>
      </w:r>
      <w:r w:rsidR="00CD4D9B" w:rsidRPr="001B0D8D">
        <w:t>a</w:t>
      </w:r>
      <w:r w:rsidRPr="001B0D8D">
        <w:t xml:space="preserve"> – </w:t>
      </w:r>
      <w:r w:rsidR="00C94A13" w:rsidRPr="001B0D8D">
        <w:t xml:space="preserve">Zobrazení stavu parkovacích </w:t>
      </w:r>
      <w:r w:rsidR="00CD4D9B" w:rsidRPr="001B0D8D">
        <w:t>míst – administrátorské</w:t>
      </w:r>
      <w:bookmarkEnd w:id="40"/>
    </w:p>
    <w:tbl>
      <w:tblPr>
        <w:tblW w:w="5000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11"/>
        <w:gridCol w:w="7347"/>
      </w:tblGrid>
      <w:tr w:rsidR="00191A31" w:rsidRPr="001B0D8D" w:rsidTr="005B0E32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191A31" w:rsidRPr="005B0E32" w:rsidRDefault="00191A31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Krátký popis:</w:t>
            </w:r>
          </w:p>
        </w:tc>
        <w:tc>
          <w:tcPr>
            <w:tcW w:w="4200" w:type="pct"/>
            <w:shd w:val="clear" w:color="auto" w:fill="auto"/>
          </w:tcPr>
          <w:p w:rsidR="00B15F44" w:rsidRPr="005B0E32" w:rsidRDefault="003C17C9" w:rsidP="00B15F44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Administrátor bude</w:t>
            </w:r>
            <w:r w:rsidR="00B15F44" w:rsidRPr="005B0E32">
              <w:rPr>
                <w:rFonts w:cs="Times New Roman"/>
                <w:sz w:val="18"/>
                <w:szCs w:val="18"/>
              </w:rPr>
              <w:t xml:space="preserve"> mít možnost vyhledat parkoviště, zobrazit na mapě, zobrazit základní přehled, detaily míst, aktuální obsazenost a průměrnou obsazenost pro určité dny a hodiny. </w:t>
            </w:r>
          </w:p>
          <w:p w:rsidR="00B15F44" w:rsidRPr="005B0E32" w:rsidRDefault="003C17C9" w:rsidP="00B15F44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R</w:t>
            </w:r>
            <w:r w:rsidR="00B15F44" w:rsidRPr="005B0E32">
              <w:rPr>
                <w:rFonts w:cs="Times New Roman"/>
                <w:sz w:val="18"/>
                <w:szCs w:val="18"/>
              </w:rPr>
              <w:t xml:space="preserve">ovněž uvidí informaci o tom, jak je informace aktuální (čas poslední aktualizace). Zobrazování stavů bude možné z mobilních zařízení i z PC. </w:t>
            </w:r>
          </w:p>
          <w:p w:rsidR="00B15F44" w:rsidRPr="005B0E32" w:rsidRDefault="003C17C9" w:rsidP="001376FC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Administrátor </w:t>
            </w:r>
            <w:r w:rsidR="001376FC">
              <w:rPr>
                <w:rFonts w:cs="Times New Roman"/>
                <w:sz w:val="18"/>
                <w:szCs w:val="18"/>
              </w:rPr>
              <w:t xml:space="preserve">bude </w:t>
            </w:r>
            <w:r w:rsidR="00B15F44" w:rsidRPr="005B0E32">
              <w:rPr>
                <w:rFonts w:cs="Times New Roman"/>
                <w:sz w:val="18"/>
                <w:szCs w:val="18"/>
              </w:rPr>
              <w:t xml:space="preserve">mít </w:t>
            </w:r>
            <w:r w:rsidRPr="005B0E32">
              <w:rPr>
                <w:rFonts w:cs="Times New Roman"/>
                <w:sz w:val="18"/>
                <w:szCs w:val="18"/>
              </w:rPr>
              <w:t xml:space="preserve">možnost vidět všechny rezervace a </w:t>
            </w:r>
            <w:r w:rsidR="00A9595A" w:rsidRPr="005B0E32">
              <w:rPr>
                <w:rFonts w:cs="Times New Roman"/>
                <w:sz w:val="18"/>
                <w:szCs w:val="18"/>
              </w:rPr>
              <w:t>technický stav parkovacích míst, error logy a audit logy týkající se zobrazených míst</w:t>
            </w:r>
            <w:r w:rsidR="00B105DB">
              <w:rPr>
                <w:rFonts w:cs="Times New Roman"/>
                <w:sz w:val="18"/>
                <w:szCs w:val="18"/>
              </w:rPr>
              <w:t>.</w:t>
            </w:r>
          </w:p>
        </w:tc>
      </w:tr>
      <w:tr w:rsidR="00191A31" w:rsidRPr="001B0D8D" w:rsidTr="005B0E32">
        <w:trPr>
          <w:trHeight w:val="78"/>
        </w:trPr>
        <w:tc>
          <w:tcPr>
            <w:tcW w:w="800" w:type="pct"/>
            <w:shd w:val="clear" w:color="auto" w:fill="D9E2F3"/>
            <w:noWrap/>
            <w:hideMark/>
          </w:tcPr>
          <w:p w:rsidR="00191A31" w:rsidRPr="005B0E32" w:rsidRDefault="00191A31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Primární aktér:</w:t>
            </w:r>
          </w:p>
        </w:tc>
        <w:tc>
          <w:tcPr>
            <w:tcW w:w="4200" w:type="pct"/>
            <w:shd w:val="clear" w:color="auto" w:fill="D9E2F3"/>
            <w:hideMark/>
          </w:tcPr>
          <w:p w:rsidR="00191A31" w:rsidRPr="005B0E32" w:rsidRDefault="005B0E32" w:rsidP="00205B55">
            <w:pPr>
              <w:rPr>
                <w:rFonts w:cs="Times New Roman"/>
                <w:sz w:val="18"/>
                <w:szCs w:val="18"/>
                <w:lang w:val="en-US"/>
              </w:rPr>
            </w:pPr>
            <w:r w:rsidRPr="005B0E32">
              <w:rPr>
                <w:rFonts w:cs="Times New Roman"/>
                <w:sz w:val="18"/>
                <w:szCs w:val="18"/>
              </w:rPr>
              <w:t>A</w:t>
            </w:r>
            <w:r w:rsidR="003C17C9" w:rsidRPr="005B0E32">
              <w:rPr>
                <w:rFonts w:cs="Times New Roman"/>
                <w:sz w:val="18"/>
                <w:szCs w:val="18"/>
              </w:rPr>
              <w:t>dministrátor</w:t>
            </w:r>
            <w:r>
              <w:rPr>
                <w:rFonts w:cs="Times New Roman"/>
                <w:sz w:val="18"/>
                <w:szCs w:val="18"/>
              </w:rPr>
              <w:t xml:space="preserve"> </w:t>
            </w:r>
            <w:r>
              <w:rPr>
                <w:rFonts w:cs="Times New Roman"/>
                <w:sz w:val="18"/>
                <w:szCs w:val="18"/>
                <w:lang w:val="en-US"/>
              </w:rPr>
              <w:t>(d</w:t>
            </w:r>
            <w:proofErr w:type="spellStart"/>
            <w:r>
              <w:rPr>
                <w:rFonts w:cs="Times New Roman"/>
                <w:sz w:val="18"/>
                <w:szCs w:val="18"/>
              </w:rPr>
              <w:t>ále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ADM</w:t>
            </w:r>
            <w:r>
              <w:rPr>
                <w:rFonts w:cs="Times New Roman"/>
                <w:sz w:val="18"/>
                <w:szCs w:val="18"/>
                <w:lang w:val="en-US"/>
              </w:rPr>
              <w:t>)</w:t>
            </w:r>
          </w:p>
        </w:tc>
      </w:tr>
      <w:tr w:rsidR="00191A31" w:rsidRPr="001B0D8D" w:rsidTr="005B0E32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C62524" w:rsidRPr="005B0E32" w:rsidRDefault="00191A31" w:rsidP="00C62524">
            <w:pPr>
              <w:ind w:right="-79"/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Podmínka </w:t>
            </w:r>
          </w:p>
          <w:p w:rsidR="00191A31" w:rsidRPr="005B0E32" w:rsidRDefault="00191A31" w:rsidP="00C62524">
            <w:pPr>
              <w:ind w:right="-79"/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spuštění:</w:t>
            </w:r>
          </w:p>
        </w:tc>
        <w:tc>
          <w:tcPr>
            <w:tcW w:w="4200" w:type="pct"/>
            <w:shd w:val="clear" w:color="auto" w:fill="auto"/>
            <w:hideMark/>
          </w:tcPr>
          <w:p w:rsidR="00191A31" w:rsidRPr="005B0E32" w:rsidRDefault="00205B55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Akce uživatele</w:t>
            </w:r>
            <w:r w:rsidR="00490393" w:rsidRPr="005B0E32">
              <w:rPr>
                <w:rFonts w:cs="Times New Roman"/>
                <w:sz w:val="18"/>
                <w:szCs w:val="18"/>
              </w:rPr>
              <w:t xml:space="preserve"> – zobrazení stavu parkovacích míst</w:t>
            </w:r>
            <w:r w:rsidR="00B105DB">
              <w:rPr>
                <w:rFonts w:cs="Times New Roman"/>
                <w:sz w:val="18"/>
                <w:szCs w:val="18"/>
              </w:rPr>
              <w:t>.</w:t>
            </w:r>
          </w:p>
          <w:p w:rsidR="005B0E32" w:rsidRPr="005B0E32" w:rsidRDefault="005B0E32" w:rsidP="005B0E3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Administrátor je autorizovaný v systému. </w:t>
            </w:r>
          </w:p>
        </w:tc>
      </w:tr>
      <w:tr w:rsidR="00191A31" w:rsidRPr="001B0D8D" w:rsidTr="005B0E32">
        <w:trPr>
          <w:trHeight w:val="506"/>
        </w:trPr>
        <w:tc>
          <w:tcPr>
            <w:tcW w:w="800" w:type="pct"/>
            <w:shd w:val="clear" w:color="auto" w:fill="D9E2F3"/>
            <w:noWrap/>
            <w:hideMark/>
          </w:tcPr>
          <w:p w:rsidR="00191A31" w:rsidRPr="005B0E32" w:rsidRDefault="00191A31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 xml:space="preserve">Podmínky pro </w:t>
            </w:r>
          </w:p>
          <w:p w:rsidR="00191A31" w:rsidRPr="005B0E32" w:rsidRDefault="00191A31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dokončení:</w:t>
            </w:r>
          </w:p>
        </w:tc>
        <w:tc>
          <w:tcPr>
            <w:tcW w:w="4200" w:type="pct"/>
            <w:shd w:val="clear" w:color="auto" w:fill="D9E2F3"/>
            <w:hideMark/>
          </w:tcPr>
          <w:p w:rsidR="00191A31" w:rsidRPr="005B0E32" w:rsidRDefault="00205B55" w:rsidP="00205B55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Zobrazení stavu parkovacích míst</w:t>
            </w:r>
          </w:p>
        </w:tc>
      </w:tr>
      <w:tr w:rsidR="00191A31" w:rsidRPr="001B0D8D" w:rsidTr="005B0E32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191A31" w:rsidRPr="005B0E32" w:rsidRDefault="00191A31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Základní tok:</w:t>
            </w:r>
          </w:p>
        </w:tc>
        <w:tc>
          <w:tcPr>
            <w:tcW w:w="4200" w:type="pct"/>
            <w:shd w:val="clear" w:color="auto" w:fill="auto"/>
            <w:hideMark/>
          </w:tcPr>
          <w:p w:rsidR="00B15F44" w:rsidRPr="005B0E32" w:rsidRDefault="005B0E32" w:rsidP="00A07FF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ADM</w:t>
            </w:r>
            <w:r w:rsidR="00B15F44" w:rsidRPr="005B0E32">
              <w:rPr>
                <w:rFonts w:cs="Times New Roman"/>
                <w:sz w:val="18"/>
                <w:szCs w:val="18"/>
              </w:rPr>
              <w:t xml:space="preserve"> zvolí v systému, že chce vidět stav parkovacích míst</w:t>
            </w:r>
            <w:r w:rsidR="003E5F02" w:rsidRPr="005B0E32">
              <w:rPr>
                <w:rFonts w:cs="Times New Roman"/>
                <w:sz w:val="18"/>
                <w:szCs w:val="18"/>
              </w:rPr>
              <w:t>. (z PC, nebo z mobilního zařízení)</w:t>
            </w:r>
            <w:r>
              <w:rPr>
                <w:rFonts w:cs="Times New Roman"/>
                <w:sz w:val="18"/>
                <w:szCs w:val="18"/>
              </w:rPr>
              <w:t>.</w:t>
            </w:r>
          </w:p>
          <w:p w:rsidR="00B15F44" w:rsidRPr="005B0E32" w:rsidRDefault="005B0E32" w:rsidP="00A07FF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ADM</w:t>
            </w:r>
            <w:r w:rsidRPr="005B0E32">
              <w:rPr>
                <w:rFonts w:cs="Times New Roman"/>
                <w:sz w:val="18"/>
                <w:szCs w:val="18"/>
              </w:rPr>
              <w:t xml:space="preserve"> </w:t>
            </w:r>
            <w:r>
              <w:rPr>
                <w:rFonts w:cs="Times New Roman"/>
                <w:sz w:val="18"/>
                <w:szCs w:val="18"/>
              </w:rPr>
              <w:t>v</w:t>
            </w:r>
            <w:r w:rsidR="00B15F44" w:rsidRPr="005B0E32">
              <w:rPr>
                <w:rFonts w:cs="Times New Roman"/>
                <w:sz w:val="18"/>
                <w:szCs w:val="18"/>
              </w:rPr>
              <w:t>yhledá a vybere parkoviště</w:t>
            </w:r>
            <w:r>
              <w:rPr>
                <w:rFonts w:cs="Times New Roman"/>
                <w:sz w:val="18"/>
                <w:szCs w:val="18"/>
              </w:rPr>
              <w:t>.</w:t>
            </w:r>
          </w:p>
          <w:p w:rsidR="00B15F44" w:rsidRPr="005B0E32" w:rsidRDefault="00B105DB" w:rsidP="005B0E32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Systém</w:t>
            </w:r>
            <w:r w:rsidR="005B0E32" w:rsidRPr="005B0E32">
              <w:rPr>
                <w:rFonts w:cs="Times New Roman"/>
                <w:sz w:val="18"/>
                <w:szCs w:val="18"/>
              </w:rPr>
              <w:t xml:space="preserve"> </w:t>
            </w:r>
            <w:r w:rsidR="005B0E32">
              <w:rPr>
                <w:rFonts w:cs="Times New Roman"/>
                <w:sz w:val="18"/>
                <w:szCs w:val="18"/>
              </w:rPr>
              <w:t>z</w:t>
            </w:r>
            <w:r w:rsidR="00B15F44" w:rsidRPr="005B0E32">
              <w:rPr>
                <w:rFonts w:cs="Times New Roman"/>
                <w:sz w:val="18"/>
                <w:szCs w:val="18"/>
              </w:rPr>
              <w:t>obrazí se základní přehled parkoviště a lokace parkovacího místa na mapě. Rovněž se zobrazí seznam par</w:t>
            </w:r>
            <w:r w:rsidR="003E5F02" w:rsidRPr="005B0E32">
              <w:rPr>
                <w:rFonts w:cs="Times New Roman"/>
                <w:sz w:val="18"/>
                <w:szCs w:val="18"/>
              </w:rPr>
              <w:t>kovacích míst s aktuálními stavy</w:t>
            </w:r>
            <w:r w:rsidR="005B0E32">
              <w:rPr>
                <w:rFonts w:cs="Times New Roman"/>
                <w:sz w:val="18"/>
                <w:szCs w:val="18"/>
              </w:rPr>
              <w:t xml:space="preserve"> a statistika obsazenosti </w:t>
            </w:r>
            <w:r w:rsidR="003E5F02" w:rsidRPr="005B0E32">
              <w:rPr>
                <w:rFonts w:cs="Times New Roman"/>
                <w:sz w:val="18"/>
                <w:szCs w:val="18"/>
              </w:rPr>
              <w:t>parkoviště podle dnů a hodin.</w:t>
            </w:r>
            <w:r w:rsidR="0068765A" w:rsidRPr="005B0E32">
              <w:rPr>
                <w:rFonts w:cs="Times New Roman"/>
                <w:sz w:val="18"/>
                <w:szCs w:val="18"/>
              </w:rPr>
              <w:t xml:space="preserve"> Rovněž se zobrazí, kolik na místo čeká rezervací.</w:t>
            </w:r>
          </w:p>
          <w:p w:rsidR="00B15F44" w:rsidRPr="005B0E32" w:rsidRDefault="005B0E32" w:rsidP="00A07FF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ADM</w:t>
            </w:r>
            <w:r w:rsidR="003E5F02" w:rsidRPr="005B0E32">
              <w:rPr>
                <w:rFonts w:cs="Times New Roman"/>
                <w:sz w:val="18"/>
                <w:szCs w:val="18"/>
              </w:rPr>
              <w:t xml:space="preserve"> může rozkliknout vybrané místo a vidět jeho detaily – kdo je vlastník, </w:t>
            </w:r>
            <w:r w:rsidR="00A9595A" w:rsidRPr="005B0E32">
              <w:rPr>
                <w:rFonts w:cs="Times New Roman"/>
                <w:sz w:val="18"/>
                <w:szCs w:val="18"/>
              </w:rPr>
              <w:t xml:space="preserve">jaký je stav baterií, </w:t>
            </w:r>
            <w:r w:rsidR="003E5F02" w:rsidRPr="005B0E32">
              <w:rPr>
                <w:rFonts w:cs="Times New Roman"/>
                <w:sz w:val="18"/>
                <w:szCs w:val="18"/>
              </w:rPr>
              <w:t>současná obsazenost</w:t>
            </w:r>
            <w:r>
              <w:rPr>
                <w:rFonts w:cs="Times New Roman"/>
                <w:sz w:val="18"/>
                <w:szCs w:val="18"/>
              </w:rPr>
              <w:t>,</w:t>
            </w:r>
            <w:r w:rsidR="003E5F02" w:rsidRPr="005B0E32">
              <w:rPr>
                <w:rFonts w:cs="Times New Roman"/>
                <w:sz w:val="18"/>
                <w:szCs w:val="18"/>
              </w:rPr>
              <w:t xml:space="preserve"> jeho plánovaná</w:t>
            </w:r>
            <w:r w:rsidR="002910F2" w:rsidRPr="005B0E32">
              <w:rPr>
                <w:rFonts w:cs="Times New Roman"/>
                <w:sz w:val="18"/>
                <w:szCs w:val="18"/>
              </w:rPr>
              <w:t xml:space="preserve"> se všemi detaily</w:t>
            </w:r>
            <w:r w:rsidR="00A9595A" w:rsidRPr="005B0E32">
              <w:rPr>
                <w:rFonts w:cs="Times New Roman"/>
                <w:sz w:val="18"/>
                <w:szCs w:val="18"/>
              </w:rPr>
              <w:t>, auditovací a chybové logy</w:t>
            </w:r>
          </w:p>
          <w:p w:rsidR="003E5F02" w:rsidRPr="005B0E32" w:rsidRDefault="005B0E32" w:rsidP="00A07FF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ADM</w:t>
            </w:r>
            <w:r w:rsidR="003E5F02" w:rsidRPr="005B0E32">
              <w:rPr>
                <w:rFonts w:cs="Times New Roman"/>
                <w:sz w:val="18"/>
                <w:szCs w:val="18"/>
              </w:rPr>
              <w:t xml:space="preserve"> </w:t>
            </w:r>
            <w:r w:rsidR="001376FC">
              <w:rPr>
                <w:rFonts w:cs="Times New Roman"/>
                <w:sz w:val="18"/>
                <w:szCs w:val="18"/>
              </w:rPr>
              <w:t xml:space="preserve">bude </w:t>
            </w:r>
            <w:r w:rsidR="003E5F02" w:rsidRPr="005B0E32">
              <w:rPr>
                <w:rFonts w:cs="Times New Roman"/>
                <w:sz w:val="18"/>
                <w:szCs w:val="18"/>
              </w:rPr>
              <w:t xml:space="preserve">mít možnost poznat, jak je informace aktuální (čas </w:t>
            </w:r>
            <w:proofErr w:type="spellStart"/>
            <w:r w:rsidR="003E5F02" w:rsidRPr="005B0E32">
              <w:rPr>
                <w:rFonts w:cs="Times New Roman"/>
                <w:sz w:val="18"/>
                <w:szCs w:val="18"/>
              </w:rPr>
              <w:t>posl</w:t>
            </w:r>
            <w:proofErr w:type="spellEnd"/>
            <w:r>
              <w:rPr>
                <w:rFonts w:cs="Times New Roman"/>
                <w:sz w:val="18"/>
                <w:szCs w:val="18"/>
              </w:rPr>
              <w:t>.</w:t>
            </w:r>
            <w:r w:rsidR="003E5F02" w:rsidRPr="005B0E32">
              <w:rPr>
                <w:rFonts w:cs="Times New Roman"/>
                <w:sz w:val="18"/>
                <w:szCs w:val="18"/>
              </w:rPr>
              <w:t xml:space="preserve"> synchronizace)</w:t>
            </w:r>
          </w:p>
          <w:p w:rsidR="00205B55" w:rsidRPr="005B0E32" w:rsidRDefault="005B0E32" w:rsidP="00A07FF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ADM</w:t>
            </w:r>
            <w:r w:rsidR="003E5F02" w:rsidRPr="005B0E32">
              <w:rPr>
                <w:rFonts w:cs="Times New Roman"/>
                <w:sz w:val="18"/>
                <w:szCs w:val="18"/>
              </w:rPr>
              <w:t xml:space="preserve"> může zvolit, že chce navigovat na volné místo (pokud to jeho zařízení umožňuje)</w:t>
            </w:r>
          </w:p>
        </w:tc>
      </w:tr>
      <w:tr w:rsidR="00191A31" w:rsidRPr="001B0D8D" w:rsidTr="00B538DB">
        <w:trPr>
          <w:trHeight w:val="174"/>
        </w:trPr>
        <w:tc>
          <w:tcPr>
            <w:tcW w:w="800" w:type="pct"/>
            <w:shd w:val="clear" w:color="auto" w:fill="D9E2F3"/>
            <w:noWrap/>
            <w:hideMark/>
          </w:tcPr>
          <w:p w:rsidR="00191A31" w:rsidRPr="005B0E32" w:rsidRDefault="00191A31" w:rsidP="00B538DB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Alternativní</w:t>
            </w:r>
            <w:r w:rsidR="00B538DB">
              <w:rPr>
                <w:rFonts w:cs="Times New Roman"/>
                <w:sz w:val="18"/>
                <w:szCs w:val="18"/>
              </w:rPr>
              <w:t xml:space="preserve"> </w:t>
            </w:r>
            <w:r w:rsidRPr="005B0E32">
              <w:rPr>
                <w:rFonts w:cs="Times New Roman"/>
                <w:sz w:val="18"/>
                <w:szCs w:val="18"/>
              </w:rPr>
              <w:t>tok:</w:t>
            </w:r>
          </w:p>
        </w:tc>
        <w:tc>
          <w:tcPr>
            <w:tcW w:w="4200" w:type="pct"/>
            <w:shd w:val="clear" w:color="auto" w:fill="D9E2F3"/>
            <w:hideMark/>
          </w:tcPr>
          <w:p w:rsidR="00033E62" w:rsidRPr="005B0E32" w:rsidRDefault="00033E62" w:rsidP="002E4401">
            <w:pPr>
              <w:rPr>
                <w:rFonts w:cs="Times New Roman"/>
                <w:sz w:val="18"/>
                <w:szCs w:val="18"/>
              </w:rPr>
            </w:pPr>
          </w:p>
        </w:tc>
      </w:tr>
      <w:tr w:rsidR="00191A31" w:rsidRPr="001B0D8D" w:rsidTr="005B0E32">
        <w:trPr>
          <w:trHeight w:val="142"/>
        </w:trPr>
        <w:tc>
          <w:tcPr>
            <w:tcW w:w="800" w:type="pct"/>
            <w:shd w:val="clear" w:color="auto" w:fill="auto"/>
            <w:noWrap/>
            <w:hideMark/>
          </w:tcPr>
          <w:p w:rsidR="00191A31" w:rsidRPr="005B0E32" w:rsidRDefault="00191A31" w:rsidP="00033E62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Interval:</w:t>
            </w:r>
          </w:p>
        </w:tc>
        <w:tc>
          <w:tcPr>
            <w:tcW w:w="4200" w:type="pct"/>
            <w:shd w:val="clear" w:color="auto" w:fill="auto"/>
            <w:hideMark/>
          </w:tcPr>
          <w:p w:rsidR="00191A31" w:rsidRPr="005B0E32" w:rsidRDefault="00205B55" w:rsidP="00205B55">
            <w:pPr>
              <w:rPr>
                <w:rFonts w:cs="Times New Roman"/>
                <w:sz w:val="18"/>
                <w:szCs w:val="18"/>
              </w:rPr>
            </w:pPr>
            <w:r w:rsidRPr="005B0E32">
              <w:rPr>
                <w:rFonts w:cs="Times New Roman"/>
                <w:sz w:val="18"/>
                <w:szCs w:val="18"/>
              </w:rPr>
              <w:t>Podle potřeby uživatelů</w:t>
            </w:r>
          </w:p>
        </w:tc>
      </w:tr>
    </w:tbl>
    <w:p w:rsidR="00CD4D9B" w:rsidRPr="001B0D8D" w:rsidRDefault="00CD4D9B" w:rsidP="00CD4D9B">
      <w:pPr>
        <w:pStyle w:val="UNIHeading3"/>
      </w:pPr>
      <w:bookmarkStart w:id="41" w:name="_Toc512266204"/>
      <w:r w:rsidRPr="001B0D8D">
        <w:t xml:space="preserve">UC04b – Zobrazení stavu parkovacích míst </w:t>
      </w:r>
      <w:r w:rsidR="00A9595A" w:rsidRPr="001B0D8D">
        <w:t>–</w:t>
      </w:r>
      <w:r w:rsidRPr="001B0D8D">
        <w:t xml:space="preserve"> vlastnické</w:t>
      </w:r>
      <w:bookmarkEnd w:id="41"/>
    </w:p>
    <w:tbl>
      <w:tblPr>
        <w:tblW w:w="5000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11"/>
        <w:gridCol w:w="7347"/>
      </w:tblGrid>
      <w:tr w:rsidR="00A9595A" w:rsidRPr="001B0D8D" w:rsidTr="005B0E32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200" w:type="pct"/>
            <w:shd w:val="clear" w:color="auto" w:fill="auto"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Vlastník bude mít možnost vyhledat parkoviště, zobrazit na mapě, zobrazit základní přehled, detaily svých míst, aktuální obsazenost a průměrnou obsazenost pro určité dny a hodiny. </w:t>
            </w:r>
          </w:p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Rovněž uvidí informaci o tom, jak je informace aktuální (čas poslední aktualizace). Zobrazování stavů bude možné z mobilních zařízení i z PC. </w:t>
            </w:r>
          </w:p>
          <w:p w:rsidR="00A9595A" w:rsidRPr="001B0D8D" w:rsidRDefault="001376FC" w:rsidP="001376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Vlastník bude </w:t>
            </w:r>
            <w:r w:rsidR="00A9595A" w:rsidRPr="001B0D8D">
              <w:rPr>
                <w:sz w:val="18"/>
                <w:szCs w:val="18"/>
              </w:rPr>
              <w:t xml:space="preserve">mít možnost vidět všechny rezervace </w:t>
            </w:r>
            <w:r w:rsidR="002910F2" w:rsidRPr="001B0D8D">
              <w:rPr>
                <w:sz w:val="18"/>
                <w:szCs w:val="18"/>
              </w:rPr>
              <w:t>týkající se jeho míst</w:t>
            </w:r>
          </w:p>
        </w:tc>
      </w:tr>
      <w:tr w:rsidR="00A9595A" w:rsidRPr="001B0D8D" w:rsidTr="005B0E32">
        <w:trPr>
          <w:trHeight w:val="78"/>
        </w:trPr>
        <w:tc>
          <w:tcPr>
            <w:tcW w:w="800" w:type="pct"/>
            <w:shd w:val="clear" w:color="auto" w:fill="D9E2F3"/>
            <w:noWrap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200" w:type="pct"/>
            <w:shd w:val="clear" w:color="auto" w:fill="D9E2F3"/>
            <w:hideMark/>
          </w:tcPr>
          <w:p w:rsidR="00A9595A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Vlastník (pro poolová místa recepce)</w:t>
            </w:r>
          </w:p>
        </w:tc>
      </w:tr>
      <w:tr w:rsidR="00A9595A" w:rsidRPr="001B0D8D" w:rsidTr="005B0E32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A9595A" w:rsidRPr="001B0D8D" w:rsidRDefault="00A9595A" w:rsidP="00191D3A">
            <w:pPr>
              <w:ind w:right="-79"/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Podmínka </w:t>
            </w:r>
          </w:p>
          <w:p w:rsidR="00A9595A" w:rsidRPr="001B0D8D" w:rsidRDefault="00A9595A" w:rsidP="00191D3A">
            <w:pPr>
              <w:ind w:right="-79"/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spuštění:</w:t>
            </w:r>
          </w:p>
        </w:tc>
        <w:tc>
          <w:tcPr>
            <w:tcW w:w="4200" w:type="pct"/>
            <w:shd w:val="clear" w:color="auto" w:fill="auto"/>
            <w:hideMark/>
          </w:tcPr>
          <w:p w:rsidR="00A9595A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Akce uživatele – zobrazení stavu parkovacích míst</w:t>
            </w:r>
          </w:p>
          <w:p w:rsidR="005B0E32" w:rsidRPr="001B0D8D" w:rsidRDefault="005B0E32" w:rsidP="00191D3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Uživatel je autorizovaný v systému a má práva pro vlastnické zobrazování stavu parkovacích míst. </w:t>
            </w:r>
          </w:p>
        </w:tc>
      </w:tr>
      <w:tr w:rsidR="00A9595A" w:rsidRPr="001B0D8D" w:rsidTr="005B0E32">
        <w:trPr>
          <w:trHeight w:val="506"/>
        </w:trPr>
        <w:tc>
          <w:tcPr>
            <w:tcW w:w="800" w:type="pct"/>
            <w:shd w:val="clear" w:color="auto" w:fill="D9E2F3"/>
            <w:noWrap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200" w:type="pct"/>
            <w:shd w:val="clear" w:color="auto" w:fill="D9E2F3"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Zobrazení stavu parkovacích míst</w:t>
            </w:r>
          </w:p>
        </w:tc>
      </w:tr>
      <w:tr w:rsidR="00A9595A" w:rsidRPr="001B0D8D" w:rsidTr="005B0E32">
        <w:trPr>
          <w:trHeight w:val="506"/>
        </w:trPr>
        <w:tc>
          <w:tcPr>
            <w:tcW w:w="800" w:type="pct"/>
            <w:shd w:val="clear" w:color="auto" w:fill="auto"/>
            <w:noWrap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200" w:type="pct"/>
            <w:shd w:val="clear" w:color="auto" w:fill="auto"/>
            <w:hideMark/>
          </w:tcPr>
          <w:p w:rsidR="00A9595A" w:rsidRPr="001B0D8D" w:rsidRDefault="002910F2" w:rsidP="00A146F9">
            <w:pPr>
              <w:pStyle w:val="ListParagraph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Vlastník</w:t>
            </w:r>
            <w:r w:rsidR="00A9595A" w:rsidRPr="001B0D8D">
              <w:rPr>
                <w:sz w:val="18"/>
                <w:szCs w:val="18"/>
              </w:rPr>
              <w:t xml:space="preserve"> zvolí v systému, že chce vidět stav </w:t>
            </w:r>
            <w:r w:rsidRPr="001B0D8D">
              <w:rPr>
                <w:sz w:val="18"/>
                <w:szCs w:val="18"/>
              </w:rPr>
              <w:t xml:space="preserve">svých </w:t>
            </w:r>
            <w:r w:rsidR="00A9595A" w:rsidRPr="001B0D8D">
              <w:rPr>
                <w:sz w:val="18"/>
                <w:szCs w:val="18"/>
              </w:rPr>
              <w:t>parkovacích míst. (z PC, nebo z mobilního zařízení)</w:t>
            </w:r>
          </w:p>
          <w:p w:rsidR="00A9595A" w:rsidRPr="001B0D8D" w:rsidRDefault="00B105DB" w:rsidP="00A146F9">
            <w:pPr>
              <w:pStyle w:val="ListParagraph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Vlastník </w:t>
            </w:r>
            <w:r>
              <w:rPr>
                <w:sz w:val="18"/>
                <w:szCs w:val="18"/>
              </w:rPr>
              <w:t>v</w:t>
            </w:r>
            <w:r w:rsidR="00A9595A" w:rsidRPr="001B0D8D">
              <w:rPr>
                <w:sz w:val="18"/>
                <w:szCs w:val="18"/>
              </w:rPr>
              <w:t>yhledá a vybere parkoviště</w:t>
            </w:r>
            <w:r>
              <w:rPr>
                <w:sz w:val="18"/>
                <w:szCs w:val="18"/>
              </w:rPr>
              <w:t>.</w:t>
            </w:r>
          </w:p>
          <w:p w:rsidR="00A9595A" w:rsidRPr="001B0D8D" w:rsidRDefault="00B105DB" w:rsidP="00A146F9">
            <w:pPr>
              <w:pStyle w:val="ListParagraph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Systém z</w:t>
            </w:r>
            <w:r w:rsidR="00A9595A" w:rsidRPr="001B0D8D">
              <w:rPr>
                <w:sz w:val="18"/>
                <w:szCs w:val="18"/>
              </w:rPr>
              <w:t xml:space="preserve">obrazí základní přehled parkoviště a lokace parkovacího místa na mapě. </w:t>
            </w:r>
            <w:r>
              <w:rPr>
                <w:sz w:val="18"/>
                <w:szCs w:val="18"/>
              </w:rPr>
              <w:t xml:space="preserve">Systém </w:t>
            </w:r>
            <w:r w:rsidR="00A9595A" w:rsidRPr="001B0D8D">
              <w:rPr>
                <w:sz w:val="18"/>
                <w:szCs w:val="18"/>
              </w:rPr>
              <w:t xml:space="preserve">zobrazí seznam parkovacích míst s aktuálními stavy a statistika obsazenosti parkoviště podle dnů a hodin. Rovněž se zobrazí, kolik na </w:t>
            </w:r>
            <w:r w:rsidR="002910F2" w:rsidRPr="001B0D8D">
              <w:rPr>
                <w:sz w:val="18"/>
                <w:szCs w:val="18"/>
              </w:rPr>
              <w:t xml:space="preserve">jeho </w:t>
            </w:r>
            <w:r w:rsidR="00A9595A" w:rsidRPr="001B0D8D">
              <w:rPr>
                <w:sz w:val="18"/>
                <w:szCs w:val="18"/>
              </w:rPr>
              <w:t>místo čeká rezervací.</w:t>
            </w:r>
          </w:p>
          <w:p w:rsidR="002910F2" w:rsidRPr="001B0D8D" w:rsidRDefault="002910F2" w:rsidP="00A146F9">
            <w:pPr>
              <w:pStyle w:val="ListParagraph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Vlastník</w:t>
            </w:r>
            <w:r w:rsidR="00A9595A" w:rsidRPr="001B0D8D">
              <w:rPr>
                <w:sz w:val="18"/>
                <w:szCs w:val="18"/>
              </w:rPr>
              <w:t xml:space="preserve"> může rozkliknout vybrané místo a vidět jeho detaily –</w:t>
            </w:r>
            <w:r w:rsidRPr="001B0D8D">
              <w:rPr>
                <w:sz w:val="18"/>
                <w:szCs w:val="18"/>
              </w:rPr>
              <w:t xml:space="preserve"> </w:t>
            </w:r>
            <w:r w:rsidR="00A9595A" w:rsidRPr="001B0D8D">
              <w:rPr>
                <w:sz w:val="18"/>
                <w:szCs w:val="18"/>
              </w:rPr>
              <w:t>jaký je stav baterií, současná obsazenost a jeho plánovaná obsazenost</w:t>
            </w:r>
            <w:r w:rsidR="00B105DB">
              <w:rPr>
                <w:sz w:val="18"/>
                <w:szCs w:val="18"/>
              </w:rPr>
              <w:t>.</w:t>
            </w:r>
          </w:p>
          <w:p w:rsidR="00A9595A" w:rsidRPr="001B0D8D" w:rsidRDefault="00B105DB" w:rsidP="00A146F9">
            <w:pPr>
              <w:pStyle w:val="ListParagraph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Vlastník </w:t>
            </w:r>
            <w:r w:rsidR="001376FC">
              <w:rPr>
                <w:sz w:val="18"/>
                <w:szCs w:val="18"/>
              </w:rPr>
              <w:t xml:space="preserve">bude </w:t>
            </w:r>
            <w:r w:rsidR="00A9595A" w:rsidRPr="001B0D8D">
              <w:rPr>
                <w:sz w:val="18"/>
                <w:szCs w:val="18"/>
              </w:rPr>
              <w:t>mít možnost poznat, jak je informace aktuální (čas poslední synchronizace)</w:t>
            </w:r>
            <w:r>
              <w:rPr>
                <w:sz w:val="18"/>
                <w:szCs w:val="18"/>
              </w:rPr>
              <w:t>.</w:t>
            </w:r>
          </w:p>
          <w:p w:rsidR="00A9595A" w:rsidRPr="001B0D8D" w:rsidRDefault="00B105DB" w:rsidP="00A146F9">
            <w:pPr>
              <w:pStyle w:val="ListParagraph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Vlastník </w:t>
            </w:r>
            <w:r w:rsidR="00A9595A" w:rsidRPr="001B0D8D">
              <w:rPr>
                <w:sz w:val="18"/>
                <w:szCs w:val="18"/>
              </w:rPr>
              <w:t>může zvolit, že chce navigovat na volné místo (pokud to jeho zařízení umožňuje)</w:t>
            </w:r>
            <w:r>
              <w:rPr>
                <w:sz w:val="18"/>
                <w:szCs w:val="18"/>
              </w:rPr>
              <w:t>.</w:t>
            </w:r>
          </w:p>
        </w:tc>
      </w:tr>
      <w:tr w:rsidR="00A9595A" w:rsidRPr="001B0D8D" w:rsidTr="00B538DB">
        <w:trPr>
          <w:trHeight w:val="252"/>
        </w:trPr>
        <w:tc>
          <w:tcPr>
            <w:tcW w:w="800" w:type="pct"/>
            <w:shd w:val="clear" w:color="auto" w:fill="D9E2F3"/>
            <w:noWrap/>
            <w:hideMark/>
          </w:tcPr>
          <w:p w:rsidR="00A9595A" w:rsidRPr="001B0D8D" w:rsidRDefault="00A9595A" w:rsidP="005B0E3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Alternativní</w:t>
            </w:r>
            <w:r w:rsidR="005B0E32">
              <w:rPr>
                <w:sz w:val="18"/>
                <w:szCs w:val="18"/>
              </w:rPr>
              <w:t xml:space="preserve"> </w:t>
            </w:r>
            <w:r w:rsidRPr="001B0D8D">
              <w:rPr>
                <w:sz w:val="18"/>
                <w:szCs w:val="18"/>
              </w:rPr>
              <w:t>tok:</w:t>
            </w:r>
          </w:p>
        </w:tc>
        <w:tc>
          <w:tcPr>
            <w:tcW w:w="4200" w:type="pct"/>
            <w:shd w:val="clear" w:color="auto" w:fill="D9E2F3"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</w:p>
        </w:tc>
      </w:tr>
      <w:tr w:rsidR="00A9595A" w:rsidRPr="001B0D8D" w:rsidTr="005B0E32">
        <w:trPr>
          <w:trHeight w:val="257"/>
        </w:trPr>
        <w:tc>
          <w:tcPr>
            <w:tcW w:w="800" w:type="pct"/>
            <w:shd w:val="clear" w:color="auto" w:fill="auto"/>
            <w:noWrap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200" w:type="pct"/>
            <w:shd w:val="clear" w:color="auto" w:fill="auto"/>
            <w:hideMark/>
          </w:tcPr>
          <w:p w:rsidR="00A9595A" w:rsidRPr="001B0D8D" w:rsidRDefault="00A9595A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Podle potřeby uživatelů</w:t>
            </w:r>
            <w:r w:rsidR="00B105DB">
              <w:rPr>
                <w:sz w:val="18"/>
                <w:szCs w:val="18"/>
              </w:rPr>
              <w:t>.</w:t>
            </w:r>
          </w:p>
        </w:tc>
      </w:tr>
    </w:tbl>
    <w:p w:rsidR="00CD4D9B" w:rsidRPr="001B0D8D" w:rsidRDefault="00CD4D9B" w:rsidP="00CD4D9B">
      <w:pPr>
        <w:pStyle w:val="UNIHeading3"/>
      </w:pPr>
      <w:bookmarkStart w:id="42" w:name="_Toc512266205"/>
      <w:r w:rsidRPr="001B0D8D">
        <w:lastRenderedPageBreak/>
        <w:t>UC04c – Zobrazení stavu parkovacích míst - návštěvnické</w:t>
      </w:r>
      <w:bookmarkEnd w:id="42"/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2910F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Návštěva bude mít možnost vyhledat parkoviště, zobrazit na mapě, zobrazit základní přehled, aktuální obsazenost a průměrnou obsazenost pro určité dny a hodiny. </w:t>
            </w:r>
          </w:p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Rovněž uvidí informaci o tom, kdo je vlastník a jak je informace aktuální (čas poslední aktualizace). Zobrazování stavů bude možné z mobilních zařízení i z PC. </w:t>
            </w:r>
          </w:p>
          <w:p w:rsidR="002910F2" w:rsidRPr="001B0D8D" w:rsidRDefault="002910F2" w:rsidP="001376FC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Návštěva </w:t>
            </w:r>
            <w:r w:rsidR="001376FC">
              <w:rPr>
                <w:sz w:val="18"/>
                <w:szCs w:val="18"/>
              </w:rPr>
              <w:t>bude</w:t>
            </w:r>
            <w:r w:rsidRPr="001B0D8D">
              <w:rPr>
                <w:sz w:val="18"/>
                <w:szCs w:val="18"/>
              </w:rPr>
              <w:t xml:space="preserve"> mít možnost vidět volná časová okna u míst, která lze rezervovat.</w:t>
            </w:r>
          </w:p>
        </w:tc>
      </w:tr>
      <w:tr w:rsidR="002910F2" w:rsidRPr="001B0D8D" w:rsidTr="00191D3A">
        <w:trPr>
          <w:trHeight w:val="78"/>
        </w:trPr>
        <w:tc>
          <w:tcPr>
            <w:tcW w:w="818" w:type="pct"/>
            <w:shd w:val="clear" w:color="auto" w:fill="D9E2F3"/>
            <w:noWrap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2910F2" w:rsidRPr="005B0E32" w:rsidRDefault="002910F2" w:rsidP="00191D3A">
            <w:pPr>
              <w:rPr>
                <w:sz w:val="18"/>
                <w:szCs w:val="18"/>
                <w:lang w:val="en-US"/>
              </w:rPr>
            </w:pPr>
            <w:r w:rsidRPr="001B0D8D">
              <w:rPr>
                <w:sz w:val="18"/>
                <w:szCs w:val="18"/>
              </w:rPr>
              <w:t>Návštěva</w:t>
            </w:r>
            <w:r w:rsidR="005B0E32">
              <w:rPr>
                <w:sz w:val="18"/>
                <w:szCs w:val="18"/>
              </w:rPr>
              <w:t xml:space="preserve"> </w:t>
            </w:r>
            <w:r w:rsidR="005B0E32">
              <w:rPr>
                <w:sz w:val="18"/>
                <w:szCs w:val="18"/>
                <w:lang w:val="en-US"/>
              </w:rPr>
              <w:t>(d</w:t>
            </w:r>
            <w:proofErr w:type="spellStart"/>
            <w:r w:rsidR="005B0E32">
              <w:rPr>
                <w:sz w:val="18"/>
                <w:szCs w:val="18"/>
              </w:rPr>
              <w:t>ále</w:t>
            </w:r>
            <w:proofErr w:type="spellEnd"/>
            <w:r w:rsidR="005B0E32">
              <w:rPr>
                <w:sz w:val="18"/>
                <w:szCs w:val="18"/>
              </w:rPr>
              <w:t xml:space="preserve"> </w:t>
            </w:r>
            <w:r w:rsidR="005B0E32">
              <w:rPr>
                <w:sz w:val="18"/>
                <w:szCs w:val="18"/>
                <w:lang w:val="en-US"/>
              </w:rPr>
              <w:t>N</w:t>
            </w:r>
            <w:r w:rsidR="005B0E32">
              <w:rPr>
                <w:sz w:val="18"/>
                <w:szCs w:val="18"/>
              </w:rPr>
              <w:t>ÁV</w:t>
            </w:r>
            <w:r w:rsidR="005B0E32">
              <w:rPr>
                <w:sz w:val="18"/>
                <w:szCs w:val="18"/>
                <w:lang w:val="en-US"/>
              </w:rPr>
              <w:t>)</w:t>
            </w:r>
          </w:p>
        </w:tc>
      </w:tr>
      <w:tr w:rsidR="002910F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2910F2" w:rsidRPr="001B0D8D" w:rsidRDefault="002910F2" w:rsidP="00191D3A">
            <w:pPr>
              <w:ind w:right="-79"/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Podmínka </w:t>
            </w:r>
          </w:p>
          <w:p w:rsidR="002910F2" w:rsidRPr="001B0D8D" w:rsidRDefault="002910F2" w:rsidP="00191D3A">
            <w:pPr>
              <w:ind w:right="-79"/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2910F2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Akce uživatele – zobrazení stavu parkovacích míst</w:t>
            </w:r>
          </w:p>
          <w:p w:rsidR="0087521F" w:rsidRPr="001B0D8D" w:rsidRDefault="0087521F" w:rsidP="00191D3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Uživatel je autorizovaný v systému a má práva pro zobrazení stavu parkovacích míst. </w:t>
            </w:r>
          </w:p>
        </w:tc>
      </w:tr>
      <w:tr w:rsidR="002910F2" w:rsidRPr="001B0D8D" w:rsidTr="00191D3A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Zobrazení stavu parkovacích míst</w:t>
            </w:r>
          </w:p>
        </w:tc>
      </w:tr>
      <w:tr w:rsidR="002910F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2910F2" w:rsidRPr="001B0D8D" w:rsidRDefault="005B0E32" w:rsidP="00A146F9">
            <w:pPr>
              <w:pStyle w:val="ListParagraph"/>
              <w:numPr>
                <w:ilvl w:val="0"/>
                <w:numId w:val="4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N</w:t>
            </w:r>
            <w:r>
              <w:rPr>
                <w:sz w:val="18"/>
                <w:szCs w:val="18"/>
              </w:rPr>
              <w:t>ÁV</w:t>
            </w:r>
            <w:r w:rsidRPr="001B0D8D">
              <w:rPr>
                <w:sz w:val="18"/>
                <w:szCs w:val="18"/>
              </w:rPr>
              <w:t xml:space="preserve"> </w:t>
            </w:r>
            <w:r w:rsidR="002910F2" w:rsidRPr="001B0D8D">
              <w:rPr>
                <w:sz w:val="18"/>
                <w:szCs w:val="18"/>
              </w:rPr>
              <w:t>zvolí v systému, že chce vidět stav parkoviště. (z PC, nebo z mobilního zařízení)</w:t>
            </w:r>
            <w:r w:rsidR="00B105DB">
              <w:rPr>
                <w:sz w:val="18"/>
                <w:szCs w:val="18"/>
              </w:rPr>
              <w:t>.</w:t>
            </w:r>
          </w:p>
          <w:p w:rsidR="002910F2" w:rsidRPr="001B0D8D" w:rsidRDefault="005B0E32" w:rsidP="00A146F9">
            <w:pPr>
              <w:pStyle w:val="ListParagraph"/>
              <w:numPr>
                <w:ilvl w:val="0"/>
                <w:numId w:val="4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N</w:t>
            </w:r>
            <w:r>
              <w:rPr>
                <w:sz w:val="18"/>
                <w:szCs w:val="18"/>
              </w:rPr>
              <w:t>ÁV</w:t>
            </w:r>
            <w:r w:rsidRPr="001B0D8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v</w:t>
            </w:r>
            <w:r w:rsidR="00B105DB">
              <w:rPr>
                <w:sz w:val="18"/>
                <w:szCs w:val="18"/>
              </w:rPr>
              <w:t>yhledá a vybere parkoviště.</w:t>
            </w:r>
          </w:p>
          <w:p w:rsidR="002910F2" w:rsidRPr="001B0D8D" w:rsidRDefault="00B105DB" w:rsidP="00A146F9">
            <w:pPr>
              <w:pStyle w:val="ListParagraph"/>
              <w:numPr>
                <w:ilvl w:val="0"/>
                <w:numId w:val="44"/>
              </w:num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Systém</w:t>
            </w:r>
            <w:proofErr w:type="spellEnd"/>
            <w:r w:rsidR="005B0E32" w:rsidRPr="001B0D8D">
              <w:rPr>
                <w:sz w:val="18"/>
                <w:szCs w:val="18"/>
              </w:rPr>
              <w:t xml:space="preserve"> </w:t>
            </w:r>
            <w:r w:rsidR="005B0E32">
              <w:rPr>
                <w:sz w:val="18"/>
                <w:szCs w:val="18"/>
              </w:rPr>
              <w:t>z</w:t>
            </w:r>
            <w:r w:rsidR="002910F2" w:rsidRPr="001B0D8D">
              <w:rPr>
                <w:sz w:val="18"/>
                <w:szCs w:val="18"/>
              </w:rPr>
              <w:t xml:space="preserve">obrazí se základní přehled parkoviště a lokace parkovacího místa </w:t>
            </w:r>
            <w:proofErr w:type="gramStart"/>
            <w:r w:rsidR="002910F2" w:rsidRPr="001B0D8D">
              <w:rPr>
                <w:sz w:val="18"/>
                <w:szCs w:val="18"/>
              </w:rPr>
              <w:t>na</w:t>
            </w:r>
            <w:proofErr w:type="gramEnd"/>
            <w:r w:rsidR="002910F2" w:rsidRPr="001B0D8D">
              <w:rPr>
                <w:sz w:val="18"/>
                <w:szCs w:val="18"/>
              </w:rPr>
              <w:t xml:space="preserve"> mapě. Rovněž se zobrazí seznam parkovacích míst s aktuálními stavy a statistika obsazenosti parkoviště podle dnů a hodin. </w:t>
            </w:r>
          </w:p>
          <w:p w:rsidR="002910F2" w:rsidRPr="001B0D8D" w:rsidRDefault="005B0E32" w:rsidP="00A146F9">
            <w:pPr>
              <w:pStyle w:val="ListParagraph"/>
              <w:numPr>
                <w:ilvl w:val="0"/>
                <w:numId w:val="4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N</w:t>
            </w:r>
            <w:r>
              <w:rPr>
                <w:sz w:val="18"/>
                <w:szCs w:val="18"/>
              </w:rPr>
              <w:t>ÁV</w:t>
            </w:r>
            <w:r w:rsidRPr="001B0D8D">
              <w:rPr>
                <w:sz w:val="18"/>
                <w:szCs w:val="18"/>
              </w:rPr>
              <w:t xml:space="preserve"> </w:t>
            </w:r>
            <w:r w:rsidR="002910F2" w:rsidRPr="001B0D8D">
              <w:rPr>
                <w:sz w:val="18"/>
                <w:szCs w:val="18"/>
              </w:rPr>
              <w:t>může rozkliknout vybrané místo a vidět jeho detaily – současná obsazenost a jeho plánovaná obsazenost</w:t>
            </w:r>
            <w:r w:rsidR="00B105DB">
              <w:rPr>
                <w:sz w:val="18"/>
                <w:szCs w:val="18"/>
              </w:rPr>
              <w:t>.</w:t>
            </w:r>
          </w:p>
          <w:p w:rsidR="002910F2" w:rsidRPr="001B0D8D" w:rsidRDefault="005B0E32" w:rsidP="00A146F9">
            <w:pPr>
              <w:pStyle w:val="ListParagraph"/>
              <w:numPr>
                <w:ilvl w:val="0"/>
                <w:numId w:val="4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N</w:t>
            </w:r>
            <w:r>
              <w:rPr>
                <w:sz w:val="18"/>
                <w:szCs w:val="18"/>
              </w:rPr>
              <w:t>ÁV</w:t>
            </w:r>
            <w:r w:rsidRPr="001B0D8D">
              <w:rPr>
                <w:sz w:val="18"/>
                <w:szCs w:val="18"/>
              </w:rPr>
              <w:t xml:space="preserve"> </w:t>
            </w:r>
            <w:r w:rsidR="001376FC">
              <w:rPr>
                <w:sz w:val="18"/>
                <w:szCs w:val="18"/>
              </w:rPr>
              <w:t>bude</w:t>
            </w:r>
            <w:r w:rsidR="002910F2" w:rsidRPr="001B0D8D">
              <w:rPr>
                <w:sz w:val="18"/>
                <w:szCs w:val="18"/>
              </w:rPr>
              <w:t xml:space="preserve"> mít možnost poznat, jak je </w:t>
            </w:r>
            <w:r>
              <w:rPr>
                <w:sz w:val="18"/>
                <w:szCs w:val="18"/>
              </w:rPr>
              <w:t>informace aktuální (</w:t>
            </w:r>
            <w:proofErr w:type="gramStart"/>
            <w:r>
              <w:rPr>
                <w:sz w:val="18"/>
                <w:szCs w:val="18"/>
              </w:rPr>
              <w:t>čas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posl</w:t>
            </w:r>
            <w:proofErr w:type="spellEnd"/>
            <w:r>
              <w:rPr>
                <w:sz w:val="18"/>
                <w:szCs w:val="18"/>
              </w:rPr>
              <w:t>.</w:t>
            </w:r>
            <w:r w:rsidR="002910F2" w:rsidRPr="001B0D8D">
              <w:rPr>
                <w:sz w:val="18"/>
                <w:szCs w:val="18"/>
              </w:rPr>
              <w:t xml:space="preserve"> synchronizace)</w:t>
            </w:r>
            <w:r w:rsidR="00B105DB">
              <w:rPr>
                <w:sz w:val="18"/>
                <w:szCs w:val="18"/>
              </w:rPr>
              <w:t>.</w:t>
            </w:r>
          </w:p>
          <w:p w:rsidR="002910F2" w:rsidRPr="001B0D8D" w:rsidRDefault="005B0E32" w:rsidP="005B0E32">
            <w:pPr>
              <w:pStyle w:val="ListParagraph"/>
              <w:numPr>
                <w:ilvl w:val="0"/>
                <w:numId w:val="44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N</w:t>
            </w:r>
            <w:r>
              <w:rPr>
                <w:sz w:val="18"/>
                <w:szCs w:val="18"/>
              </w:rPr>
              <w:t>ÁV</w:t>
            </w:r>
            <w:r w:rsidRPr="001B0D8D">
              <w:rPr>
                <w:sz w:val="18"/>
                <w:szCs w:val="18"/>
              </w:rPr>
              <w:t xml:space="preserve"> </w:t>
            </w:r>
            <w:r w:rsidR="002910F2" w:rsidRPr="001B0D8D">
              <w:rPr>
                <w:sz w:val="18"/>
                <w:szCs w:val="18"/>
              </w:rPr>
              <w:t xml:space="preserve">může zvolit, že chce navigovat </w:t>
            </w:r>
            <w:proofErr w:type="gramStart"/>
            <w:r w:rsidR="002910F2" w:rsidRPr="001B0D8D">
              <w:rPr>
                <w:sz w:val="18"/>
                <w:szCs w:val="18"/>
              </w:rPr>
              <w:t>na</w:t>
            </w:r>
            <w:proofErr w:type="gramEnd"/>
            <w:r w:rsidR="002910F2" w:rsidRPr="001B0D8D">
              <w:rPr>
                <w:sz w:val="18"/>
                <w:szCs w:val="18"/>
              </w:rPr>
              <w:t xml:space="preserve"> volné místo (pokud to jeho zařízení umožňuje)</w:t>
            </w:r>
            <w:r w:rsidR="00B105DB">
              <w:rPr>
                <w:sz w:val="18"/>
                <w:szCs w:val="18"/>
              </w:rPr>
              <w:t>.</w:t>
            </w:r>
          </w:p>
        </w:tc>
      </w:tr>
      <w:tr w:rsidR="002910F2" w:rsidRPr="001B0D8D" w:rsidTr="005B0E32">
        <w:trPr>
          <w:trHeight w:val="154"/>
        </w:trPr>
        <w:tc>
          <w:tcPr>
            <w:tcW w:w="818" w:type="pct"/>
            <w:shd w:val="clear" w:color="auto" w:fill="D9E2F3"/>
            <w:noWrap/>
            <w:hideMark/>
          </w:tcPr>
          <w:p w:rsidR="002910F2" w:rsidRPr="001B0D8D" w:rsidRDefault="002910F2" w:rsidP="005B0E3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Alternativní 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</w:p>
        </w:tc>
      </w:tr>
      <w:tr w:rsidR="002910F2" w:rsidRPr="001B0D8D" w:rsidTr="005B0E32">
        <w:trPr>
          <w:trHeight w:val="44"/>
        </w:trPr>
        <w:tc>
          <w:tcPr>
            <w:tcW w:w="818" w:type="pct"/>
            <w:shd w:val="clear" w:color="auto" w:fill="auto"/>
            <w:noWrap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2910F2" w:rsidRPr="001B0D8D" w:rsidRDefault="002910F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Podle potřeby uživatelů</w:t>
            </w:r>
          </w:p>
        </w:tc>
      </w:tr>
    </w:tbl>
    <w:p w:rsidR="00CD4D9B" w:rsidRPr="001B0D8D" w:rsidRDefault="00CD4D9B" w:rsidP="00CD4D9B">
      <w:pPr>
        <w:pStyle w:val="UNIHeading3"/>
      </w:pPr>
      <w:bookmarkStart w:id="43" w:name="_Toc512266206"/>
      <w:r w:rsidRPr="001B0D8D">
        <w:t xml:space="preserve">UC04d – Zobrazení stavu parkovacích míst </w:t>
      </w:r>
      <w:r w:rsidR="00183903" w:rsidRPr="001B0D8D">
        <w:t>–</w:t>
      </w:r>
      <w:r w:rsidRPr="001B0D8D">
        <w:t xml:space="preserve"> power</w:t>
      </w:r>
      <w:r w:rsidR="00183903" w:rsidRPr="001B0D8D">
        <w:t>-</w:t>
      </w:r>
      <w:r w:rsidRPr="001B0D8D">
        <w:t>user</w:t>
      </w:r>
      <w:bookmarkEnd w:id="43"/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E2320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Power</w:t>
            </w:r>
            <w:r w:rsidR="00183903" w:rsidRPr="001B0D8D">
              <w:rPr>
                <w:sz w:val="18"/>
                <w:szCs w:val="18"/>
              </w:rPr>
              <w:t>-</w:t>
            </w:r>
            <w:r w:rsidRPr="001B0D8D">
              <w:rPr>
                <w:sz w:val="18"/>
                <w:szCs w:val="18"/>
              </w:rPr>
              <w:t xml:space="preserve">user bude mít možnost vyhledat parkoviště, zobrazit na mapě, zobrazit základní přehled, detaily míst, aktuální obsazenost a průměrnou obsazenost pro určité dny a hodiny. </w:t>
            </w:r>
          </w:p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Rovněž uvidí informaci o tom, jak je informace aktuální (čas poslední aktualizace). </w:t>
            </w:r>
            <w:r w:rsidR="00B105DB">
              <w:rPr>
                <w:sz w:val="18"/>
                <w:szCs w:val="18"/>
              </w:rPr>
              <w:br/>
            </w:r>
            <w:r w:rsidRPr="001B0D8D">
              <w:rPr>
                <w:sz w:val="18"/>
                <w:szCs w:val="18"/>
              </w:rPr>
              <w:t xml:space="preserve">Zobrazování stavů bude možné z mobilních zařízení i z PC. </w:t>
            </w:r>
          </w:p>
          <w:p w:rsidR="00E23202" w:rsidRPr="001B0D8D" w:rsidRDefault="00E23202" w:rsidP="001376FC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Power</w:t>
            </w:r>
            <w:r w:rsidR="00183903" w:rsidRPr="001B0D8D">
              <w:rPr>
                <w:sz w:val="18"/>
                <w:szCs w:val="18"/>
              </w:rPr>
              <w:t>-</w:t>
            </w:r>
            <w:r w:rsidRPr="001B0D8D">
              <w:rPr>
                <w:sz w:val="18"/>
                <w:szCs w:val="18"/>
              </w:rPr>
              <w:t xml:space="preserve">user </w:t>
            </w:r>
            <w:r w:rsidR="001376FC">
              <w:rPr>
                <w:sz w:val="18"/>
                <w:szCs w:val="18"/>
              </w:rPr>
              <w:t xml:space="preserve">bude </w:t>
            </w:r>
            <w:r w:rsidRPr="001B0D8D">
              <w:rPr>
                <w:sz w:val="18"/>
                <w:szCs w:val="18"/>
              </w:rPr>
              <w:t>mít možnost vidět všechny rezervace a technický stav parkovacích míst, error logy a audit lo</w:t>
            </w:r>
            <w:r w:rsidR="00B105DB">
              <w:rPr>
                <w:sz w:val="18"/>
                <w:szCs w:val="18"/>
              </w:rPr>
              <w:t>gy týkající se zobrazených míst.</w:t>
            </w:r>
          </w:p>
        </w:tc>
      </w:tr>
      <w:tr w:rsidR="00E23202" w:rsidRPr="001B0D8D" w:rsidTr="00191D3A">
        <w:trPr>
          <w:trHeight w:val="78"/>
        </w:trPr>
        <w:tc>
          <w:tcPr>
            <w:tcW w:w="818" w:type="pct"/>
            <w:shd w:val="clear" w:color="auto" w:fill="D9E2F3"/>
            <w:noWrap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E23202" w:rsidRPr="005B0E32" w:rsidRDefault="007A0889" w:rsidP="00191D3A">
            <w:pPr>
              <w:rPr>
                <w:sz w:val="18"/>
                <w:szCs w:val="18"/>
                <w:lang w:val="en-US"/>
              </w:rPr>
            </w:pPr>
            <w:r w:rsidRPr="001B0D8D">
              <w:rPr>
                <w:sz w:val="18"/>
                <w:szCs w:val="18"/>
              </w:rPr>
              <w:t>Power</w:t>
            </w:r>
            <w:r w:rsidR="00183903" w:rsidRPr="001B0D8D">
              <w:rPr>
                <w:sz w:val="18"/>
                <w:szCs w:val="18"/>
              </w:rPr>
              <w:t>-</w:t>
            </w:r>
            <w:r w:rsidRPr="001B0D8D">
              <w:rPr>
                <w:sz w:val="18"/>
                <w:szCs w:val="18"/>
              </w:rPr>
              <w:t>user</w:t>
            </w:r>
            <w:r w:rsidR="005B0E32">
              <w:rPr>
                <w:sz w:val="18"/>
                <w:szCs w:val="18"/>
              </w:rPr>
              <w:t xml:space="preserve"> </w:t>
            </w:r>
            <w:r w:rsidR="005B0E32">
              <w:rPr>
                <w:sz w:val="18"/>
                <w:szCs w:val="18"/>
                <w:lang w:val="en-US"/>
              </w:rPr>
              <w:t>(d</w:t>
            </w:r>
            <w:proofErr w:type="spellStart"/>
            <w:r w:rsidR="005B0E32">
              <w:rPr>
                <w:sz w:val="18"/>
                <w:szCs w:val="18"/>
              </w:rPr>
              <w:t>ále</w:t>
            </w:r>
            <w:proofErr w:type="spellEnd"/>
            <w:r w:rsidR="005B0E32">
              <w:rPr>
                <w:sz w:val="18"/>
                <w:szCs w:val="18"/>
              </w:rPr>
              <w:t xml:space="preserve"> </w:t>
            </w:r>
            <w:r w:rsidR="005B0E32">
              <w:rPr>
                <w:sz w:val="18"/>
                <w:szCs w:val="18"/>
                <w:lang w:val="en-US"/>
              </w:rPr>
              <w:t>PWRU)</w:t>
            </w:r>
          </w:p>
        </w:tc>
      </w:tr>
      <w:tr w:rsidR="00E2320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E23202" w:rsidRPr="001B0D8D" w:rsidRDefault="00E23202" w:rsidP="00191D3A">
            <w:pPr>
              <w:ind w:right="-79"/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Podmínka </w:t>
            </w:r>
          </w:p>
          <w:p w:rsidR="00E23202" w:rsidRPr="001B0D8D" w:rsidRDefault="00E23202" w:rsidP="00191D3A">
            <w:pPr>
              <w:ind w:right="-79"/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E23202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Akce </w:t>
            </w:r>
            <w:r w:rsidR="005B0E32">
              <w:rPr>
                <w:sz w:val="18"/>
                <w:szCs w:val="18"/>
                <w:lang w:val="en-US"/>
              </w:rPr>
              <w:t>PWRU</w:t>
            </w:r>
            <w:r w:rsidR="005B0E32" w:rsidRPr="001B0D8D">
              <w:rPr>
                <w:sz w:val="18"/>
                <w:szCs w:val="18"/>
              </w:rPr>
              <w:t xml:space="preserve"> </w:t>
            </w:r>
            <w:r w:rsidRPr="001B0D8D">
              <w:rPr>
                <w:sz w:val="18"/>
                <w:szCs w:val="18"/>
              </w:rPr>
              <w:t>– zobrazení stavu parkovacích míst</w:t>
            </w:r>
          </w:p>
          <w:p w:rsidR="0087521F" w:rsidRPr="001B0D8D" w:rsidRDefault="0087521F" w:rsidP="00191D3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Uživatel je autorizovaný v systému a má práva pro zobrazení stavu parkovacích míst. </w:t>
            </w:r>
          </w:p>
        </w:tc>
      </w:tr>
      <w:tr w:rsidR="00E23202" w:rsidRPr="001B0D8D" w:rsidTr="00191D3A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Zobrazení stavu parkovacích míst</w:t>
            </w:r>
          </w:p>
        </w:tc>
      </w:tr>
      <w:tr w:rsidR="00E2320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E23202" w:rsidRPr="00B538DB" w:rsidRDefault="005B0E32" w:rsidP="00A146F9">
            <w:pPr>
              <w:pStyle w:val="ListParagraph"/>
              <w:numPr>
                <w:ilvl w:val="0"/>
                <w:numId w:val="45"/>
              </w:numPr>
              <w:rPr>
                <w:sz w:val="18"/>
                <w:szCs w:val="18"/>
              </w:rPr>
            </w:pPr>
            <w:r w:rsidRPr="00B538DB">
              <w:rPr>
                <w:sz w:val="18"/>
                <w:szCs w:val="18"/>
              </w:rPr>
              <w:t xml:space="preserve">PWRU </w:t>
            </w:r>
            <w:r w:rsidR="00E23202" w:rsidRPr="00B538DB">
              <w:rPr>
                <w:sz w:val="18"/>
                <w:szCs w:val="18"/>
              </w:rPr>
              <w:t>zvolí v systému, že chce vidět stav parkovacích míst. (z PC, nebo z mobilního zařízení)</w:t>
            </w:r>
            <w:r w:rsidR="00B105DB" w:rsidRPr="00B538DB">
              <w:rPr>
                <w:sz w:val="18"/>
                <w:szCs w:val="18"/>
              </w:rPr>
              <w:t>.</w:t>
            </w:r>
          </w:p>
          <w:p w:rsidR="00E23202" w:rsidRPr="00B538DB" w:rsidRDefault="005B0E32" w:rsidP="00A146F9">
            <w:pPr>
              <w:pStyle w:val="ListParagraph"/>
              <w:numPr>
                <w:ilvl w:val="0"/>
                <w:numId w:val="45"/>
              </w:numPr>
              <w:rPr>
                <w:sz w:val="18"/>
                <w:szCs w:val="18"/>
              </w:rPr>
            </w:pPr>
            <w:r w:rsidRPr="00B538DB">
              <w:rPr>
                <w:sz w:val="18"/>
                <w:szCs w:val="18"/>
              </w:rPr>
              <w:t>PWRU v</w:t>
            </w:r>
            <w:r w:rsidR="00E23202" w:rsidRPr="00B538DB">
              <w:rPr>
                <w:sz w:val="18"/>
                <w:szCs w:val="18"/>
              </w:rPr>
              <w:t>yhledá a vybere parkoviště</w:t>
            </w:r>
            <w:r w:rsidRPr="00B538DB">
              <w:rPr>
                <w:sz w:val="18"/>
                <w:szCs w:val="18"/>
              </w:rPr>
              <w:t>.</w:t>
            </w:r>
          </w:p>
          <w:p w:rsidR="00E23202" w:rsidRPr="00B538DB" w:rsidRDefault="00B105DB" w:rsidP="00A146F9">
            <w:pPr>
              <w:pStyle w:val="ListParagraph"/>
              <w:numPr>
                <w:ilvl w:val="0"/>
                <w:numId w:val="45"/>
              </w:numPr>
              <w:rPr>
                <w:sz w:val="18"/>
                <w:szCs w:val="18"/>
              </w:rPr>
            </w:pPr>
            <w:r w:rsidRPr="00B538DB">
              <w:rPr>
                <w:sz w:val="18"/>
                <w:szCs w:val="18"/>
              </w:rPr>
              <w:t>Systém</w:t>
            </w:r>
            <w:r w:rsidR="005B0E32" w:rsidRPr="00B538DB">
              <w:rPr>
                <w:sz w:val="18"/>
                <w:szCs w:val="18"/>
              </w:rPr>
              <w:t xml:space="preserve"> z</w:t>
            </w:r>
            <w:r w:rsidR="00E23202" w:rsidRPr="00B538DB">
              <w:rPr>
                <w:sz w:val="18"/>
                <w:szCs w:val="18"/>
              </w:rPr>
              <w:t>obrazí se základní přehled parkoviště a lokace parkovacího místa na mapě. Rovněž se zobrazí seznam parkovacích míst s aktuálními stavy a statistika obsazenosti parkoviště podle dnů a hodin. Rovněž se zobrazí, kolik na místo čeká rezervací.</w:t>
            </w:r>
          </w:p>
          <w:p w:rsidR="00E23202" w:rsidRPr="00B538DB" w:rsidRDefault="005B0E32" w:rsidP="00A146F9">
            <w:pPr>
              <w:pStyle w:val="ListParagraph"/>
              <w:numPr>
                <w:ilvl w:val="0"/>
                <w:numId w:val="45"/>
              </w:numPr>
              <w:rPr>
                <w:sz w:val="18"/>
                <w:szCs w:val="18"/>
              </w:rPr>
            </w:pPr>
            <w:r w:rsidRPr="00B538DB">
              <w:rPr>
                <w:sz w:val="18"/>
                <w:szCs w:val="18"/>
              </w:rPr>
              <w:t xml:space="preserve">PWRU </w:t>
            </w:r>
            <w:r w:rsidR="00E23202" w:rsidRPr="00B538DB">
              <w:rPr>
                <w:sz w:val="18"/>
                <w:szCs w:val="18"/>
              </w:rPr>
              <w:t>může rozkliknout vybrané místo a vidět jeho detaily – kdo je vlastník, jaký je stav baterií, současná obsazenost a jeho plánovaná se všemi detaily, auditovací a chybové logy</w:t>
            </w:r>
            <w:r w:rsidR="00B105DB" w:rsidRPr="00B538DB">
              <w:rPr>
                <w:sz w:val="18"/>
                <w:szCs w:val="18"/>
              </w:rPr>
              <w:t>.</w:t>
            </w:r>
          </w:p>
          <w:p w:rsidR="00E23202" w:rsidRPr="00B538DB" w:rsidRDefault="005B0E32" w:rsidP="00A146F9">
            <w:pPr>
              <w:pStyle w:val="ListParagraph"/>
              <w:numPr>
                <w:ilvl w:val="0"/>
                <w:numId w:val="45"/>
              </w:numPr>
              <w:rPr>
                <w:sz w:val="18"/>
                <w:szCs w:val="18"/>
              </w:rPr>
            </w:pPr>
            <w:r w:rsidRPr="00B538DB">
              <w:rPr>
                <w:sz w:val="18"/>
                <w:szCs w:val="18"/>
              </w:rPr>
              <w:t xml:space="preserve">PWRU </w:t>
            </w:r>
            <w:r w:rsidR="001376FC" w:rsidRPr="00B538DB">
              <w:rPr>
                <w:sz w:val="18"/>
                <w:szCs w:val="18"/>
              </w:rPr>
              <w:t>bude</w:t>
            </w:r>
            <w:r w:rsidR="00E23202" w:rsidRPr="00B538DB">
              <w:rPr>
                <w:sz w:val="18"/>
                <w:szCs w:val="18"/>
              </w:rPr>
              <w:t xml:space="preserve"> mít možnost poznat, jak je informace aktuální (čas </w:t>
            </w:r>
            <w:proofErr w:type="spellStart"/>
            <w:r w:rsidR="00E23202" w:rsidRPr="00B538DB">
              <w:rPr>
                <w:sz w:val="18"/>
                <w:szCs w:val="18"/>
              </w:rPr>
              <w:t>posl</w:t>
            </w:r>
            <w:proofErr w:type="spellEnd"/>
            <w:r w:rsidRPr="00B538DB">
              <w:rPr>
                <w:sz w:val="18"/>
                <w:szCs w:val="18"/>
              </w:rPr>
              <w:t xml:space="preserve">. </w:t>
            </w:r>
            <w:r w:rsidR="00E23202" w:rsidRPr="00B538DB">
              <w:rPr>
                <w:sz w:val="18"/>
                <w:szCs w:val="18"/>
              </w:rPr>
              <w:t>synchronizace)</w:t>
            </w:r>
            <w:r w:rsidR="00B105DB" w:rsidRPr="00B538DB">
              <w:rPr>
                <w:sz w:val="18"/>
                <w:szCs w:val="18"/>
              </w:rPr>
              <w:t>.</w:t>
            </w:r>
          </w:p>
          <w:p w:rsidR="00E23202" w:rsidRPr="001B0D8D" w:rsidRDefault="005B0E32" w:rsidP="005B0E32">
            <w:pPr>
              <w:pStyle w:val="ListParagraph"/>
              <w:numPr>
                <w:ilvl w:val="0"/>
                <w:numId w:val="45"/>
              </w:numPr>
              <w:rPr>
                <w:sz w:val="18"/>
                <w:szCs w:val="18"/>
              </w:rPr>
            </w:pPr>
            <w:r w:rsidRPr="00B538DB">
              <w:rPr>
                <w:sz w:val="18"/>
                <w:szCs w:val="18"/>
              </w:rPr>
              <w:t xml:space="preserve">PWRU </w:t>
            </w:r>
            <w:r w:rsidR="00E23202" w:rsidRPr="00B538DB">
              <w:rPr>
                <w:sz w:val="18"/>
                <w:szCs w:val="18"/>
              </w:rPr>
              <w:t>může zvolit, že chce navigovat na volné místo (pokud to jeho zařízení umožňuje)</w:t>
            </w:r>
            <w:r w:rsidR="00B105DB" w:rsidRPr="00B538DB">
              <w:rPr>
                <w:sz w:val="18"/>
                <w:szCs w:val="18"/>
              </w:rPr>
              <w:t>.</w:t>
            </w:r>
          </w:p>
        </w:tc>
      </w:tr>
      <w:tr w:rsidR="00E23202" w:rsidRPr="001B0D8D" w:rsidTr="005B0E32">
        <w:trPr>
          <w:trHeight w:val="104"/>
        </w:trPr>
        <w:tc>
          <w:tcPr>
            <w:tcW w:w="818" w:type="pct"/>
            <w:shd w:val="clear" w:color="auto" w:fill="D9E2F3"/>
            <w:noWrap/>
            <w:hideMark/>
          </w:tcPr>
          <w:p w:rsidR="00E23202" w:rsidRPr="001B0D8D" w:rsidRDefault="00E23202" w:rsidP="005B0E3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Alternativní</w:t>
            </w:r>
            <w:r w:rsidR="005B0E32">
              <w:rPr>
                <w:sz w:val="18"/>
                <w:szCs w:val="18"/>
              </w:rPr>
              <w:t xml:space="preserve"> </w:t>
            </w:r>
            <w:r w:rsidRPr="001B0D8D">
              <w:rPr>
                <w:sz w:val="18"/>
                <w:szCs w:val="18"/>
              </w:rPr>
              <w:t>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</w:p>
        </w:tc>
      </w:tr>
      <w:tr w:rsidR="00E23202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E23202" w:rsidRPr="001B0D8D" w:rsidRDefault="00E23202" w:rsidP="00191D3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Podle potřeby uživatelů</w:t>
            </w:r>
          </w:p>
        </w:tc>
      </w:tr>
    </w:tbl>
    <w:p w:rsidR="000349A0" w:rsidRPr="001B0D8D" w:rsidRDefault="00205B55" w:rsidP="00191D3A">
      <w:pPr>
        <w:pStyle w:val="UNIHeading3"/>
      </w:pPr>
      <w:bookmarkStart w:id="44" w:name="_Toc512266207"/>
      <w:r w:rsidRPr="001B0D8D">
        <w:lastRenderedPageBreak/>
        <w:t>UC0</w:t>
      </w:r>
      <w:r w:rsidR="00D13391" w:rsidRPr="001B0D8D">
        <w:t>5</w:t>
      </w:r>
      <w:r w:rsidR="00191D3A" w:rsidRPr="001B0D8D">
        <w:t>a</w:t>
      </w:r>
      <w:r w:rsidRPr="001B0D8D">
        <w:t xml:space="preserve"> – </w:t>
      </w:r>
      <w:r w:rsidR="006E20B3" w:rsidRPr="001B0D8D">
        <w:t>Dočasné uvolnění</w:t>
      </w:r>
      <w:r w:rsidR="00237D02" w:rsidRPr="001B0D8D">
        <w:t xml:space="preserve"> dedikovaných míst</w:t>
      </w:r>
      <w:r w:rsidR="00191D3A" w:rsidRPr="001B0D8D">
        <w:t xml:space="preserve"> – vlastníkem</w:t>
      </w:r>
      <w:bookmarkEnd w:id="44"/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205B55" w:rsidRPr="001B0D8D" w:rsidTr="002E4401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205B55" w:rsidRPr="005B0E32" w:rsidRDefault="00B538DB" w:rsidP="001376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="00042974" w:rsidRPr="005B0E32">
              <w:rPr>
                <w:sz w:val="18"/>
                <w:szCs w:val="18"/>
              </w:rPr>
              <w:t xml:space="preserve">edikovaná parkovací místa </w:t>
            </w:r>
            <w:r w:rsidR="001376FC">
              <w:rPr>
                <w:sz w:val="18"/>
                <w:szCs w:val="18"/>
              </w:rPr>
              <w:t>bude m</w:t>
            </w:r>
            <w:r w:rsidR="00042974" w:rsidRPr="005B0E32">
              <w:rPr>
                <w:sz w:val="18"/>
                <w:szCs w:val="18"/>
              </w:rPr>
              <w:t>ožno dočasně uvolnit pro rezervace. Uvolněn</w:t>
            </w:r>
            <w:r w:rsidR="00B50AB6" w:rsidRPr="005B0E32">
              <w:rPr>
                <w:sz w:val="18"/>
                <w:szCs w:val="18"/>
              </w:rPr>
              <w:t xml:space="preserve">í může být provedeno vlastníkem. </w:t>
            </w:r>
            <w:r w:rsidR="00042974" w:rsidRPr="005B0E32">
              <w:rPr>
                <w:sz w:val="18"/>
                <w:szCs w:val="18"/>
              </w:rPr>
              <w:t>Časová okna dočasně uvolněných parkovacích míst je možné měnit vlastníkem</w:t>
            </w:r>
            <w:r w:rsidR="00B50AB6" w:rsidRPr="005B0E32">
              <w:rPr>
                <w:sz w:val="18"/>
                <w:szCs w:val="18"/>
              </w:rPr>
              <w:t>.</w:t>
            </w:r>
          </w:p>
        </w:tc>
      </w:tr>
      <w:tr w:rsidR="00205B55" w:rsidRPr="001B0D8D" w:rsidTr="009C5422">
        <w:trPr>
          <w:trHeight w:val="177"/>
        </w:trPr>
        <w:tc>
          <w:tcPr>
            <w:tcW w:w="818" w:type="pct"/>
            <w:shd w:val="clear" w:color="auto" w:fill="D9E2F3"/>
            <w:noWrap/>
            <w:hideMark/>
          </w:tcPr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205B55" w:rsidRPr="005B0E32" w:rsidRDefault="005B0E32" w:rsidP="005B0E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Vlastník</w:t>
            </w:r>
          </w:p>
        </w:tc>
      </w:tr>
      <w:tr w:rsidR="00205B55" w:rsidRPr="001B0D8D" w:rsidTr="002E4401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C62524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Podmínka </w:t>
            </w:r>
          </w:p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EA7AC7" w:rsidRPr="005B0E32" w:rsidRDefault="00490393" w:rsidP="00490393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Akce vlastníka</w:t>
            </w:r>
            <w:r w:rsidR="00B50AB6" w:rsidRPr="005B0E32">
              <w:rPr>
                <w:sz w:val="18"/>
                <w:szCs w:val="18"/>
              </w:rPr>
              <w:t xml:space="preserve"> </w:t>
            </w:r>
            <w:r w:rsidRPr="005B0E32">
              <w:rPr>
                <w:sz w:val="18"/>
                <w:szCs w:val="18"/>
              </w:rPr>
              <w:t>– vylistování seznamu vlastních míst.</w:t>
            </w:r>
          </w:p>
          <w:p w:rsidR="0087521F" w:rsidRPr="005B0E32" w:rsidRDefault="0087521F" w:rsidP="0087521F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Vlastník je autorizovaný v systému.</w:t>
            </w:r>
          </w:p>
        </w:tc>
      </w:tr>
      <w:tr w:rsidR="00205B55" w:rsidRPr="001B0D8D" w:rsidTr="002E4401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Podmínky pro </w:t>
            </w:r>
          </w:p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205B55" w:rsidRPr="005B0E32" w:rsidRDefault="00264FC6" w:rsidP="00A07FFA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U dedikovaného parkovacího místa je uloženo, kdy je možno ho pronajmout</w:t>
            </w:r>
          </w:p>
          <w:p w:rsidR="0095276C" w:rsidRPr="005B0E32" w:rsidRDefault="0095276C" w:rsidP="00A07FFA">
            <w:pPr>
              <w:pStyle w:val="ListParagraph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Vložen záznam o změně nastavení uvolnění</w:t>
            </w:r>
            <w:r w:rsidR="00490393" w:rsidRPr="005B0E32">
              <w:rPr>
                <w:sz w:val="18"/>
                <w:szCs w:val="18"/>
              </w:rPr>
              <w:t xml:space="preserve"> dedikovaného místa</w:t>
            </w:r>
            <w:r w:rsidRPr="005B0E32">
              <w:rPr>
                <w:sz w:val="18"/>
                <w:szCs w:val="18"/>
              </w:rPr>
              <w:t xml:space="preserve"> do audit logu</w:t>
            </w:r>
          </w:p>
        </w:tc>
      </w:tr>
      <w:tr w:rsidR="00205B55" w:rsidRPr="001B0D8D" w:rsidTr="002E4401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490393" w:rsidRPr="005B0E32" w:rsidRDefault="004213A5" w:rsidP="00E23202">
            <w:pPr>
              <w:pStyle w:val="ListParagraph"/>
              <w:numPr>
                <w:ilvl w:val="0"/>
                <w:numId w:val="16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Vlastn</w:t>
            </w:r>
            <w:r w:rsidR="00490393" w:rsidRPr="005B0E32">
              <w:rPr>
                <w:sz w:val="18"/>
                <w:szCs w:val="18"/>
              </w:rPr>
              <w:t>ík vylistuje sezn</w:t>
            </w:r>
            <w:r w:rsidR="00B538DB">
              <w:rPr>
                <w:sz w:val="18"/>
                <w:szCs w:val="18"/>
              </w:rPr>
              <w:t>am svých míst</w:t>
            </w:r>
          </w:p>
          <w:p w:rsidR="00490393" w:rsidRPr="005B0E32" w:rsidRDefault="00B538DB" w:rsidP="00E23202">
            <w:pPr>
              <w:pStyle w:val="ListParagraph"/>
              <w:numPr>
                <w:ilvl w:val="0"/>
                <w:numId w:val="1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Systém </w:t>
            </w:r>
            <w:r w:rsidR="00B105DB">
              <w:rPr>
                <w:sz w:val="18"/>
                <w:szCs w:val="18"/>
              </w:rPr>
              <w:t xml:space="preserve">u </w:t>
            </w:r>
            <w:r w:rsidR="00490393" w:rsidRPr="005B0E32">
              <w:rPr>
                <w:sz w:val="18"/>
                <w:szCs w:val="18"/>
              </w:rPr>
              <w:t xml:space="preserve">seznamu </w:t>
            </w:r>
            <w:r w:rsidR="00B105DB">
              <w:rPr>
                <w:sz w:val="18"/>
                <w:szCs w:val="18"/>
              </w:rPr>
              <w:t>u každého místa zobrazí:</w:t>
            </w:r>
          </w:p>
          <w:p w:rsidR="00490393" w:rsidRPr="005B0E32" w:rsidRDefault="00490393" w:rsidP="00490393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současná obsazenost, </w:t>
            </w:r>
          </w:p>
          <w:p w:rsidR="00490393" w:rsidRPr="005B0E32" w:rsidRDefault="00490393" w:rsidP="00490393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počet čekajících otevřených časových oken</w:t>
            </w:r>
          </w:p>
          <w:p w:rsidR="004213A5" w:rsidRPr="005B0E32" w:rsidRDefault="00490393" w:rsidP="00490393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počet čekajících rezervací</w:t>
            </w:r>
          </w:p>
          <w:p w:rsidR="00042974" w:rsidRPr="005B0E32" w:rsidRDefault="00042974" w:rsidP="00E23202">
            <w:pPr>
              <w:pStyle w:val="ListParagraph"/>
              <w:numPr>
                <w:ilvl w:val="0"/>
                <w:numId w:val="16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Vlastník vybere</w:t>
            </w:r>
            <w:r w:rsidR="004213A5" w:rsidRPr="005B0E32">
              <w:rPr>
                <w:sz w:val="18"/>
                <w:szCs w:val="18"/>
              </w:rPr>
              <w:t xml:space="preserve"> místo, </w:t>
            </w:r>
            <w:r w:rsidRPr="005B0E32">
              <w:rPr>
                <w:sz w:val="18"/>
                <w:szCs w:val="18"/>
              </w:rPr>
              <w:t>se kterým chce pracovat</w:t>
            </w:r>
            <w:r w:rsidR="00B105DB">
              <w:rPr>
                <w:sz w:val="18"/>
                <w:szCs w:val="18"/>
              </w:rPr>
              <w:t>.</w:t>
            </w:r>
          </w:p>
          <w:p w:rsidR="00042974" w:rsidRPr="005B0E32" w:rsidRDefault="00B105DB" w:rsidP="00E23202">
            <w:pPr>
              <w:pStyle w:val="ListParagraph"/>
              <w:numPr>
                <w:ilvl w:val="0"/>
                <w:numId w:val="16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Vlastník </w:t>
            </w:r>
            <w:r>
              <w:rPr>
                <w:sz w:val="18"/>
                <w:szCs w:val="18"/>
              </w:rPr>
              <w:t>z</w:t>
            </w:r>
            <w:r w:rsidR="00042974" w:rsidRPr="005B0E32">
              <w:rPr>
                <w:sz w:val="18"/>
                <w:szCs w:val="18"/>
              </w:rPr>
              <w:t>volí, že chce místo uvolnit</w:t>
            </w:r>
            <w:r>
              <w:rPr>
                <w:sz w:val="18"/>
                <w:szCs w:val="18"/>
              </w:rPr>
              <w:t>.</w:t>
            </w:r>
          </w:p>
          <w:p w:rsidR="00042974" w:rsidRPr="005B0E32" w:rsidRDefault="00B105DB" w:rsidP="00E23202">
            <w:pPr>
              <w:pStyle w:val="ListParagraph"/>
              <w:numPr>
                <w:ilvl w:val="0"/>
                <w:numId w:val="16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Vlastník </w:t>
            </w:r>
            <w:r>
              <w:rPr>
                <w:sz w:val="18"/>
                <w:szCs w:val="18"/>
              </w:rPr>
              <w:t>v</w:t>
            </w:r>
            <w:r w:rsidR="00042974" w:rsidRPr="005B0E32">
              <w:rPr>
                <w:sz w:val="18"/>
                <w:szCs w:val="18"/>
              </w:rPr>
              <w:t>ybere dny a čas, kdy místo nebude využívat</w:t>
            </w:r>
            <w:r>
              <w:rPr>
                <w:sz w:val="18"/>
                <w:szCs w:val="18"/>
              </w:rPr>
              <w:t>.</w:t>
            </w:r>
          </w:p>
          <w:p w:rsidR="00042974" w:rsidRPr="005B0E32" w:rsidRDefault="00B105DB" w:rsidP="00B105DB">
            <w:pPr>
              <w:pStyle w:val="ListParagraph"/>
              <w:numPr>
                <w:ilvl w:val="0"/>
                <w:numId w:val="16"/>
              </w:num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Vlastník </w:t>
            </w:r>
            <w:r>
              <w:rPr>
                <w:sz w:val="18"/>
                <w:szCs w:val="18"/>
              </w:rPr>
              <w:t>z</w:t>
            </w:r>
            <w:r w:rsidR="00042974" w:rsidRPr="005B0E32">
              <w:rPr>
                <w:sz w:val="18"/>
                <w:szCs w:val="18"/>
              </w:rPr>
              <w:t xml:space="preserve">volí uložení </w:t>
            </w:r>
            <w:r>
              <w:rPr>
                <w:sz w:val="18"/>
                <w:szCs w:val="18"/>
              </w:rPr>
              <w:t>změn.</w:t>
            </w:r>
          </w:p>
        </w:tc>
      </w:tr>
      <w:tr w:rsidR="00205B55" w:rsidRPr="001B0D8D" w:rsidTr="002E4401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C62524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Alternativní </w:t>
            </w:r>
          </w:p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042974" w:rsidRPr="005B0E32" w:rsidRDefault="00490393" w:rsidP="00264FC6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4</w:t>
            </w:r>
            <w:r w:rsidR="00042974" w:rsidRPr="005B0E32">
              <w:rPr>
                <w:sz w:val="18"/>
                <w:szCs w:val="18"/>
              </w:rPr>
              <w:t>A1. Vlastník</w:t>
            </w:r>
            <w:r w:rsidR="002E4401" w:rsidRPr="005B0E32">
              <w:rPr>
                <w:sz w:val="18"/>
                <w:szCs w:val="18"/>
              </w:rPr>
              <w:t xml:space="preserve"> místa</w:t>
            </w:r>
            <w:r w:rsidRPr="005B0E32">
              <w:rPr>
                <w:sz w:val="18"/>
                <w:szCs w:val="18"/>
              </w:rPr>
              <w:t xml:space="preserve"> vybere existující časové okno uvolnění a</w:t>
            </w:r>
            <w:r w:rsidR="00042974" w:rsidRPr="005B0E32">
              <w:rPr>
                <w:sz w:val="18"/>
                <w:szCs w:val="18"/>
              </w:rPr>
              <w:t xml:space="preserve"> změní </w:t>
            </w:r>
            <w:r w:rsidRPr="005B0E32">
              <w:rPr>
                <w:sz w:val="18"/>
                <w:szCs w:val="18"/>
              </w:rPr>
              <w:t>ho</w:t>
            </w:r>
          </w:p>
          <w:p w:rsidR="00DB7695" w:rsidRDefault="00042974" w:rsidP="00042974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5A1. Pokud nastane kolize </w:t>
            </w:r>
            <w:r w:rsidR="00DB7695" w:rsidRPr="005B0E32">
              <w:rPr>
                <w:sz w:val="18"/>
                <w:szCs w:val="18"/>
              </w:rPr>
              <w:t>změny dočasně uvolněného místa a probíhající rezervací bude vlastník na tuto kolizi upozorněn</w:t>
            </w:r>
            <w:r w:rsidR="00B538DB">
              <w:rPr>
                <w:sz w:val="18"/>
                <w:szCs w:val="18"/>
              </w:rPr>
              <w:t xml:space="preserve"> a</w:t>
            </w:r>
            <w:r w:rsidR="00DB7695" w:rsidRPr="005B0E32">
              <w:rPr>
                <w:sz w:val="18"/>
                <w:szCs w:val="18"/>
              </w:rPr>
              <w:t xml:space="preserve"> bude mu nabídnuto řešení: </w:t>
            </w:r>
            <w:r w:rsidR="00490393" w:rsidRPr="005B0E32">
              <w:rPr>
                <w:sz w:val="18"/>
                <w:szCs w:val="18"/>
              </w:rPr>
              <w:br/>
              <w:t xml:space="preserve">   </w:t>
            </w:r>
            <w:r w:rsidR="00DB7695" w:rsidRPr="005B0E32">
              <w:rPr>
                <w:sz w:val="18"/>
                <w:szCs w:val="18"/>
              </w:rPr>
              <w:t xml:space="preserve">1. kontaktovat návštěvu a oznámit zrušení </w:t>
            </w:r>
            <w:r w:rsidR="00490393" w:rsidRPr="005B0E32">
              <w:rPr>
                <w:sz w:val="18"/>
                <w:szCs w:val="18"/>
              </w:rPr>
              <w:br/>
              <w:t xml:space="preserve">   </w:t>
            </w:r>
            <w:r w:rsidR="00DB7695" w:rsidRPr="005B0E32">
              <w:rPr>
                <w:sz w:val="18"/>
                <w:szCs w:val="18"/>
              </w:rPr>
              <w:t xml:space="preserve">2. kontaktovat </w:t>
            </w:r>
            <w:r w:rsidR="009C5422" w:rsidRPr="005B0E32">
              <w:rPr>
                <w:sz w:val="18"/>
                <w:szCs w:val="18"/>
              </w:rPr>
              <w:t>recepci,</w:t>
            </w:r>
            <w:r w:rsidR="00DB7695" w:rsidRPr="005B0E32">
              <w:rPr>
                <w:sz w:val="18"/>
                <w:szCs w:val="18"/>
              </w:rPr>
              <w:t xml:space="preserve"> aby domluvila s návštěvou řešení, </w:t>
            </w:r>
            <w:r w:rsidR="00490393" w:rsidRPr="005B0E32">
              <w:rPr>
                <w:sz w:val="18"/>
                <w:szCs w:val="18"/>
              </w:rPr>
              <w:br/>
              <w:t xml:space="preserve">   </w:t>
            </w:r>
            <w:r w:rsidR="00DB7695" w:rsidRPr="005B0E32">
              <w:rPr>
                <w:sz w:val="18"/>
                <w:szCs w:val="18"/>
              </w:rPr>
              <w:t>3. zrušit požadovanou změnu volného okna</w:t>
            </w:r>
          </w:p>
          <w:p w:rsidR="00B105DB" w:rsidRPr="005B0E32" w:rsidRDefault="00B105DB" w:rsidP="000429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6A1. </w:t>
            </w:r>
            <w:r w:rsidRPr="005B0E32">
              <w:rPr>
                <w:sz w:val="18"/>
                <w:szCs w:val="18"/>
              </w:rPr>
              <w:t xml:space="preserve">Vlastník </w:t>
            </w:r>
            <w:r>
              <w:rPr>
                <w:sz w:val="18"/>
                <w:szCs w:val="18"/>
              </w:rPr>
              <w:t>z</w:t>
            </w:r>
            <w:r w:rsidRPr="005D51D3">
              <w:rPr>
                <w:sz w:val="18"/>
                <w:szCs w:val="18"/>
              </w:rPr>
              <w:t xml:space="preserve">volí </w:t>
            </w:r>
            <w:r>
              <w:rPr>
                <w:sz w:val="18"/>
                <w:szCs w:val="18"/>
              </w:rPr>
              <w:t>zrušení</w:t>
            </w:r>
            <w:r w:rsidRPr="005D51D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z</w:t>
            </w:r>
            <w:r w:rsidRPr="005D51D3">
              <w:rPr>
                <w:sz w:val="18"/>
                <w:szCs w:val="18"/>
              </w:rPr>
              <w:t>měn</w:t>
            </w:r>
            <w:r>
              <w:rPr>
                <w:sz w:val="18"/>
                <w:szCs w:val="18"/>
              </w:rPr>
              <w:t>.</w:t>
            </w:r>
          </w:p>
        </w:tc>
      </w:tr>
      <w:tr w:rsidR="00205B55" w:rsidRPr="001B0D8D" w:rsidTr="005B0E32">
        <w:trPr>
          <w:trHeight w:val="198"/>
        </w:trPr>
        <w:tc>
          <w:tcPr>
            <w:tcW w:w="818" w:type="pct"/>
            <w:shd w:val="clear" w:color="auto" w:fill="auto"/>
            <w:noWrap/>
            <w:hideMark/>
          </w:tcPr>
          <w:p w:rsidR="00205B55" w:rsidRPr="005B0E32" w:rsidRDefault="00205B55" w:rsidP="00033E62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205B55" w:rsidRPr="005B0E32" w:rsidRDefault="00264FC6" w:rsidP="00C62524">
            <w:pPr>
              <w:rPr>
                <w:sz w:val="18"/>
                <w:szCs w:val="18"/>
              </w:rPr>
            </w:pPr>
            <w:r w:rsidRPr="005B0E32">
              <w:rPr>
                <w:sz w:val="18"/>
                <w:szCs w:val="18"/>
              </w:rPr>
              <w:t xml:space="preserve">Podle potřeby </w:t>
            </w:r>
          </w:p>
        </w:tc>
      </w:tr>
    </w:tbl>
    <w:p w:rsidR="00191D3A" w:rsidRPr="001B0D8D" w:rsidRDefault="00191D3A" w:rsidP="00191D3A">
      <w:pPr>
        <w:pStyle w:val="UNIHeading3"/>
      </w:pPr>
      <w:bookmarkStart w:id="45" w:name="_Toc512266208"/>
      <w:r w:rsidRPr="001B0D8D">
        <w:t>UC05a – Dočasné</w:t>
      </w:r>
      <w:r w:rsidR="005D51D3">
        <w:t xml:space="preserve"> uvolnění dedikovaných míst – v. z.</w:t>
      </w:r>
      <w:bookmarkEnd w:id="45"/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191D3A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191D3A" w:rsidRPr="005D51D3" w:rsidRDefault="005D51D3" w:rsidP="001376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="00191D3A" w:rsidRPr="005D51D3">
              <w:rPr>
                <w:sz w:val="18"/>
                <w:szCs w:val="18"/>
              </w:rPr>
              <w:t xml:space="preserve">edikovaná parkovací místa </w:t>
            </w:r>
            <w:r w:rsidR="001376FC">
              <w:rPr>
                <w:sz w:val="18"/>
                <w:szCs w:val="18"/>
              </w:rPr>
              <w:t xml:space="preserve">bude </w:t>
            </w:r>
            <w:r w:rsidR="00191D3A" w:rsidRPr="005D51D3">
              <w:rPr>
                <w:sz w:val="18"/>
                <w:szCs w:val="18"/>
              </w:rPr>
              <w:t>možno dočasně uvolnit pro r</w:t>
            </w:r>
            <w:r w:rsidR="00B50AB6" w:rsidRPr="005D51D3">
              <w:rPr>
                <w:sz w:val="18"/>
                <w:szCs w:val="18"/>
              </w:rPr>
              <w:t>ezervace v zastoupení (s pomocí recepce)</w:t>
            </w:r>
            <w:r w:rsidR="00191D3A" w:rsidRPr="005D51D3">
              <w:rPr>
                <w:sz w:val="18"/>
                <w:szCs w:val="18"/>
              </w:rPr>
              <w:t>. Časová okna dočasně uvolněných parkovacích mís</w:t>
            </w:r>
            <w:r w:rsidR="00B50AB6" w:rsidRPr="005D51D3">
              <w:rPr>
                <w:sz w:val="18"/>
                <w:szCs w:val="18"/>
              </w:rPr>
              <w:t xml:space="preserve">t je </w:t>
            </w:r>
            <w:r>
              <w:rPr>
                <w:sz w:val="18"/>
                <w:szCs w:val="18"/>
              </w:rPr>
              <w:t>rovněž možné měnit.</w:t>
            </w:r>
          </w:p>
        </w:tc>
      </w:tr>
      <w:tr w:rsidR="00191D3A" w:rsidRPr="001B0D8D" w:rsidTr="00191D3A">
        <w:trPr>
          <w:trHeight w:val="177"/>
        </w:trPr>
        <w:tc>
          <w:tcPr>
            <w:tcW w:w="818" w:type="pct"/>
            <w:shd w:val="clear" w:color="auto" w:fill="D9E2F3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191D3A" w:rsidRPr="005D51D3" w:rsidRDefault="000900A6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R</w:t>
            </w:r>
            <w:r w:rsidR="00191D3A" w:rsidRPr="005D51D3">
              <w:rPr>
                <w:sz w:val="18"/>
                <w:szCs w:val="18"/>
              </w:rPr>
              <w:t>ecepce</w:t>
            </w:r>
            <w:r w:rsidRPr="005D51D3">
              <w:rPr>
                <w:sz w:val="18"/>
                <w:szCs w:val="18"/>
              </w:rPr>
              <w:t xml:space="preserve"> (na žádost vlastníka)</w:t>
            </w:r>
          </w:p>
        </w:tc>
      </w:tr>
      <w:tr w:rsidR="00191D3A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Podmínka </w:t>
            </w:r>
          </w:p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191D3A" w:rsidRPr="005D51D3" w:rsidRDefault="00B50AB6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Vlastník kontaktuje</w:t>
            </w:r>
            <w:r w:rsidR="00191D3A" w:rsidRPr="005D51D3">
              <w:rPr>
                <w:sz w:val="18"/>
                <w:szCs w:val="18"/>
              </w:rPr>
              <w:t xml:space="preserve"> </w:t>
            </w:r>
            <w:r w:rsidRPr="005D51D3">
              <w:rPr>
                <w:sz w:val="18"/>
                <w:szCs w:val="18"/>
              </w:rPr>
              <w:t>recepci s</w:t>
            </w:r>
            <w:r w:rsidR="00B105DB">
              <w:rPr>
                <w:sz w:val="18"/>
                <w:szCs w:val="18"/>
              </w:rPr>
              <w:t> </w:t>
            </w:r>
            <w:r w:rsidRPr="005D51D3">
              <w:rPr>
                <w:sz w:val="18"/>
                <w:szCs w:val="18"/>
              </w:rPr>
              <w:t>požadavkem</w:t>
            </w:r>
            <w:r w:rsidR="00B105DB">
              <w:rPr>
                <w:sz w:val="18"/>
                <w:szCs w:val="18"/>
              </w:rPr>
              <w:t>.</w:t>
            </w:r>
          </w:p>
          <w:p w:rsidR="0087521F" w:rsidRPr="005D51D3" w:rsidRDefault="0087521F" w:rsidP="0087521F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Recepce je autorizovaná v systému.</w:t>
            </w:r>
          </w:p>
        </w:tc>
      </w:tr>
      <w:tr w:rsidR="00191D3A" w:rsidRPr="001B0D8D" w:rsidTr="00191D3A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Podmínky pro </w:t>
            </w:r>
          </w:p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191D3A" w:rsidRPr="005D51D3" w:rsidRDefault="00191D3A" w:rsidP="00A146F9">
            <w:pPr>
              <w:pStyle w:val="ListParagraph"/>
              <w:numPr>
                <w:ilvl w:val="0"/>
                <w:numId w:val="46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U dedikovaného parkovacího místa je uloženo, kdy je možno ho pronajmout</w:t>
            </w:r>
            <w:r w:rsidR="00B105DB">
              <w:rPr>
                <w:sz w:val="18"/>
                <w:szCs w:val="18"/>
              </w:rPr>
              <w:t>.</w:t>
            </w:r>
          </w:p>
          <w:p w:rsidR="00191D3A" w:rsidRPr="005D51D3" w:rsidRDefault="00191D3A" w:rsidP="00A146F9">
            <w:pPr>
              <w:pStyle w:val="ListParagraph"/>
              <w:numPr>
                <w:ilvl w:val="0"/>
                <w:numId w:val="46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Vložen záznam o změně nastavení uvolnění dedikovaného místa do audit logu</w:t>
            </w:r>
            <w:r w:rsidR="00B105DB">
              <w:rPr>
                <w:sz w:val="18"/>
                <w:szCs w:val="18"/>
              </w:rPr>
              <w:t>.</w:t>
            </w:r>
          </w:p>
        </w:tc>
      </w:tr>
      <w:tr w:rsidR="00191D3A" w:rsidRPr="001B0D8D" w:rsidTr="00191D3A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191D3A" w:rsidRPr="005D51D3" w:rsidRDefault="00B50AB6" w:rsidP="00A146F9">
            <w:pPr>
              <w:pStyle w:val="ListParagraph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Recepce vyhledá parkovací místa vlastníka</w:t>
            </w:r>
            <w:r w:rsidR="00B105DB">
              <w:rPr>
                <w:sz w:val="18"/>
                <w:szCs w:val="18"/>
              </w:rPr>
              <w:t>.</w:t>
            </w:r>
          </w:p>
          <w:p w:rsidR="00191D3A" w:rsidRPr="005D51D3" w:rsidRDefault="00B50AB6" w:rsidP="00A146F9">
            <w:pPr>
              <w:pStyle w:val="ListParagraph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Systém zobrazí </w:t>
            </w:r>
            <w:r w:rsidR="00183903" w:rsidRPr="005D51D3">
              <w:rPr>
                <w:sz w:val="18"/>
                <w:szCs w:val="18"/>
              </w:rPr>
              <w:t>u každého místa</w:t>
            </w:r>
          </w:p>
          <w:p w:rsidR="00191D3A" w:rsidRPr="005D51D3" w:rsidRDefault="00191D3A" w:rsidP="00191D3A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současná obsazenost, </w:t>
            </w:r>
          </w:p>
          <w:p w:rsidR="00191D3A" w:rsidRPr="005D51D3" w:rsidRDefault="00191D3A" w:rsidP="00191D3A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počet čekajících otevřených časových oken</w:t>
            </w:r>
          </w:p>
          <w:p w:rsidR="00191D3A" w:rsidRPr="005D51D3" w:rsidRDefault="00191D3A" w:rsidP="00191D3A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počet čekajících rezervací</w:t>
            </w:r>
          </w:p>
          <w:p w:rsidR="00191D3A" w:rsidRPr="005D51D3" w:rsidRDefault="00B50AB6" w:rsidP="00A146F9">
            <w:pPr>
              <w:pStyle w:val="ListParagraph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Recepce</w:t>
            </w:r>
            <w:r w:rsidR="00191D3A" w:rsidRPr="005D51D3">
              <w:rPr>
                <w:sz w:val="18"/>
                <w:szCs w:val="18"/>
              </w:rPr>
              <w:t xml:space="preserve"> vybere místo, se kterým chce pracovat</w:t>
            </w:r>
            <w:r w:rsidR="00B105DB">
              <w:rPr>
                <w:sz w:val="18"/>
                <w:szCs w:val="18"/>
              </w:rPr>
              <w:t>.</w:t>
            </w:r>
          </w:p>
          <w:p w:rsidR="00191D3A" w:rsidRPr="005D51D3" w:rsidRDefault="00B105DB" w:rsidP="00A146F9">
            <w:pPr>
              <w:pStyle w:val="ListParagraph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Recepce </w:t>
            </w:r>
            <w:r w:rsidR="00464759">
              <w:rPr>
                <w:sz w:val="18"/>
                <w:szCs w:val="18"/>
              </w:rPr>
              <w:t>z</w:t>
            </w:r>
            <w:r w:rsidR="00191D3A" w:rsidRPr="005D51D3">
              <w:rPr>
                <w:sz w:val="18"/>
                <w:szCs w:val="18"/>
              </w:rPr>
              <w:t>volí, že chce místo uvolnit</w:t>
            </w:r>
            <w:r w:rsidR="00464759">
              <w:rPr>
                <w:sz w:val="18"/>
                <w:szCs w:val="18"/>
              </w:rPr>
              <w:t>.</w:t>
            </w:r>
          </w:p>
          <w:p w:rsidR="00191D3A" w:rsidRPr="005D51D3" w:rsidRDefault="00B105DB" w:rsidP="00A146F9">
            <w:pPr>
              <w:pStyle w:val="ListParagraph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Recepce </w:t>
            </w:r>
            <w:r w:rsidR="00464759">
              <w:rPr>
                <w:sz w:val="18"/>
                <w:szCs w:val="18"/>
              </w:rPr>
              <w:t>v</w:t>
            </w:r>
            <w:r w:rsidR="00191D3A" w:rsidRPr="005D51D3">
              <w:rPr>
                <w:sz w:val="18"/>
                <w:szCs w:val="18"/>
              </w:rPr>
              <w:t xml:space="preserve">ybere dny a čas, kdy </w:t>
            </w:r>
            <w:r w:rsidR="00B50AB6" w:rsidRPr="005D51D3">
              <w:rPr>
                <w:sz w:val="18"/>
                <w:szCs w:val="18"/>
              </w:rPr>
              <w:t xml:space="preserve">vlastník </w:t>
            </w:r>
            <w:r w:rsidR="00191D3A" w:rsidRPr="005D51D3">
              <w:rPr>
                <w:sz w:val="18"/>
                <w:szCs w:val="18"/>
              </w:rPr>
              <w:t>místo nebude využívat</w:t>
            </w:r>
            <w:r w:rsidR="00464759">
              <w:rPr>
                <w:sz w:val="18"/>
                <w:szCs w:val="18"/>
              </w:rPr>
              <w:t>.</w:t>
            </w:r>
          </w:p>
          <w:p w:rsidR="00191D3A" w:rsidRPr="005D51D3" w:rsidRDefault="00B105DB" w:rsidP="00464759">
            <w:pPr>
              <w:pStyle w:val="ListParagraph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Recepce </w:t>
            </w:r>
            <w:r w:rsidR="00464759">
              <w:rPr>
                <w:sz w:val="18"/>
                <w:szCs w:val="18"/>
              </w:rPr>
              <w:t>z</w:t>
            </w:r>
            <w:r w:rsidR="00191D3A" w:rsidRPr="005D51D3">
              <w:rPr>
                <w:sz w:val="18"/>
                <w:szCs w:val="18"/>
              </w:rPr>
              <w:t xml:space="preserve">volí uložení </w:t>
            </w:r>
            <w:r w:rsidR="00464759">
              <w:rPr>
                <w:sz w:val="18"/>
                <w:szCs w:val="18"/>
              </w:rPr>
              <w:t>z</w:t>
            </w:r>
            <w:r w:rsidR="00191D3A" w:rsidRPr="005D51D3">
              <w:rPr>
                <w:sz w:val="18"/>
                <w:szCs w:val="18"/>
              </w:rPr>
              <w:t>měn</w:t>
            </w:r>
            <w:r w:rsidR="00464759">
              <w:rPr>
                <w:sz w:val="18"/>
                <w:szCs w:val="18"/>
              </w:rPr>
              <w:t>.</w:t>
            </w:r>
          </w:p>
        </w:tc>
      </w:tr>
      <w:tr w:rsidR="00191D3A" w:rsidRPr="001B0D8D" w:rsidTr="00191D3A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Alternativní </w:t>
            </w:r>
          </w:p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4A1. Vlastník místa vybere existující časové okno uvolnění a změní ho</w:t>
            </w:r>
          </w:p>
          <w:p w:rsidR="00191D3A" w:rsidRDefault="00191D3A" w:rsidP="00464759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5A1. Pokud nastane kolize změny dočasně uvolněného místa a probíhající rezervací bude vl</w:t>
            </w:r>
            <w:r w:rsidR="00464759">
              <w:rPr>
                <w:sz w:val="18"/>
                <w:szCs w:val="18"/>
              </w:rPr>
              <w:t xml:space="preserve">astník na tuto kolizi upozorněn </w:t>
            </w:r>
            <w:r w:rsidRPr="005D51D3">
              <w:rPr>
                <w:sz w:val="18"/>
                <w:szCs w:val="18"/>
              </w:rPr>
              <w:t xml:space="preserve">a bude mu nabídnuto řešení: </w:t>
            </w:r>
            <w:r w:rsidRPr="005D51D3">
              <w:rPr>
                <w:sz w:val="18"/>
                <w:szCs w:val="18"/>
              </w:rPr>
              <w:br/>
              <w:t xml:space="preserve">   1. kontakt</w:t>
            </w:r>
            <w:r w:rsidR="005256BA">
              <w:rPr>
                <w:sz w:val="18"/>
                <w:szCs w:val="18"/>
              </w:rPr>
              <w:t>ovat návštěvu a oznámit zrušení.</w:t>
            </w:r>
            <w:r w:rsidRPr="005D51D3">
              <w:rPr>
                <w:sz w:val="18"/>
                <w:szCs w:val="18"/>
              </w:rPr>
              <w:br/>
              <w:t xml:space="preserve">   </w:t>
            </w:r>
            <w:r w:rsidR="00B50AB6" w:rsidRPr="005D51D3">
              <w:rPr>
                <w:sz w:val="18"/>
                <w:szCs w:val="18"/>
              </w:rPr>
              <w:t>2</w:t>
            </w:r>
            <w:r w:rsidRPr="005D51D3">
              <w:rPr>
                <w:sz w:val="18"/>
                <w:szCs w:val="18"/>
              </w:rPr>
              <w:t>. zrušit požadovanou změnu volného okna</w:t>
            </w:r>
            <w:r w:rsidR="005256BA">
              <w:rPr>
                <w:sz w:val="18"/>
                <w:szCs w:val="18"/>
              </w:rPr>
              <w:t>.</w:t>
            </w:r>
          </w:p>
          <w:p w:rsidR="00464759" w:rsidRPr="005D51D3" w:rsidRDefault="00464759" w:rsidP="004647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6A1. Uživatel z</w:t>
            </w:r>
            <w:r w:rsidRPr="005D51D3">
              <w:rPr>
                <w:sz w:val="18"/>
                <w:szCs w:val="18"/>
              </w:rPr>
              <w:t xml:space="preserve">volí </w:t>
            </w:r>
            <w:r>
              <w:rPr>
                <w:sz w:val="18"/>
                <w:szCs w:val="18"/>
              </w:rPr>
              <w:t>zrušení</w:t>
            </w:r>
            <w:r w:rsidRPr="005D51D3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z</w:t>
            </w:r>
            <w:r w:rsidRPr="005D51D3">
              <w:rPr>
                <w:sz w:val="18"/>
                <w:szCs w:val="18"/>
              </w:rPr>
              <w:t>měn</w:t>
            </w:r>
            <w:r>
              <w:rPr>
                <w:sz w:val="18"/>
                <w:szCs w:val="18"/>
              </w:rPr>
              <w:t>.</w:t>
            </w:r>
          </w:p>
        </w:tc>
      </w:tr>
      <w:tr w:rsidR="00191D3A" w:rsidRPr="001B0D8D" w:rsidTr="005D51D3">
        <w:trPr>
          <w:trHeight w:val="115"/>
        </w:trPr>
        <w:tc>
          <w:tcPr>
            <w:tcW w:w="818" w:type="pct"/>
            <w:shd w:val="clear" w:color="auto" w:fill="auto"/>
            <w:noWrap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191D3A" w:rsidRPr="005D51D3" w:rsidRDefault="00191D3A" w:rsidP="00191D3A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Podle potřeby </w:t>
            </w:r>
          </w:p>
        </w:tc>
      </w:tr>
    </w:tbl>
    <w:p w:rsidR="00D13391" w:rsidRPr="001B0D8D" w:rsidRDefault="00D13391" w:rsidP="00D13391">
      <w:pPr>
        <w:pStyle w:val="UNIHeading3"/>
      </w:pPr>
      <w:bookmarkStart w:id="46" w:name="_Toc512266209"/>
      <w:r w:rsidRPr="001B0D8D">
        <w:lastRenderedPageBreak/>
        <w:t>UC06</w:t>
      </w:r>
      <w:r w:rsidR="009157D8" w:rsidRPr="001B0D8D">
        <w:t>a</w:t>
      </w:r>
      <w:r w:rsidRPr="001B0D8D">
        <w:t xml:space="preserve"> – </w:t>
      </w:r>
      <w:r w:rsidR="00DB7695" w:rsidRPr="001B0D8D">
        <w:t>Rezervace parkovacích míst</w:t>
      </w:r>
      <w:r w:rsidR="009157D8" w:rsidRPr="001B0D8D">
        <w:t xml:space="preserve"> – návštěvou</w:t>
      </w:r>
      <w:bookmarkEnd w:id="46"/>
      <w:r w:rsidR="009157D8" w:rsidRPr="001B0D8D">
        <w:t xml:space="preserve"> </w:t>
      </w:r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D13391" w:rsidRPr="001B0D8D" w:rsidTr="00490393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402B52" w:rsidRPr="005D51D3" w:rsidRDefault="001376FC" w:rsidP="000900A6">
            <w:pPr>
              <w:rPr>
                <w:rFonts w:ascii="Arial" w:hAnsi="Arial" w:cs="Arial"/>
                <w:color w:val="A6A6A6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Bude </w:t>
            </w:r>
            <w:r w:rsidR="00402B52" w:rsidRPr="005D51D3">
              <w:rPr>
                <w:sz w:val="18"/>
                <w:szCs w:val="18"/>
              </w:rPr>
              <w:t>možné vytvářet časově omezené</w:t>
            </w:r>
            <w:r w:rsidR="00EA7AC7" w:rsidRPr="005D51D3">
              <w:rPr>
                <w:sz w:val="18"/>
                <w:szCs w:val="18"/>
              </w:rPr>
              <w:t xml:space="preserve"> rezervace </w:t>
            </w:r>
            <w:r w:rsidR="00402B52" w:rsidRPr="005D51D3">
              <w:rPr>
                <w:sz w:val="18"/>
                <w:szCs w:val="18"/>
              </w:rPr>
              <w:t xml:space="preserve">volných </w:t>
            </w:r>
            <w:r w:rsidR="00EA7AC7" w:rsidRPr="005D51D3">
              <w:rPr>
                <w:sz w:val="18"/>
                <w:szCs w:val="18"/>
              </w:rPr>
              <w:t>parkovacích míst.</w:t>
            </w:r>
            <w:r w:rsidR="00EA7AC7" w:rsidRPr="005D51D3">
              <w:rPr>
                <w:rFonts w:ascii="Arial" w:hAnsi="Arial" w:cs="Arial"/>
                <w:color w:val="A6A6A6"/>
                <w:sz w:val="18"/>
                <w:szCs w:val="18"/>
              </w:rPr>
              <w:t xml:space="preserve"> </w:t>
            </w:r>
          </w:p>
          <w:p w:rsidR="00115A75" w:rsidRPr="005D51D3" w:rsidRDefault="00103E9E" w:rsidP="00402B52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="00115A75" w:rsidRPr="005D51D3">
              <w:rPr>
                <w:sz w:val="18"/>
                <w:szCs w:val="18"/>
              </w:rPr>
              <w:t xml:space="preserve">ystém </w:t>
            </w:r>
            <w:r w:rsidR="001376FC">
              <w:rPr>
                <w:sz w:val="18"/>
                <w:szCs w:val="18"/>
              </w:rPr>
              <w:t>neumožní</w:t>
            </w:r>
            <w:r w:rsidR="00115A75" w:rsidRPr="005D51D3">
              <w:rPr>
                <w:sz w:val="18"/>
                <w:szCs w:val="18"/>
              </w:rPr>
              <w:t xml:space="preserve"> vytvoření rezervace, které se překrývají</w:t>
            </w:r>
            <w:r>
              <w:rPr>
                <w:sz w:val="18"/>
                <w:szCs w:val="18"/>
              </w:rPr>
              <w:t>.</w:t>
            </w:r>
          </w:p>
          <w:p w:rsidR="00115A75" w:rsidRPr="005D51D3" w:rsidRDefault="00103E9E" w:rsidP="001376FC">
            <w:pPr>
              <w:pStyle w:val="ListParagraph"/>
              <w:numPr>
                <w:ilvl w:val="0"/>
                <w:numId w:val="5"/>
              </w:numPr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="00115A75" w:rsidRPr="005D51D3">
              <w:rPr>
                <w:sz w:val="18"/>
                <w:szCs w:val="18"/>
              </w:rPr>
              <w:t xml:space="preserve">ávštěva </w:t>
            </w:r>
            <w:r w:rsidR="001376FC">
              <w:rPr>
                <w:sz w:val="18"/>
                <w:szCs w:val="18"/>
              </w:rPr>
              <w:t>bude m</w:t>
            </w:r>
            <w:r w:rsidR="00115A75" w:rsidRPr="005D51D3">
              <w:rPr>
                <w:sz w:val="18"/>
                <w:szCs w:val="18"/>
              </w:rPr>
              <w:t>ít možnost vyhledávání volného místa pro určený čas a lokaci</w:t>
            </w:r>
            <w:r>
              <w:rPr>
                <w:sz w:val="18"/>
                <w:szCs w:val="18"/>
              </w:rPr>
              <w:t>.</w:t>
            </w:r>
          </w:p>
        </w:tc>
      </w:tr>
      <w:tr w:rsidR="00D13391" w:rsidRPr="001B0D8D" w:rsidTr="005D51D3">
        <w:trPr>
          <w:trHeight w:val="203"/>
        </w:trPr>
        <w:tc>
          <w:tcPr>
            <w:tcW w:w="818" w:type="pct"/>
            <w:shd w:val="clear" w:color="auto" w:fill="D9E2F3"/>
            <w:noWrap/>
            <w:hideMark/>
          </w:tcPr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D13391" w:rsidRPr="005D51D3" w:rsidRDefault="005D51D3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N</w:t>
            </w:r>
            <w:r w:rsidR="000900A6" w:rsidRPr="005D51D3">
              <w:rPr>
                <w:sz w:val="18"/>
                <w:szCs w:val="18"/>
              </w:rPr>
              <w:t>ávštěva</w:t>
            </w:r>
          </w:p>
        </w:tc>
      </w:tr>
      <w:tr w:rsidR="00D13391" w:rsidRPr="001B0D8D" w:rsidTr="00490393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C62524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Podmínka</w:t>
            </w:r>
          </w:p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 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D13391" w:rsidRPr="005D51D3" w:rsidRDefault="00556BF2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Autorizovaný uživatel zvolí v systému volbu, že chce rezervovat parkovací stání</w:t>
            </w:r>
            <w:r w:rsidR="00103E9E">
              <w:rPr>
                <w:sz w:val="18"/>
                <w:szCs w:val="18"/>
              </w:rPr>
              <w:t>.</w:t>
            </w:r>
          </w:p>
        </w:tc>
      </w:tr>
      <w:tr w:rsidR="00D13391" w:rsidRPr="001B0D8D" w:rsidTr="00490393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Podmínky pro </w:t>
            </w:r>
          </w:p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DB7695" w:rsidRPr="005D51D3" w:rsidRDefault="00103E9E" w:rsidP="00A07FFA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DB7695" w:rsidRPr="005D51D3">
              <w:rPr>
                <w:sz w:val="18"/>
                <w:szCs w:val="18"/>
              </w:rPr>
              <w:t>ezervace s</w:t>
            </w:r>
            <w:r w:rsidR="00556BF2" w:rsidRPr="005D51D3">
              <w:rPr>
                <w:sz w:val="18"/>
                <w:szCs w:val="18"/>
              </w:rPr>
              <w:t>e jménem</w:t>
            </w:r>
            <w:r w:rsidR="004F590F" w:rsidRPr="005D51D3">
              <w:rPr>
                <w:sz w:val="18"/>
                <w:szCs w:val="18"/>
              </w:rPr>
              <w:t xml:space="preserve"> návštěvy</w:t>
            </w:r>
            <w:r w:rsidR="00556BF2" w:rsidRPr="005D51D3">
              <w:rPr>
                <w:sz w:val="18"/>
                <w:szCs w:val="18"/>
              </w:rPr>
              <w:t xml:space="preserve">, časovým oknem, parkovacím místem a volným </w:t>
            </w:r>
            <w:r>
              <w:rPr>
                <w:sz w:val="18"/>
                <w:szCs w:val="18"/>
              </w:rPr>
              <w:t>textem je vytvořena.</w:t>
            </w:r>
          </w:p>
          <w:p w:rsidR="00556BF2" w:rsidRPr="005D51D3" w:rsidRDefault="00103E9E" w:rsidP="00A07FFA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="00556BF2" w:rsidRPr="005D51D3">
              <w:rPr>
                <w:sz w:val="18"/>
                <w:szCs w:val="18"/>
              </w:rPr>
              <w:t>otifikace</w:t>
            </w:r>
            <w:r w:rsidR="001F6C69" w:rsidRPr="005D51D3">
              <w:rPr>
                <w:sz w:val="18"/>
                <w:szCs w:val="18"/>
              </w:rPr>
              <w:t xml:space="preserve"> o rezervaci</w:t>
            </w:r>
            <w:r w:rsidR="00556BF2" w:rsidRPr="005D51D3">
              <w:rPr>
                <w:sz w:val="18"/>
                <w:szCs w:val="18"/>
              </w:rPr>
              <w:t xml:space="preserve"> je zaslána návštěvě, vlastníkovi/recepci (recep</w:t>
            </w:r>
            <w:r>
              <w:rPr>
                <w:sz w:val="18"/>
                <w:szCs w:val="18"/>
              </w:rPr>
              <w:t>ce je vlastník poolových míst).</w:t>
            </w:r>
          </w:p>
          <w:p w:rsidR="0095276C" w:rsidRPr="005D51D3" w:rsidRDefault="0095276C" w:rsidP="00A07FFA">
            <w:pPr>
              <w:pStyle w:val="ListParagraph"/>
              <w:numPr>
                <w:ilvl w:val="0"/>
                <w:numId w:val="11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Vložen záznam do audit logu</w:t>
            </w:r>
            <w:r w:rsidR="00103E9E">
              <w:rPr>
                <w:sz w:val="18"/>
                <w:szCs w:val="18"/>
              </w:rPr>
              <w:t>.</w:t>
            </w:r>
          </w:p>
        </w:tc>
      </w:tr>
      <w:tr w:rsidR="00D13391" w:rsidRPr="001B0D8D" w:rsidTr="00490393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115A75" w:rsidRPr="005D51D3" w:rsidRDefault="00115A75" w:rsidP="00A07FFA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Uživatel s rolí „návštěva“ se připojí do systému přes PC nebo mobilní aplikaci</w:t>
            </w:r>
            <w:r w:rsidR="00103E9E">
              <w:rPr>
                <w:sz w:val="18"/>
                <w:szCs w:val="18"/>
              </w:rPr>
              <w:t>.</w:t>
            </w:r>
          </w:p>
          <w:p w:rsidR="00115A75" w:rsidRPr="005D51D3" w:rsidRDefault="00103E9E" w:rsidP="00A07FFA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Uživatel v</w:t>
            </w:r>
            <w:r w:rsidR="00115A75" w:rsidRPr="005D51D3">
              <w:rPr>
                <w:sz w:val="18"/>
                <w:szCs w:val="18"/>
              </w:rPr>
              <w:t>yhledá</w:t>
            </w:r>
            <w:r w:rsidR="00125A5E" w:rsidRPr="005D51D3">
              <w:rPr>
                <w:sz w:val="18"/>
                <w:szCs w:val="18"/>
              </w:rPr>
              <w:t xml:space="preserve"> volné</w:t>
            </w:r>
            <w:r w:rsidR="00115A75" w:rsidRPr="005D51D3">
              <w:rPr>
                <w:sz w:val="18"/>
                <w:szCs w:val="18"/>
              </w:rPr>
              <w:t xml:space="preserve"> parkovací místo a označí pro rezervaci</w:t>
            </w:r>
            <w:r w:rsidR="00402B52" w:rsidRPr="005D51D3">
              <w:rPr>
                <w:sz w:val="18"/>
                <w:szCs w:val="18"/>
              </w:rPr>
              <w:t xml:space="preserve"> (pro vyhledávání vybírá preferovaný čas a místo). Volné místo je buď poolové, nebo uvolněné dedikované</w:t>
            </w:r>
            <w:r>
              <w:rPr>
                <w:sz w:val="18"/>
                <w:szCs w:val="18"/>
              </w:rPr>
              <w:t>.</w:t>
            </w:r>
          </w:p>
          <w:p w:rsidR="000A4C4F" w:rsidRPr="005D51D3" w:rsidRDefault="000A4C4F" w:rsidP="00A07FFA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Uživatel má možnost vidět plánovanou obsazenost vybraného místa (bez bližších informací o samotných rezervacích)</w:t>
            </w:r>
            <w:r w:rsidR="00103E9E">
              <w:rPr>
                <w:sz w:val="18"/>
                <w:szCs w:val="18"/>
              </w:rPr>
              <w:t>.</w:t>
            </w:r>
          </w:p>
          <w:p w:rsidR="00115A75" w:rsidRPr="005D51D3" w:rsidRDefault="00103E9E" w:rsidP="00A07FFA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Uživatel m</w:t>
            </w:r>
            <w:r w:rsidR="00125A5E" w:rsidRPr="005D51D3">
              <w:rPr>
                <w:sz w:val="18"/>
                <w:szCs w:val="18"/>
              </w:rPr>
              <w:t xml:space="preserve">ůže vybrat </w:t>
            </w:r>
            <w:r w:rsidR="00402B52" w:rsidRPr="005D51D3">
              <w:rPr>
                <w:sz w:val="18"/>
                <w:szCs w:val="18"/>
              </w:rPr>
              <w:t>a</w:t>
            </w:r>
            <w:r w:rsidR="00125A5E" w:rsidRPr="005D51D3">
              <w:rPr>
                <w:sz w:val="18"/>
                <w:szCs w:val="18"/>
              </w:rPr>
              <w:t xml:space="preserve"> měnit začátek a </w:t>
            </w:r>
            <w:r w:rsidR="00115A75" w:rsidRPr="005D51D3">
              <w:rPr>
                <w:sz w:val="18"/>
                <w:szCs w:val="18"/>
              </w:rPr>
              <w:t>délku rezervace, případně vepíše dodatečné informace</w:t>
            </w:r>
            <w:r w:rsidR="001F6C69" w:rsidRPr="005D51D3">
              <w:rPr>
                <w:sz w:val="18"/>
                <w:szCs w:val="18"/>
              </w:rPr>
              <w:t>. Tyto informace může libovolně měnit před uložením rezervace</w:t>
            </w:r>
            <w:r>
              <w:rPr>
                <w:sz w:val="18"/>
                <w:szCs w:val="18"/>
              </w:rPr>
              <w:t>.</w:t>
            </w:r>
          </w:p>
          <w:p w:rsidR="00DB7695" w:rsidRPr="005D51D3" w:rsidRDefault="00125A5E" w:rsidP="00A07FFA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Uživatel </w:t>
            </w:r>
            <w:r w:rsidR="00402B52" w:rsidRPr="005D51D3">
              <w:rPr>
                <w:sz w:val="18"/>
                <w:szCs w:val="18"/>
              </w:rPr>
              <w:t xml:space="preserve">může uložit nebo zrušit tuto rezervaci. Nová rezervace by měla obsahovat informace o tom, kdo rezervoval, jaké místo, na jak dlouho a také dodatečné informace, které zadavatel mohl doplnit. </w:t>
            </w:r>
          </w:p>
          <w:p w:rsidR="00161CEE" w:rsidRPr="005D51D3" w:rsidRDefault="00161CEE" w:rsidP="00103E9E"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V případě </w:t>
            </w:r>
            <w:r w:rsidR="00103E9E">
              <w:rPr>
                <w:sz w:val="18"/>
                <w:szCs w:val="18"/>
              </w:rPr>
              <w:t>uložení systém vytvoří notifikaci.</w:t>
            </w:r>
          </w:p>
        </w:tc>
      </w:tr>
      <w:tr w:rsidR="00D13391" w:rsidRPr="001B0D8D" w:rsidTr="00490393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C62524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Alternativní</w:t>
            </w:r>
          </w:p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 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402B52" w:rsidRPr="005D51D3" w:rsidRDefault="00402B52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4A1. pokud se rezervace překrývá s jinou, systém vypíše chybu a nedovolí rezervaci uložit. </w:t>
            </w:r>
          </w:p>
          <w:p w:rsidR="00DB7695" w:rsidRPr="005D51D3" w:rsidRDefault="00125A5E" w:rsidP="000D3484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4A</w:t>
            </w:r>
            <w:r w:rsidR="000D3484" w:rsidRPr="005D51D3">
              <w:rPr>
                <w:sz w:val="18"/>
                <w:szCs w:val="18"/>
              </w:rPr>
              <w:t>2</w:t>
            </w:r>
            <w:r w:rsidRPr="005D51D3">
              <w:rPr>
                <w:sz w:val="18"/>
                <w:szCs w:val="18"/>
              </w:rPr>
              <w:t>. uživatel může místo ul</w:t>
            </w:r>
            <w:r w:rsidR="00402B52" w:rsidRPr="005D51D3">
              <w:rPr>
                <w:sz w:val="18"/>
                <w:szCs w:val="18"/>
              </w:rPr>
              <w:t>ožení vybranou rezervaci smazat</w:t>
            </w:r>
          </w:p>
        </w:tc>
      </w:tr>
      <w:tr w:rsidR="00D13391" w:rsidRPr="001B0D8D" w:rsidTr="0087521F">
        <w:trPr>
          <w:trHeight w:val="203"/>
        </w:trPr>
        <w:tc>
          <w:tcPr>
            <w:tcW w:w="818" w:type="pct"/>
            <w:shd w:val="clear" w:color="auto" w:fill="auto"/>
            <w:noWrap/>
            <w:hideMark/>
          </w:tcPr>
          <w:p w:rsidR="00D13391" w:rsidRPr="005D51D3" w:rsidRDefault="00D13391" w:rsidP="00033E62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D13391" w:rsidRPr="005D51D3" w:rsidRDefault="00402B52" w:rsidP="000900A6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Podle potřeby návštěv</w:t>
            </w:r>
          </w:p>
        </w:tc>
      </w:tr>
    </w:tbl>
    <w:p w:rsidR="009157D8" w:rsidRPr="001B0D8D" w:rsidRDefault="009157D8" w:rsidP="009157D8">
      <w:pPr>
        <w:pStyle w:val="UNIHeading3"/>
      </w:pPr>
      <w:bookmarkStart w:id="47" w:name="_Toc512266210"/>
      <w:r w:rsidRPr="001B0D8D">
        <w:t>UC06b – Rezervace parkovacích míst – v zastoupení</w:t>
      </w:r>
      <w:bookmarkEnd w:id="47"/>
      <w:r w:rsidRPr="001B0D8D">
        <w:t xml:space="preserve"> </w:t>
      </w:r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9157D8" w:rsidRPr="001B0D8D" w:rsidTr="005F7278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9157D8" w:rsidRPr="005D51D3" w:rsidRDefault="001376FC" w:rsidP="005F7278">
            <w:pPr>
              <w:rPr>
                <w:rFonts w:ascii="Arial" w:hAnsi="Arial" w:cs="Arial"/>
                <w:color w:val="A6A6A6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Bude </w:t>
            </w:r>
            <w:r w:rsidR="009157D8" w:rsidRPr="005D51D3">
              <w:rPr>
                <w:sz w:val="18"/>
                <w:szCs w:val="18"/>
              </w:rPr>
              <w:t>možné vytvářet časově omezené rezervace volných parkovacích mís</w:t>
            </w:r>
            <w:r w:rsidR="000900A6" w:rsidRPr="005D51D3">
              <w:rPr>
                <w:sz w:val="18"/>
                <w:szCs w:val="18"/>
              </w:rPr>
              <w:t>t</w:t>
            </w:r>
            <w:r w:rsidR="009157D8" w:rsidRPr="005D51D3">
              <w:rPr>
                <w:sz w:val="18"/>
                <w:szCs w:val="18"/>
              </w:rPr>
              <w:t xml:space="preserve"> v zastoupení.</w:t>
            </w:r>
            <w:r w:rsidR="009157D8" w:rsidRPr="005D51D3">
              <w:rPr>
                <w:rFonts w:ascii="Arial" w:hAnsi="Arial" w:cs="Arial"/>
                <w:color w:val="A6A6A6"/>
                <w:sz w:val="18"/>
                <w:szCs w:val="18"/>
              </w:rPr>
              <w:t xml:space="preserve"> </w:t>
            </w:r>
          </w:p>
          <w:p w:rsidR="009157D8" w:rsidRPr="005D51D3" w:rsidRDefault="00103E9E" w:rsidP="005F7278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="009157D8" w:rsidRPr="005D51D3">
              <w:rPr>
                <w:sz w:val="18"/>
                <w:szCs w:val="18"/>
              </w:rPr>
              <w:t xml:space="preserve">ystém </w:t>
            </w:r>
            <w:r w:rsidR="001376FC">
              <w:rPr>
                <w:sz w:val="18"/>
                <w:szCs w:val="18"/>
              </w:rPr>
              <w:t>nebude umožňovat</w:t>
            </w:r>
            <w:r w:rsidR="009157D8" w:rsidRPr="005D51D3">
              <w:rPr>
                <w:sz w:val="18"/>
                <w:szCs w:val="18"/>
              </w:rPr>
              <w:t xml:space="preserve"> vytvoření rezervace, které se překrývají</w:t>
            </w:r>
            <w:r>
              <w:rPr>
                <w:sz w:val="18"/>
                <w:szCs w:val="18"/>
              </w:rPr>
              <w:t>.</w:t>
            </w:r>
          </w:p>
          <w:p w:rsidR="009157D8" w:rsidRPr="005D51D3" w:rsidRDefault="00103E9E" w:rsidP="001376FC">
            <w:pPr>
              <w:pStyle w:val="ListParagraph"/>
              <w:numPr>
                <w:ilvl w:val="0"/>
                <w:numId w:val="5"/>
              </w:numPr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0900A6" w:rsidRPr="005D51D3">
              <w:rPr>
                <w:sz w:val="18"/>
                <w:szCs w:val="18"/>
              </w:rPr>
              <w:t>živatel</w:t>
            </w:r>
            <w:r w:rsidR="009157D8" w:rsidRPr="005D51D3">
              <w:rPr>
                <w:sz w:val="18"/>
                <w:szCs w:val="18"/>
              </w:rPr>
              <w:t xml:space="preserve"> </w:t>
            </w:r>
            <w:r w:rsidR="001376FC">
              <w:rPr>
                <w:sz w:val="18"/>
                <w:szCs w:val="18"/>
              </w:rPr>
              <w:t xml:space="preserve">bude </w:t>
            </w:r>
            <w:r w:rsidR="009157D8" w:rsidRPr="005D51D3">
              <w:rPr>
                <w:sz w:val="18"/>
                <w:szCs w:val="18"/>
              </w:rPr>
              <w:t>mít možnost vyhledávání volného místa pro určený čas a lokaci</w:t>
            </w:r>
            <w:r>
              <w:rPr>
                <w:sz w:val="18"/>
                <w:szCs w:val="18"/>
              </w:rPr>
              <w:t>.</w:t>
            </w:r>
          </w:p>
        </w:tc>
      </w:tr>
      <w:tr w:rsidR="009157D8" w:rsidRPr="001B0D8D" w:rsidTr="00103E9E">
        <w:trPr>
          <w:trHeight w:val="154"/>
        </w:trPr>
        <w:tc>
          <w:tcPr>
            <w:tcW w:w="818" w:type="pct"/>
            <w:shd w:val="clear" w:color="auto" w:fill="D9E2F3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9157D8" w:rsidRPr="005D51D3" w:rsidRDefault="000900A6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Recepce (na žádost vlastníka)</w:t>
            </w:r>
          </w:p>
        </w:tc>
      </w:tr>
      <w:tr w:rsidR="009157D8" w:rsidRPr="001B0D8D" w:rsidTr="005F7278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Podmínka</w:t>
            </w:r>
          </w:p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 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9157D8" w:rsidRPr="005D51D3" w:rsidRDefault="00103E9E" w:rsidP="005F72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9157D8" w:rsidRPr="005D51D3">
              <w:rPr>
                <w:sz w:val="18"/>
                <w:szCs w:val="18"/>
              </w:rPr>
              <w:t>živatel zvolí v systému volbu, že chce rezervovat parkovací stání</w:t>
            </w:r>
            <w:r>
              <w:rPr>
                <w:sz w:val="18"/>
                <w:szCs w:val="18"/>
              </w:rPr>
              <w:t>.</w:t>
            </w:r>
          </w:p>
          <w:p w:rsidR="0087521F" w:rsidRPr="005D51D3" w:rsidRDefault="0087521F" w:rsidP="0087521F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Uživatel je autorizovaný pro provádění rezervací v zastoupení.</w:t>
            </w:r>
          </w:p>
        </w:tc>
      </w:tr>
      <w:tr w:rsidR="009157D8" w:rsidRPr="001B0D8D" w:rsidTr="005F7278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Podmínky pro </w:t>
            </w:r>
          </w:p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9157D8" w:rsidRPr="005D51D3" w:rsidRDefault="00103E9E" w:rsidP="00A146F9">
            <w:pPr>
              <w:pStyle w:val="ListParagraph"/>
              <w:numPr>
                <w:ilvl w:val="0"/>
                <w:numId w:val="4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9157D8" w:rsidRPr="005D51D3">
              <w:rPr>
                <w:sz w:val="18"/>
                <w:szCs w:val="18"/>
              </w:rPr>
              <w:t>ezervace se jménem návštěvy, časovým oknem, parkovacím míst</w:t>
            </w:r>
            <w:r>
              <w:rPr>
                <w:sz w:val="18"/>
                <w:szCs w:val="18"/>
              </w:rPr>
              <w:t>em a volným textem je vytvořena.</w:t>
            </w:r>
          </w:p>
          <w:p w:rsidR="009157D8" w:rsidRPr="005D51D3" w:rsidRDefault="00103E9E" w:rsidP="00A146F9">
            <w:pPr>
              <w:pStyle w:val="ListParagraph"/>
              <w:numPr>
                <w:ilvl w:val="0"/>
                <w:numId w:val="4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="009157D8" w:rsidRPr="005D51D3">
              <w:rPr>
                <w:sz w:val="18"/>
                <w:szCs w:val="18"/>
              </w:rPr>
              <w:t xml:space="preserve">otifikace o rezervaci je </w:t>
            </w:r>
            <w:r w:rsidR="00464759">
              <w:rPr>
                <w:sz w:val="18"/>
                <w:szCs w:val="18"/>
              </w:rPr>
              <w:t xml:space="preserve">systémem </w:t>
            </w:r>
            <w:r w:rsidR="009157D8" w:rsidRPr="005D51D3">
              <w:rPr>
                <w:sz w:val="18"/>
                <w:szCs w:val="18"/>
              </w:rPr>
              <w:t>zaslána návštěvě, vlastníkovi/recepci (recep</w:t>
            </w:r>
            <w:r>
              <w:rPr>
                <w:sz w:val="18"/>
                <w:szCs w:val="18"/>
              </w:rPr>
              <w:t>ce je vlastník poolových míst).</w:t>
            </w:r>
          </w:p>
          <w:p w:rsidR="009157D8" w:rsidRPr="005D51D3" w:rsidRDefault="009157D8" w:rsidP="00A146F9">
            <w:pPr>
              <w:pStyle w:val="ListParagraph"/>
              <w:numPr>
                <w:ilvl w:val="0"/>
                <w:numId w:val="48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Vložen záznam do audit logu</w:t>
            </w:r>
            <w:r w:rsidR="00103E9E">
              <w:rPr>
                <w:sz w:val="18"/>
                <w:szCs w:val="18"/>
              </w:rPr>
              <w:t>.</w:t>
            </w:r>
          </w:p>
        </w:tc>
      </w:tr>
      <w:tr w:rsidR="009157D8" w:rsidRPr="001B0D8D" w:rsidTr="005F7278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9157D8" w:rsidRPr="005D51D3" w:rsidRDefault="00103E9E" w:rsidP="00A146F9">
            <w:pPr>
              <w:pStyle w:val="ListParagraph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085B8A" w:rsidRPr="005D51D3">
              <w:rPr>
                <w:sz w:val="18"/>
                <w:szCs w:val="18"/>
              </w:rPr>
              <w:t>ecepce</w:t>
            </w:r>
            <w:r w:rsidR="009157D8" w:rsidRPr="005D51D3">
              <w:rPr>
                <w:sz w:val="18"/>
                <w:szCs w:val="18"/>
              </w:rPr>
              <w:t xml:space="preserve"> se připojí do systému přes PC nebo mobilní aplikaci</w:t>
            </w:r>
            <w:r>
              <w:rPr>
                <w:sz w:val="18"/>
                <w:szCs w:val="18"/>
              </w:rPr>
              <w:t>.</w:t>
            </w:r>
          </w:p>
          <w:p w:rsidR="009157D8" w:rsidRPr="005D51D3" w:rsidRDefault="00103E9E" w:rsidP="00A146F9">
            <w:pPr>
              <w:pStyle w:val="ListParagraph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Recepce v</w:t>
            </w:r>
            <w:r w:rsidR="009157D8" w:rsidRPr="005D51D3">
              <w:rPr>
                <w:sz w:val="18"/>
                <w:szCs w:val="18"/>
              </w:rPr>
              <w:t>yhledá volné parkovací místo a označí pro rezervaci (pro vyhledávání vybírá preferovaný čas a místo). Volné místo je buď poolové, nebo uvolněné dedikované</w:t>
            </w:r>
          </w:p>
          <w:p w:rsidR="00085B8A" w:rsidRPr="005D51D3" w:rsidRDefault="00085B8A" w:rsidP="00A146F9">
            <w:pPr>
              <w:pStyle w:val="ListParagraph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Recepce</w:t>
            </w:r>
            <w:r w:rsidR="009157D8" w:rsidRPr="005D51D3">
              <w:rPr>
                <w:sz w:val="18"/>
                <w:szCs w:val="18"/>
              </w:rPr>
              <w:t xml:space="preserve"> má možnost vidět plánovanou obsazenost vybraného místa</w:t>
            </w:r>
          </w:p>
          <w:p w:rsidR="009157D8" w:rsidRPr="005D51D3" w:rsidRDefault="00103E9E" w:rsidP="00A146F9">
            <w:pPr>
              <w:pStyle w:val="ListParagraph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Recepce m</w:t>
            </w:r>
            <w:r w:rsidR="009157D8" w:rsidRPr="005D51D3">
              <w:rPr>
                <w:sz w:val="18"/>
                <w:szCs w:val="18"/>
              </w:rPr>
              <w:t>ůže vybrat a měnit začátek a délku rezervace, případně vepíše dodatečné informace. Tyto informace může libovolně měnit před uložením rezervace</w:t>
            </w:r>
          </w:p>
          <w:p w:rsidR="009157D8" w:rsidRPr="005D51D3" w:rsidRDefault="00103E9E" w:rsidP="00A146F9">
            <w:pPr>
              <w:pStyle w:val="ListParagraph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Recepce </w:t>
            </w:r>
            <w:r w:rsidR="009157D8" w:rsidRPr="005D51D3">
              <w:rPr>
                <w:sz w:val="18"/>
                <w:szCs w:val="18"/>
              </w:rPr>
              <w:t xml:space="preserve">může uložit nebo zrušit tuto rezervaci. Nová rezervace by měla obsahovat informace o tom, kdo rezervoval, </w:t>
            </w:r>
            <w:r w:rsidR="00085B8A" w:rsidRPr="005D51D3">
              <w:rPr>
                <w:sz w:val="18"/>
                <w:szCs w:val="18"/>
              </w:rPr>
              <w:t xml:space="preserve">za koho rezervoval, </w:t>
            </w:r>
            <w:r w:rsidR="009157D8" w:rsidRPr="005D51D3">
              <w:rPr>
                <w:sz w:val="18"/>
                <w:szCs w:val="18"/>
              </w:rPr>
              <w:t xml:space="preserve">jaké místo, na jak dlouho a také dodatečné informace, které zadavatel mohl doplnit. </w:t>
            </w:r>
          </w:p>
          <w:p w:rsidR="009157D8" w:rsidRPr="005D51D3" w:rsidRDefault="009157D8" w:rsidP="00103E9E">
            <w:pPr>
              <w:pStyle w:val="ListParagraph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V případě uložení </w:t>
            </w:r>
            <w:r w:rsidR="00103E9E">
              <w:rPr>
                <w:sz w:val="18"/>
                <w:szCs w:val="18"/>
              </w:rPr>
              <w:t xml:space="preserve">systém </w:t>
            </w:r>
            <w:r w:rsidRPr="005D51D3">
              <w:rPr>
                <w:sz w:val="18"/>
                <w:szCs w:val="18"/>
              </w:rPr>
              <w:t>vytvoř</w:t>
            </w:r>
            <w:r w:rsidR="00103E9E">
              <w:rPr>
                <w:sz w:val="18"/>
                <w:szCs w:val="18"/>
              </w:rPr>
              <w:t>í</w:t>
            </w:r>
            <w:r w:rsidRPr="005D51D3">
              <w:rPr>
                <w:sz w:val="18"/>
                <w:szCs w:val="18"/>
              </w:rPr>
              <w:t xml:space="preserve"> notifi</w:t>
            </w:r>
            <w:r w:rsidR="00103E9E">
              <w:rPr>
                <w:sz w:val="18"/>
                <w:szCs w:val="18"/>
              </w:rPr>
              <w:t>kaci.</w:t>
            </w:r>
          </w:p>
        </w:tc>
      </w:tr>
      <w:tr w:rsidR="009157D8" w:rsidRPr="001B0D8D" w:rsidTr="005F7278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Alternativní</w:t>
            </w:r>
          </w:p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 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 xml:space="preserve">4A1. pokud se rezervace překrývá s jinou rezervací, systém vypíše chybu a nedovolí rezervaci uložit. </w:t>
            </w:r>
          </w:p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4A2. uživatel může místo uložení vybranou rezervaci smazat</w:t>
            </w:r>
            <w:r w:rsidR="00464759">
              <w:rPr>
                <w:sz w:val="18"/>
                <w:szCs w:val="18"/>
              </w:rPr>
              <w:t>.</w:t>
            </w:r>
          </w:p>
        </w:tc>
      </w:tr>
      <w:tr w:rsidR="009157D8" w:rsidRPr="001B0D8D" w:rsidTr="00103E9E">
        <w:trPr>
          <w:trHeight w:val="257"/>
        </w:trPr>
        <w:tc>
          <w:tcPr>
            <w:tcW w:w="818" w:type="pct"/>
            <w:shd w:val="clear" w:color="auto" w:fill="auto"/>
            <w:noWrap/>
            <w:hideMark/>
          </w:tcPr>
          <w:p w:rsidR="009157D8" w:rsidRPr="005D51D3" w:rsidRDefault="009157D8" w:rsidP="005F7278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9157D8" w:rsidRPr="005D51D3" w:rsidRDefault="009157D8" w:rsidP="00103E9E">
            <w:pPr>
              <w:rPr>
                <w:sz w:val="18"/>
                <w:szCs w:val="18"/>
              </w:rPr>
            </w:pPr>
            <w:r w:rsidRPr="005D51D3">
              <w:rPr>
                <w:sz w:val="18"/>
                <w:szCs w:val="18"/>
              </w:rPr>
              <w:t>Podle potřeby návštěv</w:t>
            </w:r>
          </w:p>
        </w:tc>
      </w:tr>
    </w:tbl>
    <w:p w:rsidR="00085B8A" w:rsidRPr="001B0D8D" w:rsidRDefault="00D13391" w:rsidP="00085B8A">
      <w:pPr>
        <w:pStyle w:val="UNIHeading3"/>
      </w:pPr>
      <w:bookmarkStart w:id="48" w:name="_Toc512266211"/>
      <w:r w:rsidRPr="001B0D8D">
        <w:lastRenderedPageBreak/>
        <w:t>UC0</w:t>
      </w:r>
      <w:r w:rsidR="008B20F5" w:rsidRPr="001B0D8D">
        <w:t>7 – L</w:t>
      </w:r>
      <w:r w:rsidR="00DB7695" w:rsidRPr="001B0D8D">
        <w:t>istování rezervacemi</w:t>
      </w:r>
      <w:bookmarkEnd w:id="48"/>
    </w:p>
    <w:p w:rsidR="00085B8A" w:rsidRPr="001B0D8D" w:rsidRDefault="00085B8A" w:rsidP="00085B8A">
      <w:pPr>
        <w:pStyle w:val="NoSpacing"/>
      </w:pPr>
      <w:r w:rsidRPr="001B0D8D">
        <w:t>Případy užití jsou 07a, 07b a 07c jsou velmi podobné. Z důvodu úspory místa jsou rozdíly zachyceny uvnitř tohoto UC.</w:t>
      </w:r>
    </w:p>
    <w:p w:rsidR="00D13391" w:rsidRPr="001B0D8D" w:rsidRDefault="00085B8A" w:rsidP="00085B8A">
      <w:pPr>
        <w:pStyle w:val="NoSpacing"/>
        <w:rPr>
          <w:i/>
          <w:iCs/>
        </w:rPr>
      </w:pPr>
      <w:r w:rsidRPr="001B0D8D">
        <w:rPr>
          <w:i/>
          <w:iCs/>
        </w:rPr>
        <w:t>(07a vlastnické listování, 07b návštěvnické listování, 07c power</w:t>
      </w:r>
      <w:r w:rsidR="00183903" w:rsidRPr="001B0D8D">
        <w:rPr>
          <w:i/>
          <w:iCs/>
        </w:rPr>
        <w:t>-</w:t>
      </w:r>
      <w:r w:rsidRPr="001B0D8D">
        <w:rPr>
          <w:i/>
          <w:iCs/>
        </w:rPr>
        <w:t>user listování)</w:t>
      </w:r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D13391" w:rsidRPr="001B0D8D" w:rsidTr="008D1E2C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2A2B54" w:rsidRPr="001B0D8D" w:rsidRDefault="002A2B54" w:rsidP="00402B5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Uživatelé budou mít možnost listovat rezervacemi. Podle jejich role jim budou zobrazovány jiné detaily informací </w:t>
            </w:r>
          </w:p>
          <w:p w:rsidR="007B07DF" w:rsidRPr="001B0D8D" w:rsidRDefault="002A2B54" w:rsidP="007B07DF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Návštěva</w:t>
            </w:r>
            <w:r w:rsidR="007B07DF" w:rsidRPr="001B0D8D">
              <w:rPr>
                <w:sz w:val="18"/>
                <w:szCs w:val="18"/>
              </w:rPr>
              <w:t xml:space="preserve"> bude mít možnost listovat svými proběhlými a budoucími rezervacemi.</w:t>
            </w:r>
          </w:p>
          <w:p w:rsidR="00586610" w:rsidRPr="001B0D8D" w:rsidRDefault="00586610" w:rsidP="007B07DF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Při výběru místa </w:t>
            </w:r>
            <w:r w:rsidR="001376FC">
              <w:rPr>
                <w:sz w:val="18"/>
                <w:szCs w:val="18"/>
              </w:rPr>
              <w:t>bude mít</w:t>
            </w:r>
            <w:r w:rsidRPr="001B0D8D">
              <w:rPr>
                <w:sz w:val="18"/>
                <w:szCs w:val="18"/>
              </w:rPr>
              <w:t xml:space="preserve"> návštěva možnost vylistovat všechny čekající rezervace</w:t>
            </w:r>
            <w:r w:rsidR="00F834BE" w:rsidRPr="001B0D8D">
              <w:rPr>
                <w:sz w:val="18"/>
                <w:szCs w:val="18"/>
              </w:rPr>
              <w:t xml:space="preserve"> toho místa</w:t>
            </w:r>
          </w:p>
          <w:p w:rsidR="007B07DF" w:rsidRPr="001B0D8D" w:rsidRDefault="002A2B54" w:rsidP="002A2B54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</w:t>
            </w:r>
            <w:r w:rsidR="00402B52" w:rsidRPr="001B0D8D">
              <w:rPr>
                <w:sz w:val="18"/>
                <w:szCs w:val="18"/>
              </w:rPr>
              <w:t xml:space="preserve">lastník parkovacího </w:t>
            </w:r>
            <w:r w:rsidR="007B07DF" w:rsidRPr="001B0D8D">
              <w:rPr>
                <w:sz w:val="18"/>
                <w:szCs w:val="18"/>
              </w:rPr>
              <w:t xml:space="preserve">může vylistovat rezervace, které se týkají jeho místa. Rovněž </w:t>
            </w:r>
            <w:r w:rsidR="001376FC">
              <w:rPr>
                <w:sz w:val="18"/>
                <w:szCs w:val="18"/>
              </w:rPr>
              <w:t xml:space="preserve">bude mít </w:t>
            </w:r>
            <w:r w:rsidR="007B07DF" w:rsidRPr="001B0D8D">
              <w:rPr>
                <w:sz w:val="18"/>
                <w:szCs w:val="18"/>
              </w:rPr>
              <w:t>možnost vidět všechny jejich detaily.</w:t>
            </w:r>
          </w:p>
          <w:p w:rsidR="00402B52" w:rsidRPr="001B0D8D" w:rsidRDefault="001376FC" w:rsidP="001376FC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Administrátor a recepce budou </w:t>
            </w:r>
            <w:r w:rsidR="007B07DF" w:rsidRPr="001B0D8D">
              <w:rPr>
                <w:sz w:val="18"/>
                <w:szCs w:val="18"/>
              </w:rPr>
              <w:t xml:space="preserve">mít možnost vylistovat všechny rezervace i </w:t>
            </w:r>
            <w:r w:rsidR="00B9554E" w:rsidRPr="001B0D8D">
              <w:rPr>
                <w:sz w:val="18"/>
                <w:szCs w:val="18"/>
              </w:rPr>
              <w:t>jejich detaily.</w:t>
            </w:r>
          </w:p>
        </w:tc>
      </w:tr>
      <w:tr w:rsidR="00D13391" w:rsidRPr="001B0D8D" w:rsidTr="008D1E2C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D13391" w:rsidRPr="001B0D8D" w:rsidRDefault="007B07DF" w:rsidP="007B07DF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Uživatel (administrátor, vlastník, návštěva, recepce)</w:t>
            </w:r>
          </w:p>
        </w:tc>
      </w:tr>
      <w:tr w:rsidR="00D13391" w:rsidRPr="001B0D8D" w:rsidTr="008D1E2C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95276C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Podmínka </w:t>
            </w:r>
          </w:p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D13391" w:rsidRDefault="000F718E" w:rsidP="00C27E5C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Vlastník, recepce</w:t>
            </w:r>
            <w:r w:rsidR="006A6F83" w:rsidRPr="001B0D8D">
              <w:rPr>
                <w:sz w:val="18"/>
                <w:szCs w:val="18"/>
              </w:rPr>
              <w:t>, administrátor, návš</w:t>
            </w:r>
            <w:r w:rsidRPr="001B0D8D">
              <w:rPr>
                <w:sz w:val="18"/>
                <w:szCs w:val="18"/>
              </w:rPr>
              <w:t>těva z</w:t>
            </w:r>
            <w:r w:rsidR="00C27E5C" w:rsidRPr="001B0D8D">
              <w:rPr>
                <w:sz w:val="18"/>
                <w:szCs w:val="18"/>
              </w:rPr>
              <w:t>volí v systému, že chce vidět list rezervací</w:t>
            </w:r>
            <w:r w:rsidR="006A6F83" w:rsidRPr="001B0D8D">
              <w:rPr>
                <w:sz w:val="18"/>
                <w:szCs w:val="18"/>
              </w:rPr>
              <w:t>.</w:t>
            </w:r>
          </w:p>
          <w:p w:rsidR="0087521F" w:rsidRPr="001B0D8D" w:rsidRDefault="0087521F" w:rsidP="0087521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Uživatel je autorizovaný pro listování rezervacemi.</w:t>
            </w:r>
          </w:p>
        </w:tc>
      </w:tr>
      <w:tr w:rsidR="00D13391" w:rsidRPr="001B0D8D" w:rsidTr="008D1E2C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C27E5C" w:rsidRPr="001B0D8D" w:rsidRDefault="00103E9E" w:rsidP="00A07FFA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 w:rsidR="00161CEE" w:rsidRPr="001B0D8D">
              <w:rPr>
                <w:sz w:val="18"/>
                <w:szCs w:val="18"/>
              </w:rPr>
              <w:t>ist</w:t>
            </w:r>
            <w:r w:rsidR="00E12290" w:rsidRPr="001B0D8D">
              <w:rPr>
                <w:sz w:val="18"/>
                <w:szCs w:val="18"/>
              </w:rPr>
              <w:t xml:space="preserve"> rezervací</w:t>
            </w:r>
            <w:r w:rsidR="00161CEE" w:rsidRPr="001B0D8D">
              <w:rPr>
                <w:sz w:val="18"/>
                <w:szCs w:val="18"/>
              </w:rPr>
              <w:t xml:space="preserve"> zobrazen</w:t>
            </w:r>
            <w:r>
              <w:rPr>
                <w:sz w:val="18"/>
                <w:szCs w:val="18"/>
              </w:rPr>
              <w:t>.</w:t>
            </w:r>
          </w:p>
          <w:p w:rsidR="00E12290" w:rsidRPr="001B0D8D" w:rsidRDefault="00103E9E" w:rsidP="00A07FFA">
            <w:pPr>
              <w:pStyle w:val="ListParagraph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="00C27E5C" w:rsidRPr="001B0D8D">
              <w:rPr>
                <w:sz w:val="18"/>
                <w:szCs w:val="18"/>
              </w:rPr>
              <w:t>etaily rezervace zobrazeny</w:t>
            </w:r>
            <w:r w:rsidR="00E12290" w:rsidRPr="001B0D8D">
              <w:rPr>
                <w:sz w:val="18"/>
                <w:szCs w:val="18"/>
              </w:rPr>
              <w:t xml:space="preserve"> (</w:t>
            </w:r>
            <w:r w:rsidR="0032115D" w:rsidRPr="001B0D8D">
              <w:rPr>
                <w:sz w:val="18"/>
                <w:szCs w:val="18"/>
              </w:rPr>
              <w:t>podle uživatelských práv</w:t>
            </w:r>
            <w:r w:rsidR="00E12290" w:rsidRPr="001B0D8D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D13391" w:rsidRPr="001B0D8D" w:rsidTr="008D1E2C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0D3484" w:rsidRPr="001B0D8D" w:rsidRDefault="00103E9E" w:rsidP="00A07FFA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7B07DF" w:rsidRPr="001B0D8D">
              <w:rPr>
                <w:sz w:val="18"/>
                <w:szCs w:val="18"/>
              </w:rPr>
              <w:t>živatel s rolí návštěva</w:t>
            </w:r>
            <w:r w:rsidR="009F1CD7" w:rsidRPr="001B0D8D">
              <w:rPr>
                <w:sz w:val="18"/>
                <w:szCs w:val="18"/>
              </w:rPr>
              <w:t xml:space="preserve">, </w:t>
            </w:r>
            <w:r w:rsidR="000D3484" w:rsidRPr="001B0D8D">
              <w:rPr>
                <w:sz w:val="18"/>
                <w:szCs w:val="18"/>
              </w:rPr>
              <w:t>vlastník</w:t>
            </w:r>
            <w:r w:rsidR="00554367" w:rsidRPr="001B0D8D">
              <w:rPr>
                <w:sz w:val="18"/>
                <w:szCs w:val="18"/>
              </w:rPr>
              <w:t>, recepce</w:t>
            </w:r>
            <w:r w:rsidR="009F1CD7" w:rsidRPr="001B0D8D">
              <w:rPr>
                <w:sz w:val="18"/>
                <w:szCs w:val="18"/>
              </w:rPr>
              <w:t xml:space="preserve"> nebo administrátor</w:t>
            </w:r>
            <w:r w:rsidR="000D3484" w:rsidRPr="001B0D8D">
              <w:rPr>
                <w:sz w:val="18"/>
                <w:szCs w:val="18"/>
              </w:rPr>
              <w:t xml:space="preserve"> zvolí, že chce vidět list </w:t>
            </w:r>
            <w:r w:rsidR="007B07DF" w:rsidRPr="001B0D8D">
              <w:rPr>
                <w:sz w:val="18"/>
                <w:szCs w:val="18"/>
              </w:rPr>
              <w:t>rezervací</w:t>
            </w:r>
            <w:r w:rsidR="009F5DD8" w:rsidRPr="001B0D8D">
              <w:rPr>
                <w:sz w:val="18"/>
                <w:szCs w:val="18"/>
              </w:rPr>
              <w:t>:</w:t>
            </w:r>
          </w:p>
          <w:p w:rsidR="000D3484" w:rsidRPr="001B0D8D" w:rsidRDefault="000D3484" w:rsidP="009F5DD8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vlastník uvidí</w:t>
            </w:r>
            <w:r w:rsidR="0068765A" w:rsidRPr="001B0D8D">
              <w:rPr>
                <w:sz w:val="18"/>
                <w:szCs w:val="18"/>
              </w:rPr>
              <w:t xml:space="preserve"> seznam</w:t>
            </w:r>
            <w:r w:rsidRPr="001B0D8D">
              <w:rPr>
                <w:sz w:val="18"/>
                <w:szCs w:val="18"/>
              </w:rPr>
              <w:t xml:space="preserve"> </w:t>
            </w:r>
            <w:r w:rsidR="00554367" w:rsidRPr="001B0D8D">
              <w:rPr>
                <w:sz w:val="18"/>
                <w:szCs w:val="18"/>
              </w:rPr>
              <w:t>rezervac</w:t>
            </w:r>
            <w:r w:rsidR="0068765A" w:rsidRPr="001B0D8D">
              <w:rPr>
                <w:sz w:val="18"/>
                <w:szCs w:val="18"/>
              </w:rPr>
              <w:t>í</w:t>
            </w:r>
            <w:r w:rsidR="00554367" w:rsidRPr="001B0D8D">
              <w:rPr>
                <w:sz w:val="18"/>
                <w:szCs w:val="18"/>
              </w:rPr>
              <w:t xml:space="preserve"> jeho </w:t>
            </w:r>
            <w:r w:rsidR="009F5DD8" w:rsidRPr="001B0D8D">
              <w:rPr>
                <w:sz w:val="18"/>
                <w:szCs w:val="18"/>
              </w:rPr>
              <w:t xml:space="preserve">dedikovaných </w:t>
            </w:r>
            <w:r w:rsidR="00554367" w:rsidRPr="001B0D8D">
              <w:rPr>
                <w:sz w:val="18"/>
                <w:szCs w:val="18"/>
              </w:rPr>
              <w:t xml:space="preserve">parkovacích míst </w:t>
            </w:r>
            <w:r w:rsidR="0068765A" w:rsidRPr="001B0D8D">
              <w:rPr>
                <w:sz w:val="18"/>
                <w:szCs w:val="18"/>
              </w:rPr>
              <w:t>(recepce všechna poolová), současný stav obsazení, počet čekajících otevřených časových ok</w:t>
            </w:r>
            <w:r w:rsidR="00103E9E">
              <w:rPr>
                <w:sz w:val="18"/>
                <w:szCs w:val="18"/>
              </w:rPr>
              <w:t>en a počet čekajících rezervací,</w:t>
            </w:r>
          </w:p>
          <w:p w:rsidR="007B07DF" w:rsidRPr="001B0D8D" w:rsidRDefault="000D3484" w:rsidP="000D3484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návštěva uvidí své </w:t>
            </w:r>
            <w:r w:rsidR="00554367" w:rsidRPr="001B0D8D">
              <w:rPr>
                <w:sz w:val="18"/>
                <w:szCs w:val="18"/>
              </w:rPr>
              <w:t>rezervace</w:t>
            </w:r>
            <w:r w:rsidR="009F5DD8" w:rsidRPr="001B0D8D">
              <w:rPr>
                <w:sz w:val="18"/>
                <w:szCs w:val="18"/>
              </w:rPr>
              <w:t xml:space="preserve"> (provedené přímo nebo v zastoupení)</w:t>
            </w:r>
            <w:r w:rsidR="00103E9E">
              <w:rPr>
                <w:sz w:val="18"/>
                <w:szCs w:val="18"/>
              </w:rPr>
              <w:t>,</w:t>
            </w:r>
          </w:p>
          <w:p w:rsidR="009F1CD7" w:rsidRPr="001B0D8D" w:rsidRDefault="009F1CD7" w:rsidP="000D3484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administrátor </w:t>
            </w:r>
            <w:r w:rsidR="00554367" w:rsidRPr="001B0D8D">
              <w:rPr>
                <w:sz w:val="18"/>
                <w:szCs w:val="18"/>
              </w:rPr>
              <w:t xml:space="preserve">a recepce </w:t>
            </w:r>
            <w:r w:rsidRPr="001B0D8D">
              <w:rPr>
                <w:sz w:val="18"/>
                <w:szCs w:val="18"/>
              </w:rPr>
              <w:t>uvidí všechny rezervace</w:t>
            </w:r>
            <w:r w:rsidR="00103E9E">
              <w:rPr>
                <w:sz w:val="18"/>
                <w:szCs w:val="18"/>
              </w:rPr>
              <w:t>.</w:t>
            </w:r>
          </w:p>
          <w:p w:rsidR="007B07DF" w:rsidRPr="001B0D8D" w:rsidRDefault="00103E9E" w:rsidP="00A07FFA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0F718E" w:rsidRPr="001B0D8D">
              <w:rPr>
                <w:sz w:val="18"/>
                <w:szCs w:val="18"/>
              </w:rPr>
              <w:t xml:space="preserve">živatel </w:t>
            </w:r>
            <w:r w:rsidR="000D3484" w:rsidRPr="001B0D8D">
              <w:rPr>
                <w:sz w:val="18"/>
                <w:szCs w:val="18"/>
              </w:rPr>
              <w:t xml:space="preserve">nastaví </w:t>
            </w:r>
            <w:r w:rsidR="007B07DF" w:rsidRPr="001B0D8D">
              <w:rPr>
                <w:sz w:val="18"/>
                <w:szCs w:val="18"/>
              </w:rPr>
              <w:t>ve filtru</w:t>
            </w:r>
            <w:r w:rsidR="006A6F83" w:rsidRPr="001B0D8D">
              <w:rPr>
                <w:sz w:val="18"/>
                <w:szCs w:val="18"/>
              </w:rPr>
              <w:t>,</w:t>
            </w:r>
            <w:r w:rsidR="007B07DF" w:rsidRPr="001B0D8D">
              <w:rPr>
                <w:sz w:val="18"/>
                <w:szCs w:val="18"/>
              </w:rPr>
              <w:t xml:space="preserve"> </w:t>
            </w:r>
            <w:r w:rsidR="000D3484" w:rsidRPr="001B0D8D">
              <w:rPr>
                <w:sz w:val="18"/>
                <w:szCs w:val="18"/>
              </w:rPr>
              <w:t>že chce vidět pouze čekající rezervace</w:t>
            </w:r>
            <w:r>
              <w:rPr>
                <w:sz w:val="18"/>
                <w:szCs w:val="18"/>
              </w:rPr>
              <w:t>.</w:t>
            </w:r>
          </w:p>
          <w:p w:rsidR="000D3484" w:rsidRPr="001B0D8D" w:rsidRDefault="00103E9E" w:rsidP="00A07FFA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Systém zobrazí uživateli list s relevantními rezervacemi.</w:t>
            </w:r>
          </w:p>
          <w:p w:rsidR="000D3484" w:rsidRPr="001B0D8D" w:rsidRDefault="00103E9E" w:rsidP="00A07FFA">
            <w:pPr>
              <w:pStyle w:val="ListParagraph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 w:rsidR="00554367" w:rsidRPr="001B0D8D">
              <w:rPr>
                <w:sz w:val="18"/>
                <w:szCs w:val="18"/>
              </w:rPr>
              <w:t xml:space="preserve">živatel může rozkliknout </w:t>
            </w:r>
            <w:r w:rsidR="009C5422" w:rsidRPr="001B0D8D">
              <w:rPr>
                <w:sz w:val="18"/>
                <w:szCs w:val="18"/>
              </w:rPr>
              <w:t>rezervaci,</w:t>
            </w:r>
            <w:r w:rsidR="00554367" w:rsidRPr="001B0D8D">
              <w:rPr>
                <w:sz w:val="18"/>
                <w:szCs w:val="18"/>
              </w:rPr>
              <w:t xml:space="preserve"> aby viděl více detailů </w:t>
            </w:r>
          </w:p>
          <w:p w:rsidR="009F5DD8" w:rsidRPr="001B0D8D" w:rsidRDefault="009F5DD8" w:rsidP="005561D2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návštěvy mohou vidět detaily pouze svých rezervací</w:t>
            </w:r>
            <w:r w:rsidR="00103E9E">
              <w:rPr>
                <w:sz w:val="18"/>
                <w:szCs w:val="18"/>
              </w:rPr>
              <w:t>,</w:t>
            </w:r>
          </w:p>
          <w:p w:rsidR="00DB7695" w:rsidRPr="001B0D8D" w:rsidRDefault="00554367" w:rsidP="00E12290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vlastník </w:t>
            </w:r>
            <w:r w:rsidR="003704FB">
              <w:rPr>
                <w:sz w:val="18"/>
                <w:szCs w:val="18"/>
              </w:rPr>
              <w:t xml:space="preserve">bude </w:t>
            </w:r>
            <w:r w:rsidRPr="001B0D8D">
              <w:rPr>
                <w:sz w:val="18"/>
                <w:szCs w:val="18"/>
              </w:rPr>
              <w:t>mít možnost vidět všechny detaily z rezer</w:t>
            </w:r>
            <w:r w:rsidR="009F5DD8" w:rsidRPr="001B0D8D">
              <w:rPr>
                <w:sz w:val="18"/>
                <w:szCs w:val="18"/>
              </w:rPr>
              <w:t>vací, které se týkají jeho míst</w:t>
            </w:r>
            <w:r w:rsidR="00103E9E">
              <w:rPr>
                <w:sz w:val="18"/>
                <w:szCs w:val="18"/>
              </w:rPr>
              <w:t>,</w:t>
            </w:r>
          </w:p>
          <w:p w:rsidR="00E12290" w:rsidRPr="001B0D8D" w:rsidRDefault="00E12290" w:rsidP="003704FB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recepce a administrátor </w:t>
            </w:r>
            <w:r w:rsidR="003704FB">
              <w:rPr>
                <w:sz w:val="18"/>
                <w:szCs w:val="18"/>
              </w:rPr>
              <w:t xml:space="preserve">bude </w:t>
            </w:r>
            <w:r w:rsidRPr="001B0D8D">
              <w:rPr>
                <w:sz w:val="18"/>
                <w:szCs w:val="18"/>
              </w:rPr>
              <w:t>mít možnost vidět všechny detaily proběhlých a budoucích rezervací</w:t>
            </w:r>
            <w:r w:rsidR="00103E9E">
              <w:rPr>
                <w:sz w:val="18"/>
                <w:szCs w:val="18"/>
              </w:rPr>
              <w:t>.</w:t>
            </w:r>
          </w:p>
        </w:tc>
      </w:tr>
      <w:tr w:rsidR="00D13391" w:rsidRPr="001B0D8D" w:rsidTr="008D1E2C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95276C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Alternativní </w:t>
            </w:r>
          </w:p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586610" w:rsidRPr="001B0D8D" w:rsidRDefault="00103E9E" w:rsidP="00033E6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1A1</w:t>
            </w:r>
            <w:r w:rsidR="00586610" w:rsidRPr="001B0D8D"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P</w:t>
            </w:r>
            <w:r w:rsidR="00586610" w:rsidRPr="001B0D8D">
              <w:rPr>
                <w:sz w:val="18"/>
                <w:szCs w:val="18"/>
              </w:rPr>
              <w:t>ři příchodu z detailní obrazovky určitého parkovacího místa se zobrazí pouze rezervace vztažené k tomuto místu</w:t>
            </w:r>
            <w:r>
              <w:rPr>
                <w:sz w:val="18"/>
                <w:szCs w:val="18"/>
              </w:rPr>
              <w:t>.</w:t>
            </w:r>
          </w:p>
          <w:p w:rsidR="000D3484" w:rsidRPr="001B0D8D" w:rsidRDefault="000D3484" w:rsidP="00103E9E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2A1. </w:t>
            </w:r>
            <w:r w:rsidR="00103E9E">
              <w:rPr>
                <w:sz w:val="18"/>
                <w:szCs w:val="18"/>
              </w:rPr>
              <w:t>P</w:t>
            </w:r>
            <w:r w:rsidRPr="001B0D8D">
              <w:rPr>
                <w:sz w:val="18"/>
                <w:szCs w:val="18"/>
              </w:rPr>
              <w:t xml:space="preserve">ři nastavení filtru na proběhlé rezervace </w:t>
            </w:r>
            <w:r w:rsidR="00E12290" w:rsidRPr="001B0D8D">
              <w:rPr>
                <w:sz w:val="18"/>
                <w:szCs w:val="18"/>
              </w:rPr>
              <w:t xml:space="preserve">se zobrazí proběhlé rezervace. </w:t>
            </w:r>
          </w:p>
        </w:tc>
      </w:tr>
      <w:tr w:rsidR="00D13391" w:rsidRPr="001B0D8D" w:rsidTr="00103E9E">
        <w:trPr>
          <w:trHeight w:val="268"/>
        </w:trPr>
        <w:tc>
          <w:tcPr>
            <w:tcW w:w="818" w:type="pct"/>
            <w:shd w:val="clear" w:color="auto" w:fill="auto"/>
            <w:noWrap/>
            <w:hideMark/>
          </w:tcPr>
          <w:p w:rsidR="00D13391" w:rsidRPr="001B0D8D" w:rsidRDefault="00D13391" w:rsidP="00033E6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D13391" w:rsidRPr="001B0D8D" w:rsidRDefault="00C27E5C" w:rsidP="00C27E5C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Podle potřeb uživatelů</w:t>
            </w:r>
            <w:r w:rsidR="00464759">
              <w:rPr>
                <w:sz w:val="18"/>
                <w:szCs w:val="18"/>
              </w:rPr>
              <w:t>.</w:t>
            </w:r>
          </w:p>
        </w:tc>
      </w:tr>
    </w:tbl>
    <w:p w:rsidR="00103E9E" w:rsidRDefault="00103E9E" w:rsidP="00103E9E">
      <w:pPr>
        <w:pStyle w:val="NoSpacing"/>
      </w:pPr>
    </w:p>
    <w:p w:rsidR="00103E9E" w:rsidRDefault="00103E9E">
      <w:pPr>
        <w:suppressAutoHyphens w:val="0"/>
        <w:rPr>
          <w:rFonts w:ascii="Arial" w:hAnsi="Arial"/>
          <w:b/>
          <w:color w:val="002868"/>
          <w:spacing w:val="10"/>
          <w:szCs w:val="28"/>
        </w:rPr>
      </w:pPr>
      <w:r>
        <w:br w:type="page"/>
      </w:r>
    </w:p>
    <w:p w:rsidR="008D1E2C" w:rsidRPr="001B0D8D" w:rsidRDefault="008D1E2C" w:rsidP="008D1E2C">
      <w:pPr>
        <w:pStyle w:val="UNIHeading3"/>
      </w:pPr>
      <w:bookmarkStart w:id="49" w:name="_Toc512266212"/>
      <w:r w:rsidRPr="001B0D8D">
        <w:lastRenderedPageBreak/>
        <w:t xml:space="preserve">UC08 – </w:t>
      </w:r>
      <w:r w:rsidR="009D3F40" w:rsidRPr="001B0D8D">
        <w:t xml:space="preserve">Změny </w:t>
      </w:r>
      <w:r w:rsidRPr="001B0D8D">
        <w:t>rezervací</w:t>
      </w:r>
      <w:bookmarkEnd w:id="49"/>
    </w:p>
    <w:p w:rsidR="00085B8A" w:rsidRPr="001B0D8D" w:rsidRDefault="00085B8A" w:rsidP="00085B8A">
      <w:pPr>
        <w:pStyle w:val="NoSpacing"/>
      </w:pPr>
      <w:r w:rsidRPr="001B0D8D">
        <w:t>Případy užití jsou 08a, 08b a 08c jsou velmi podobné. Z důvodu úspory místa jsou rozdíly zachyceny uvnitř tohoto UC08</w:t>
      </w:r>
    </w:p>
    <w:p w:rsidR="00085B8A" w:rsidRPr="001B0D8D" w:rsidRDefault="00085B8A" w:rsidP="00085B8A">
      <w:pPr>
        <w:pStyle w:val="NoSpacing"/>
        <w:rPr>
          <w:i/>
          <w:iCs/>
        </w:rPr>
      </w:pPr>
      <w:r w:rsidRPr="001B0D8D">
        <w:rPr>
          <w:i/>
          <w:iCs/>
        </w:rPr>
        <w:t>(08a vlastnické změny, 08b návštěvnické změny, 07c power</w:t>
      </w:r>
      <w:r w:rsidR="00183903" w:rsidRPr="001B0D8D">
        <w:rPr>
          <w:i/>
          <w:iCs/>
        </w:rPr>
        <w:t>-</w:t>
      </w:r>
      <w:r w:rsidRPr="001B0D8D">
        <w:rPr>
          <w:i/>
          <w:iCs/>
        </w:rPr>
        <w:t>user změny)</w:t>
      </w:r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6"/>
        <w:gridCol w:w="7288"/>
      </w:tblGrid>
      <w:tr w:rsidR="008D1E2C" w:rsidRPr="001B0D8D" w:rsidTr="005561D2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Krátký popis:</w:t>
            </w:r>
          </w:p>
        </w:tc>
        <w:tc>
          <w:tcPr>
            <w:tcW w:w="4182" w:type="pct"/>
            <w:shd w:val="clear" w:color="auto" w:fill="auto"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Uživatelé budou mít možnost </w:t>
            </w:r>
            <w:r w:rsidR="0032115D" w:rsidRPr="00190CF0">
              <w:rPr>
                <w:sz w:val="18"/>
                <w:szCs w:val="18"/>
              </w:rPr>
              <w:t xml:space="preserve">měnit a mazat </w:t>
            </w:r>
            <w:r w:rsidRPr="00190CF0">
              <w:rPr>
                <w:sz w:val="18"/>
                <w:szCs w:val="18"/>
              </w:rPr>
              <w:t xml:space="preserve">rezervace. Podle jejich role jim budou zobrazovány jiné </w:t>
            </w:r>
            <w:r w:rsidR="0032115D" w:rsidRPr="00190CF0">
              <w:rPr>
                <w:sz w:val="18"/>
                <w:szCs w:val="18"/>
              </w:rPr>
              <w:t xml:space="preserve">možnosti </w:t>
            </w:r>
            <w:r w:rsidRPr="00190CF0">
              <w:rPr>
                <w:sz w:val="18"/>
                <w:szCs w:val="18"/>
              </w:rPr>
              <w:t xml:space="preserve">změn rezervací. </w:t>
            </w:r>
          </w:p>
          <w:p w:rsidR="008D1E2C" w:rsidRPr="00190CF0" w:rsidRDefault="008D1E2C" w:rsidP="005561D2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Návštěva </w:t>
            </w:r>
            <w:r w:rsidR="009D3F40" w:rsidRPr="00190CF0">
              <w:rPr>
                <w:sz w:val="18"/>
                <w:szCs w:val="18"/>
              </w:rPr>
              <w:t xml:space="preserve">bude mít možnost měnit své budoucí </w:t>
            </w:r>
            <w:r w:rsidRPr="00190CF0">
              <w:rPr>
                <w:sz w:val="18"/>
                <w:szCs w:val="18"/>
              </w:rPr>
              <w:t>rezervace. (I pokud bude operovat v zastoupení přes recepci)</w:t>
            </w:r>
            <w:r w:rsidR="00103E9E" w:rsidRPr="00190CF0">
              <w:rPr>
                <w:sz w:val="18"/>
                <w:szCs w:val="18"/>
              </w:rPr>
              <w:t>.</w:t>
            </w:r>
          </w:p>
          <w:p w:rsidR="009D3F40" w:rsidRPr="00190CF0" w:rsidRDefault="008D1E2C" w:rsidP="005561D2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Vlastník parkovacího může </w:t>
            </w:r>
            <w:r w:rsidR="009D3F40" w:rsidRPr="00190CF0">
              <w:rPr>
                <w:sz w:val="18"/>
                <w:szCs w:val="18"/>
              </w:rPr>
              <w:t>měnit rezervace, které se týkají jeho místa</w:t>
            </w:r>
            <w:r w:rsidR="00103E9E" w:rsidRPr="00190CF0">
              <w:rPr>
                <w:sz w:val="18"/>
                <w:szCs w:val="18"/>
              </w:rPr>
              <w:t>.</w:t>
            </w:r>
          </w:p>
          <w:p w:rsidR="008D1E2C" w:rsidRPr="00190CF0" w:rsidRDefault="008D1E2C" w:rsidP="003704FB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Administrátor a recepce </w:t>
            </w:r>
            <w:r w:rsidR="003704FB">
              <w:rPr>
                <w:sz w:val="18"/>
                <w:szCs w:val="18"/>
              </w:rPr>
              <w:t xml:space="preserve">budou </w:t>
            </w:r>
            <w:r w:rsidRPr="00190CF0">
              <w:rPr>
                <w:sz w:val="18"/>
                <w:szCs w:val="18"/>
              </w:rPr>
              <w:t>mít možnost</w:t>
            </w:r>
            <w:r w:rsidR="009D3F40" w:rsidRPr="00190CF0">
              <w:rPr>
                <w:sz w:val="18"/>
                <w:szCs w:val="18"/>
              </w:rPr>
              <w:t xml:space="preserve"> měnit všechny budoucí re</w:t>
            </w:r>
            <w:r w:rsidRPr="00190CF0">
              <w:rPr>
                <w:sz w:val="18"/>
                <w:szCs w:val="18"/>
              </w:rPr>
              <w:t xml:space="preserve">zervace i jejich detaily. </w:t>
            </w:r>
          </w:p>
        </w:tc>
      </w:tr>
      <w:tr w:rsidR="008D1E2C" w:rsidRPr="001B0D8D" w:rsidTr="005561D2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Primární aktér:</w:t>
            </w:r>
          </w:p>
        </w:tc>
        <w:tc>
          <w:tcPr>
            <w:tcW w:w="4182" w:type="pct"/>
            <w:shd w:val="clear" w:color="auto" w:fill="D9E2F3"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Uživatel (administrátor, vlastník, návštěva, recepce)</w:t>
            </w:r>
          </w:p>
        </w:tc>
      </w:tr>
      <w:tr w:rsidR="008D1E2C" w:rsidRPr="001B0D8D" w:rsidTr="005561D2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Podmínka </w:t>
            </w:r>
          </w:p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spuštění:</w:t>
            </w:r>
          </w:p>
        </w:tc>
        <w:tc>
          <w:tcPr>
            <w:tcW w:w="4182" w:type="pct"/>
            <w:shd w:val="clear" w:color="auto" w:fill="auto"/>
            <w:hideMark/>
          </w:tcPr>
          <w:p w:rsidR="00103E9E" w:rsidRPr="00190CF0" w:rsidRDefault="008D1E2C" w:rsidP="00772D67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Vlastník, recepce, administrátor, návštěva zvolí v</w:t>
            </w:r>
            <w:r w:rsidR="009D3F40" w:rsidRPr="00190CF0">
              <w:rPr>
                <w:sz w:val="18"/>
                <w:szCs w:val="18"/>
              </w:rPr>
              <w:t> </w:t>
            </w:r>
            <w:r w:rsidRPr="00190CF0">
              <w:rPr>
                <w:sz w:val="18"/>
                <w:szCs w:val="18"/>
              </w:rPr>
              <w:t>systému</w:t>
            </w:r>
            <w:r w:rsidR="009D3F40" w:rsidRPr="00190CF0">
              <w:rPr>
                <w:sz w:val="18"/>
                <w:szCs w:val="18"/>
              </w:rPr>
              <w:t xml:space="preserve"> u rezervace</w:t>
            </w:r>
            <w:r w:rsidR="00772D67" w:rsidRPr="00190CF0">
              <w:rPr>
                <w:sz w:val="18"/>
                <w:szCs w:val="18"/>
              </w:rPr>
              <w:t xml:space="preserve"> (na kterou mají přístupová práva) </w:t>
            </w:r>
            <w:r w:rsidR="009D3F40" w:rsidRPr="00190CF0">
              <w:rPr>
                <w:sz w:val="18"/>
                <w:szCs w:val="18"/>
              </w:rPr>
              <w:t>že ji chtějí změnit</w:t>
            </w:r>
            <w:r w:rsidR="00772D67" w:rsidRPr="00190CF0">
              <w:rPr>
                <w:sz w:val="18"/>
                <w:szCs w:val="18"/>
              </w:rPr>
              <w:t xml:space="preserve"> nebo smazat</w:t>
            </w:r>
            <w:r w:rsidR="00103E9E" w:rsidRPr="00190CF0">
              <w:rPr>
                <w:sz w:val="18"/>
                <w:szCs w:val="18"/>
              </w:rPr>
              <w:t>.</w:t>
            </w:r>
          </w:p>
          <w:p w:rsidR="00190CF0" w:rsidRPr="00190CF0" w:rsidRDefault="00190CF0" w:rsidP="00772D67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Uživatel musí být autorizovaný v systému.</w:t>
            </w:r>
          </w:p>
        </w:tc>
      </w:tr>
      <w:tr w:rsidR="008D1E2C" w:rsidRPr="001B0D8D" w:rsidTr="005561D2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Podmínky pro </w:t>
            </w:r>
          </w:p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dokončení:</w:t>
            </w:r>
          </w:p>
        </w:tc>
        <w:tc>
          <w:tcPr>
            <w:tcW w:w="4182" w:type="pct"/>
            <w:shd w:val="clear" w:color="auto" w:fill="D9E2F3"/>
            <w:hideMark/>
          </w:tcPr>
          <w:p w:rsidR="008D1E2C" w:rsidRPr="00190CF0" w:rsidRDefault="00772D67" w:rsidP="00E23202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Z</w:t>
            </w:r>
            <w:r w:rsidR="008D1E2C" w:rsidRPr="00190CF0">
              <w:rPr>
                <w:sz w:val="18"/>
                <w:szCs w:val="18"/>
              </w:rPr>
              <w:t>měněná rezervace uložena</w:t>
            </w:r>
            <w:r w:rsidR="009D3F40" w:rsidRPr="00190CF0">
              <w:rPr>
                <w:sz w:val="18"/>
                <w:szCs w:val="18"/>
              </w:rPr>
              <w:t>, p</w:t>
            </w:r>
            <w:r w:rsidR="00190CF0" w:rsidRPr="00190CF0">
              <w:rPr>
                <w:sz w:val="18"/>
                <w:szCs w:val="18"/>
              </w:rPr>
              <w:t>řípadně provedené změny zrušeny.</w:t>
            </w:r>
          </w:p>
          <w:p w:rsidR="008D1E2C" w:rsidRPr="00190CF0" w:rsidRDefault="00E440A2" w:rsidP="00E23202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V případě změny rezervace </w:t>
            </w:r>
            <w:r w:rsidR="008D1E2C" w:rsidRPr="00190CF0">
              <w:rPr>
                <w:sz w:val="18"/>
                <w:szCs w:val="18"/>
              </w:rPr>
              <w:t>notifikace zaslána zúčastněným stranám (vlastník, recepce, návštěva). Recepce je považována za vlastníka poolových míst.</w:t>
            </w:r>
          </w:p>
          <w:p w:rsidR="008D1E2C" w:rsidRPr="00190CF0" w:rsidRDefault="008D1E2C" w:rsidP="00E23202">
            <w:pPr>
              <w:pStyle w:val="ListParagraph"/>
              <w:numPr>
                <w:ilvl w:val="0"/>
                <w:numId w:val="17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V případě změny rezervace vložen záznam do audit logu</w:t>
            </w:r>
            <w:r w:rsidR="00BF0673" w:rsidRPr="00190CF0">
              <w:rPr>
                <w:sz w:val="18"/>
                <w:szCs w:val="18"/>
              </w:rPr>
              <w:t xml:space="preserve"> o změně a o odeslaných notifikacích</w:t>
            </w:r>
            <w:r w:rsidR="00190CF0" w:rsidRPr="00190CF0">
              <w:rPr>
                <w:sz w:val="18"/>
                <w:szCs w:val="18"/>
              </w:rPr>
              <w:t>.</w:t>
            </w:r>
          </w:p>
        </w:tc>
      </w:tr>
      <w:tr w:rsidR="008D1E2C" w:rsidRPr="001B0D8D" w:rsidTr="005561D2">
        <w:trPr>
          <w:trHeight w:val="506"/>
        </w:trPr>
        <w:tc>
          <w:tcPr>
            <w:tcW w:w="818" w:type="pct"/>
            <w:shd w:val="clear" w:color="auto" w:fill="auto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Základní tok:</w:t>
            </w:r>
          </w:p>
        </w:tc>
        <w:tc>
          <w:tcPr>
            <w:tcW w:w="4182" w:type="pct"/>
            <w:shd w:val="clear" w:color="auto" w:fill="auto"/>
            <w:hideMark/>
          </w:tcPr>
          <w:p w:rsidR="008D1E2C" w:rsidRPr="00190CF0" w:rsidRDefault="00190CF0" w:rsidP="00E23202">
            <w:pPr>
              <w:pStyle w:val="ListParagraph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U</w:t>
            </w:r>
            <w:r w:rsidR="008D1E2C" w:rsidRPr="00190CF0">
              <w:rPr>
                <w:sz w:val="18"/>
                <w:szCs w:val="18"/>
              </w:rPr>
              <w:t>živatel s rolí návštěva, vlastník</w:t>
            </w:r>
            <w:r w:rsidR="00411D83" w:rsidRPr="00190CF0">
              <w:rPr>
                <w:sz w:val="18"/>
                <w:szCs w:val="18"/>
              </w:rPr>
              <w:t>, recepce</w:t>
            </w:r>
            <w:r w:rsidR="008D1E2C" w:rsidRPr="00190CF0">
              <w:rPr>
                <w:sz w:val="18"/>
                <w:szCs w:val="18"/>
              </w:rPr>
              <w:t xml:space="preserve"> nebo administrátor </w:t>
            </w:r>
            <w:r w:rsidR="00E440A2" w:rsidRPr="00190CF0">
              <w:rPr>
                <w:sz w:val="18"/>
                <w:szCs w:val="18"/>
              </w:rPr>
              <w:t>otevře budoucí rezervaci, se kterou chce pracovat (proběhlé rezervace již nelze měnit)</w:t>
            </w:r>
            <w:r w:rsidRPr="00190CF0">
              <w:rPr>
                <w:sz w:val="18"/>
                <w:szCs w:val="18"/>
              </w:rPr>
              <w:t>.</w:t>
            </w:r>
          </w:p>
          <w:p w:rsidR="00E440A2" w:rsidRPr="00190CF0" w:rsidRDefault="00190CF0" w:rsidP="00E23202">
            <w:pPr>
              <w:pStyle w:val="ListParagraph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U</w:t>
            </w:r>
            <w:r w:rsidR="00E440A2" w:rsidRPr="00190CF0">
              <w:rPr>
                <w:sz w:val="18"/>
                <w:szCs w:val="18"/>
              </w:rPr>
              <w:t>živatel zvolí možnost, že chce rezervaci změnit nebo smazat.</w:t>
            </w:r>
          </w:p>
          <w:p w:rsidR="00E440A2" w:rsidRPr="00190CF0" w:rsidRDefault="00E440A2" w:rsidP="00E440A2">
            <w:pPr>
              <w:pStyle w:val="ListParagraph"/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2a. uživatel může změnit údaje</w:t>
            </w:r>
            <w:r w:rsidR="00936F87" w:rsidRPr="00190CF0">
              <w:rPr>
                <w:sz w:val="18"/>
                <w:szCs w:val="18"/>
              </w:rPr>
              <w:t xml:space="preserve"> podle své role</w:t>
            </w:r>
            <w:r w:rsidRPr="00190CF0">
              <w:rPr>
                <w:sz w:val="18"/>
                <w:szCs w:val="18"/>
              </w:rPr>
              <w:t>:</w:t>
            </w:r>
          </w:p>
          <w:p w:rsidR="00411D83" w:rsidRPr="00190CF0" w:rsidRDefault="00411D83" w:rsidP="00E23202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 w:rsidRPr="00190CF0">
              <w:rPr>
                <w:b/>
                <w:sz w:val="18"/>
                <w:szCs w:val="18"/>
              </w:rPr>
              <w:t>návštěva</w:t>
            </w:r>
            <w:r w:rsidRPr="00190CF0">
              <w:rPr>
                <w:sz w:val="18"/>
                <w:szCs w:val="18"/>
              </w:rPr>
              <w:t xml:space="preserve"> může měnit své budoucí rezervace, jejich den, čas, délku, komentář. Rovněž může svoji rezervaci smazat (buďto přímo, nebo v zastoupení přes recepci)</w:t>
            </w:r>
            <w:r w:rsidR="00190CF0" w:rsidRPr="00190CF0">
              <w:rPr>
                <w:sz w:val="18"/>
                <w:szCs w:val="18"/>
              </w:rPr>
              <w:t>,</w:t>
            </w:r>
          </w:p>
          <w:p w:rsidR="00936F87" w:rsidRPr="00190CF0" w:rsidRDefault="00936F87" w:rsidP="00E23202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 w:rsidRPr="00190CF0">
              <w:rPr>
                <w:b/>
                <w:sz w:val="18"/>
                <w:szCs w:val="18"/>
              </w:rPr>
              <w:t>vlastník</w:t>
            </w:r>
            <w:r w:rsidRPr="00190CF0">
              <w:rPr>
                <w:sz w:val="18"/>
                <w:szCs w:val="18"/>
              </w:rPr>
              <w:t xml:space="preserve"> parkovacího míst může rušit rezervaci návštěv, které se týkají jeho místa</w:t>
            </w:r>
            <w:r w:rsidR="00E45728" w:rsidRPr="00190CF0">
              <w:rPr>
                <w:sz w:val="18"/>
                <w:szCs w:val="18"/>
              </w:rPr>
              <w:t>. Rec</w:t>
            </w:r>
            <w:r w:rsidR="00190CF0" w:rsidRPr="00190CF0">
              <w:rPr>
                <w:sz w:val="18"/>
                <w:szCs w:val="18"/>
              </w:rPr>
              <w:t>epce je vlastník poolových míst,</w:t>
            </w:r>
          </w:p>
          <w:p w:rsidR="00411D83" w:rsidRPr="00190CF0" w:rsidRDefault="009C5422" w:rsidP="00E23202">
            <w:pPr>
              <w:pStyle w:val="ListParagraph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 w:rsidRPr="00190CF0">
              <w:rPr>
                <w:b/>
                <w:sz w:val="18"/>
                <w:szCs w:val="18"/>
              </w:rPr>
              <w:t>administrátor</w:t>
            </w:r>
            <w:r w:rsidR="00411D83" w:rsidRPr="00190CF0">
              <w:rPr>
                <w:b/>
                <w:bCs/>
                <w:sz w:val="18"/>
                <w:szCs w:val="18"/>
              </w:rPr>
              <w:t xml:space="preserve"> </w:t>
            </w:r>
            <w:r w:rsidR="008B20F5" w:rsidRPr="00190CF0">
              <w:rPr>
                <w:b/>
                <w:bCs/>
                <w:sz w:val="18"/>
                <w:szCs w:val="18"/>
              </w:rPr>
              <w:t xml:space="preserve">nebo recepce </w:t>
            </w:r>
            <w:r w:rsidR="00411D83" w:rsidRPr="00190CF0">
              <w:rPr>
                <w:sz w:val="18"/>
                <w:szCs w:val="18"/>
              </w:rPr>
              <w:t>může měnit a mazat všechny ot</w:t>
            </w:r>
            <w:r w:rsidR="00190CF0" w:rsidRPr="00190CF0">
              <w:rPr>
                <w:sz w:val="18"/>
                <w:szCs w:val="18"/>
              </w:rPr>
              <w:t>evřené rezervace všech uživatelů.</w:t>
            </w:r>
          </w:p>
          <w:p w:rsidR="00411D83" w:rsidRPr="00190CF0" w:rsidRDefault="00190CF0" w:rsidP="00E23202">
            <w:pPr>
              <w:pStyle w:val="ListParagraph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Systém </w:t>
            </w:r>
            <w:proofErr w:type="spellStart"/>
            <w:r w:rsidRPr="00190CF0">
              <w:rPr>
                <w:sz w:val="18"/>
                <w:szCs w:val="18"/>
              </w:rPr>
              <w:t>zvaliduje</w:t>
            </w:r>
            <w:proofErr w:type="spellEnd"/>
            <w:r w:rsidRPr="00190CF0">
              <w:rPr>
                <w:sz w:val="18"/>
                <w:szCs w:val="18"/>
              </w:rPr>
              <w:t xml:space="preserve"> požadovanou změnu </w:t>
            </w:r>
            <w:r w:rsidR="00411D83" w:rsidRPr="00190CF0">
              <w:rPr>
                <w:sz w:val="18"/>
                <w:szCs w:val="18"/>
              </w:rPr>
              <w:t>rezervace</w:t>
            </w:r>
            <w:r w:rsidRPr="00190CF0">
              <w:rPr>
                <w:sz w:val="18"/>
                <w:szCs w:val="18"/>
              </w:rPr>
              <w:t>.</w:t>
            </w:r>
            <w:r w:rsidR="00411D83" w:rsidRPr="00190CF0">
              <w:rPr>
                <w:sz w:val="18"/>
                <w:szCs w:val="18"/>
              </w:rPr>
              <w:t xml:space="preserve"> Rezervace nesmí překrývat. (Nebude možné rezervovat stejné místo více návštěvám ve stejný čas)</w:t>
            </w:r>
            <w:r w:rsidR="00E45728" w:rsidRPr="00190CF0">
              <w:rPr>
                <w:sz w:val="18"/>
                <w:szCs w:val="18"/>
              </w:rPr>
              <w:t xml:space="preserve">. Zjištěné validační chyby </w:t>
            </w:r>
            <w:r w:rsidR="003704FB">
              <w:rPr>
                <w:sz w:val="18"/>
                <w:szCs w:val="18"/>
              </w:rPr>
              <w:t xml:space="preserve">budou </w:t>
            </w:r>
            <w:r w:rsidR="00E45728" w:rsidRPr="00190CF0">
              <w:rPr>
                <w:sz w:val="18"/>
                <w:szCs w:val="18"/>
              </w:rPr>
              <w:t xml:space="preserve">zvýrazněny. </w:t>
            </w:r>
          </w:p>
          <w:p w:rsidR="008D1E2C" w:rsidRPr="003704FB" w:rsidRDefault="008D1E2C" w:rsidP="003704FB">
            <w:pPr>
              <w:pStyle w:val="ListParagraph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 w:rsidRPr="003704FB">
              <w:rPr>
                <w:sz w:val="18"/>
                <w:szCs w:val="18"/>
              </w:rPr>
              <w:t xml:space="preserve">Uživatel </w:t>
            </w:r>
            <w:r w:rsidR="00411D83" w:rsidRPr="003704FB">
              <w:rPr>
                <w:sz w:val="18"/>
                <w:szCs w:val="18"/>
              </w:rPr>
              <w:t>zvol</w:t>
            </w:r>
            <w:r w:rsidR="00464759" w:rsidRPr="003704FB">
              <w:rPr>
                <w:sz w:val="18"/>
                <w:szCs w:val="18"/>
              </w:rPr>
              <w:t>í</w:t>
            </w:r>
            <w:r w:rsidR="00411D83" w:rsidRPr="003704FB">
              <w:rPr>
                <w:sz w:val="18"/>
                <w:szCs w:val="18"/>
              </w:rPr>
              <w:t xml:space="preserve"> uložení těchto změn.</w:t>
            </w:r>
            <w:r w:rsidRPr="003704FB">
              <w:rPr>
                <w:sz w:val="18"/>
                <w:szCs w:val="18"/>
              </w:rPr>
              <w:t xml:space="preserve"> </w:t>
            </w:r>
            <w:r w:rsidR="003704FB" w:rsidRPr="003704FB">
              <w:rPr>
                <w:sz w:val="18"/>
                <w:szCs w:val="18"/>
                <w:lang w:val="en-US"/>
              </w:rPr>
              <w:t>(</w:t>
            </w:r>
            <w:proofErr w:type="spellStart"/>
            <w:r w:rsidR="003704FB">
              <w:rPr>
                <w:sz w:val="18"/>
                <w:szCs w:val="18"/>
                <w:lang w:val="en-US"/>
              </w:rPr>
              <w:t>pouze</w:t>
            </w:r>
            <w:proofErr w:type="spellEnd"/>
            <w:r w:rsidR="003704FB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="003704FB">
              <w:rPr>
                <w:sz w:val="18"/>
                <w:szCs w:val="18"/>
                <w:lang w:val="en-US"/>
              </w:rPr>
              <w:t>rezervace</w:t>
            </w:r>
            <w:proofErr w:type="spellEnd"/>
            <w:r w:rsidR="003704FB">
              <w:rPr>
                <w:sz w:val="18"/>
                <w:szCs w:val="18"/>
                <w:lang w:val="en-US"/>
              </w:rPr>
              <w:t xml:space="preserve"> bez </w:t>
            </w:r>
            <w:proofErr w:type="spellStart"/>
            <w:r w:rsidR="003704FB">
              <w:rPr>
                <w:sz w:val="18"/>
                <w:szCs w:val="18"/>
                <w:lang w:val="en-US"/>
              </w:rPr>
              <w:t>chyb</w:t>
            </w:r>
            <w:proofErr w:type="spellEnd"/>
            <w:r w:rsidR="003704FB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="003704FB">
              <w:rPr>
                <w:sz w:val="18"/>
                <w:szCs w:val="18"/>
                <w:lang w:val="en-US"/>
              </w:rPr>
              <w:t>mohou</w:t>
            </w:r>
            <w:proofErr w:type="spellEnd"/>
            <w:r w:rsidR="003704FB">
              <w:rPr>
                <w:sz w:val="18"/>
                <w:szCs w:val="18"/>
                <w:lang w:val="en-US"/>
              </w:rPr>
              <w:t xml:space="preserve"> b</w:t>
            </w:r>
            <w:proofErr w:type="spellStart"/>
            <w:r w:rsidR="003704FB">
              <w:rPr>
                <w:sz w:val="18"/>
                <w:szCs w:val="18"/>
              </w:rPr>
              <w:t>ýt</w:t>
            </w:r>
            <w:proofErr w:type="spellEnd"/>
            <w:r w:rsidR="003704FB">
              <w:rPr>
                <w:sz w:val="18"/>
                <w:szCs w:val="18"/>
              </w:rPr>
              <w:t xml:space="preserve"> uložené</w:t>
            </w:r>
            <w:r w:rsidR="003704FB">
              <w:rPr>
                <w:sz w:val="18"/>
                <w:szCs w:val="18"/>
                <w:lang w:val="en-US"/>
              </w:rPr>
              <w:t>)</w:t>
            </w:r>
          </w:p>
        </w:tc>
      </w:tr>
      <w:tr w:rsidR="008D1E2C" w:rsidRPr="001B0D8D" w:rsidTr="005561D2">
        <w:trPr>
          <w:trHeight w:val="506"/>
        </w:trPr>
        <w:tc>
          <w:tcPr>
            <w:tcW w:w="818" w:type="pct"/>
            <w:shd w:val="clear" w:color="auto" w:fill="D9E2F3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Alternativní </w:t>
            </w:r>
          </w:p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tok:</w:t>
            </w:r>
          </w:p>
        </w:tc>
        <w:tc>
          <w:tcPr>
            <w:tcW w:w="4182" w:type="pct"/>
            <w:shd w:val="clear" w:color="auto" w:fill="D9E2F3"/>
            <w:hideMark/>
          </w:tcPr>
          <w:p w:rsidR="008D1E2C" w:rsidRDefault="00E45728" w:rsidP="00190CF0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4</w:t>
            </w:r>
            <w:r w:rsidR="008D1E2C" w:rsidRPr="00190CF0">
              <w:rPr>
                <w:sz w:val="18"/>
                <w:szCs w:val="18"/>
              </w:rPr>
              <w:t xml:space="preserve">A1. </w:t>
            </w:r>
            <w:r w:rsidR="00190CF0" w:rsidRPr="00190CF0">
              <w:rPr>
                <w:sz w:val="18"/>
                <w:szCs w:val="18"/>
              </w:rPr>
              <w:t>P</w:t>
            </w:r>
            <w:r w:rsidRPr="00190CF0">
              <w:rPr>
                <w:sz w:val="18"/>
                <w:szCs w:val="18"/>
              </w:rPr>
              <w:t>okud není rezervace v</w:t>
            </w:r>
            <w:r w:rsidR="00772D67" w:rsidRPr="00190CF0">
              <w:rPr>
                <w:sz w:val="18"/>
                <w:szCs w:val="18"/>
              </w:rPr>
              <w:t xml:space="preserve"> pořádku, měla </w:t>
            </w:r>
            <w:r w:rsidRPr="00190CF0">
              <w:rPr>
                <w:sz w:val="18"/>
                <w:szCs w:val="18"/>
              </w:rPr>
              <w:t xml:space="preserve">by se při pokusu o uložení zobrazit chyba, která </w:t>
            </w:r>
            <w:r w:rsidR="008B20F5" w:rsidRPr="00190CF0">
              <w:rPr>
                <w:sz w:val="18"/>
                <w:szCs w:val="18"/>
              </w:rPr>
              <w:t>doporučí</w:t>
            </w:r>
            <w:r w:rsidRPr="00190CF0">
              <w:rPr>
                <w:sz w:val="18"/>
                <w:szCs w:val="18"/>
              </w:rPr>
              <w:t xml:space="preserve"> uživateli, co by měl změnit, aby rezervace šla uložit</w:t>
            </w:r>
            <w:r w:rsidR="00190CF0" w:rsidRPr="00190CF0">
              <w:rPr>
                <w:sz w:val="18"/>
                <w:szCs w:val="18"/>
              </w:rPr>
              <w:t>.</w:t>
            </w:r>
          </w:p>
          <w:p w:rsidR="00464759" w:rsidRPr="00190CF0" w:rsidRDefault="00464759" w:rsidP="00190C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4A2. Uži</w:t>
            </w:r>
            <w:r w:rsidR="005256BA">
              <w:rPr>
                <w:sz w:val="18"/>
                <w:szCs w:val="18"/>
              </w:rPr>
              <w:t>vatel zvolí zrušení těchto změn, pak se změny neuloží.</w:t>
            </w:r>
          </w:p>
        </w:tc>
      </w:tr>
      <w:tr w:rsidR="008D1E2C" w:rsidRPr="001B0D8D" w:rsidTr="00190CF0">
        <w:trPr>
          <w:trHeight w:val="206"/>
        </w:trPr>
        <w:tc>
          <w:tcPr>
            <w:tcW w:w="818" w:type="pct"/>
            <w:shd w:val="clear" w:color="auto" w:fill="auto"/>
            <w:noWrap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Interval:</w:t>
            </w:r>
          </w:p>
        </w:tc>
        <w:tc>
          <w:tcPr>
            <w:tcW w:w="4182" w:type="pct"/>
            <w:shd w:val="clear" w:color="auto" w:fill="auto"/>
            <w:hideMark/>
          </w:tcPr>
          <w:p w:rsidR="008D1E2C" w:rsidRPr="00190CF0" w:rsidRDefault="008D1E2C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Podle potřeb uživatelů</w:t>
            </w:r>
          </w:p>
        </w:tc>
      </w:tr>
    </w:tbl>
    <w:p w:rsidR="008D1E2C" w:rsidRDefault="008D1E2C" w:rsidP="00D13391"/>
    <w:p w:rsidR="005256BA" w:rsidRDefault="005256BA">
      <w:pPr>
        <w:suppressAutoHyphens w:val="0"/>
        <w:rPr>
          <w:rFonts w:ascii="Arial" w:hAnsi="Arial"/>
          <w:b/>
          <w:color w:val="002868"/>
          <w:spacing w:val="10"/>
          <w:szCs w:val="28"/>
        </w:rPr>
      </w:pPr>
      <w:bookmarkStart w:id="50" w:name="_Toc512266213"/>
      <w:r>
        <w:br w:type="page"/>
      </w:r>
    </w:p>
    <w:p w:rsidR="005F4D4E" w:rsidRPr="001B0D8D" w:rsidRDefault="009C5422" w:rsidP="005F4D4E">
      <w:pPr>
        <w:pStyle w:val="UNIHeading3"/>
      </w:pPr>
      <w:r w:rsidRPr="001B0D8D">
        <w:lastRenderedPageBreak/>
        <w:t>UC09 – Správa</w:t>
      </w:r>
      <w:r w:rsidR="005F4D4E" w:rsidRPr="001B0D8D">
        <w:t xml:space="preserve"> uživatelů</w:t>
      </w:r>
      <w:bookmarkEnd w:id="50"/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4"/>
        <w:gridCol w:w="7290"/>
      </w:tblGrid>
      <w:tr w:rsidR="005F4D4E" w:rsidRPr="001B0D8D" w:rsidTr="00190CF0">
        <w:trPr>
          <w:trHeight w:val="178"/>
        </w:trPr>
        <w:tc>
          <w:tcPr>
            <w:tcW w:w="817" w:type="pct"/>
            <w:shd w:val="clear" w:color="auto" w:fill="auto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Krátký popis:</w:t>
            </w:r>
          </w:p>
        </w:tc>
        <w:tc>
          <w:tcPr>
            <w:tcW w:w="4183" w:type="pct"/>
            <w:shd w:val="clear" w:color="auto" w:fill="auto"/>
          </w:tcPr>
          <w:p w:rsidR="00C0314C" w:rsidRPr="001B0D8D" w:rsidRDefault="005F4D4E" w:rsidP="0004582D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Bude možné přidávat a spravovat nové uživatele, přidávat a měnit jim role. </w:t>
            </w:r>
          </w:p>
        </w:tc>
      </w:tr>
      <w:tr w:rsidR="005F4D4E" w:rsidRPr="001B0D8D" w:rsidTr="00190CF0">
        <w:trPr>
          <w:trHeight w:val="44"/>
        </w:trPr>
        <w:tc>
          <w:tcPr>
            <w:tcW w:w="817" w:type="pct"/>
            <w:shd w:val="clear" w:color="auto" w:fill="D9E2F3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Primární aktér:</w:t>
            </w:r>
          </w:p>
        </w:tc>
        <w:tc>
          <w:tcPr>
            <w:tcW w:w="4183" w:type="pct"/>
            <w:shd w:val="clear" w:color="auto" w:fill="D9E2F3"/>
            <w:hideMark/>
          </w:tcPr>
          <w:p w:rsidR="005F4D4E" w:rsidRPr="001B0D8D" w:rsidRDefault="005F4D4E" w:rsidP="00190CF0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Administrátor</w:t>
            </w:r>
            <w:r w:rsidR="0087521F">
              <w:rPr>
                <w:sz w:val="18"/>
                <w:szCs w:val="18"/>
              </w:rPr>
              <w:tab/>
            </w:r>
          </w:p>
        </w:tc>
      </w:tr>
      <w:tr w:rsidR="005F4D4E" w:rsidRPr="001B0D8D" w:rsidTr="005F4D4E">
        <w:trPr>
          <w:trHeight w:val="506"/>
        </w:trPr>
        <w:tc>
          <w:tcPr>
            <w:tcW w:w="817" w:type="pct"/>
            <w:shd w:val="clear" w:color="auto" w:fill="auto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Podmínka </w:t>
            </w:r>
          </w:p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spuštění:</w:t>
            </w:r>
          </w:p>
        </w:tc>
        <w:tc>
          <w:tcPr>
            <w:tcW w:w="4183" w:type="pct"/>
            <w:shd w:val="clear" w:color="auto" w:fill="auto"/>
            <w:hideMark/>
          </w:tcPr>
          <w:p w:rsidR="005F4D4E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Administrátor se připojí do svého administračního okna pro konfiguraci uživatelů</w:t>
            </w:r>
            <w:r w:rsidR="005915E0">
              <w:rPr>
                <w:sz w:val="18"/>
                <w:szCs w:val="18"/>
              </w:rPr>
              <w:t>.</w:t>
            </w:r>
          </w:p>
          <w:p w:rsidR="005915E0" w:rsidRPr="001B0D8D" w:rsidRDefault="00464759" w:rsidP="004647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Uživatel j</w:t>
            </w:r>
            <w:r w:rsidR="005915E0">
              <w:rPr>
                <w:sz w:val="18"/>
                <w:szCs w:val="18"/>
              </w:rPr>
              <w:t>e autorizovaný pro administrátorské operace.</w:t>
            </w:r>
          </w:p>
        </w:tc>
      </w:tr>
      <w:tr w:rsidR="005F4D4E" w:rsidRPr="001B0D8D" w:rsidTr="005F4D4E">
        <w:trPr>
          <w:trHeight w:val="506"/>
        </w:trPr>
        <w:tc>
          <w:tcPr>
            <w:tcW w:w="817" w:type="pct"/>
            <w:shd w:val="clear" w:color="auto" w:fill="D9E2F3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Podmínky pro </w:t>
            </w:r>
          </w:p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dokončení:</w:t>
            </w:r>
          </w:p>
        </w:tc>
        <w:tc>
          <w:tcPr>
            <w:tcW w:w="4183" w:type="pct"/>
            <w:shd w:val="clear" w:color="auto" w:fill="D9E2F3"/>
            <w:hideMark/>
          </w:tcPr>
          <w:p w:rsidR="005F4D4E" w:rsidRPr="001B0D8D" w:rsidRDefault="005F4D4E" w:rsidP="00E23202">
            <w:pPr>
              <w:pStyle w:val="ListParagraph"/>
              <w:numPr>
                <w:ilvl w:val="0"/>
                <w:numId w:val="20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Případné změny jsou uloženy</w:t>
            </w:r>
            <w:r w:rsidR="00190CF0">
              <w:rPr>
                <w:sz w:val="18"/>
                <w:szCs w:val="18"/>
              </w:rPr>
              <w:t>.</w:t>
            </w:r>
          </w:p>
          <w:p w:rsidR="005F4D4E" w:rsidRPr="001B0D8D" w:rsidRDefault="005F4D4E" w:rsidP="00E23202">
            <w:pPr>
              <w:pStyle w:val="ListParagraph"/>
              <w:numPr>
                <w:ilvl w:val="0"/>
                <w:numId w:val="20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Notifikace</w:t>
            </w:r>
            <w:r w:rsidR="00961AAB" w:rsidRPr="001B0D8D">
              <w:rPr>
                <w:sz w:val="18"/>
                <w:szCs w:val="18"/>
              </w:rPr>
              <w:t xml:space="preserve"> o změnách</w:t>
            </w:r>
            <w:r w:rsidRPr="001B0D8D">
              <w:rPr>
                <w:sz w:val="18"/>
                <w:szCs w:val="18"/>
              </w:rPr>
              <w:t xml:space="preserve"> jsou zaslány</w:t>
            </w:r>
            <w:r w:rsidR="00190CF0">
              <w:rPr>
                <w:sz w:val="18"/>
                <w:szCs w:val="18"/>
              </w:rPr>
              <w:t>.</w:t>
            </w:r>
          </w:p>
          <w:p w:rsidR="005F4D4E" w:rsidRPr="001B0D8D" w:rsidRDefault="005F4D4E" w:rsidP="00E23202">
            <w:pPr>
              <w:pStyle w:val="ListParagraph"/>
              <w:numPr>
                <w:ilvl w:val="0"/>
                <w:numId w:val="20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Zápis </w:t>
            </w:r>
            <w:r w:rsidR="00961AAB" w:rsidRPr="001B0D8D">
              <w:rPr>
                <w:sz w:val="18"/>
                <w:szCs w:val="18"/>
              </w:rPr>
              <w:t xml:space="preserve">o změnách </w:t>
            </w:r>
            <w:r w:rsidRPr="001B0D8D">
              <w:rPr>
                <w:sz w:val="18"/>
                <w:szCs w:val="18"/>
              </w:rPr>
              <w:t>do audit logu</w:t>
            </w:r>
            <w:r w:rsidR="00190CF0">
              <w:rPr>
                <w:sz w:val="18"/>
                <w:szCs w:val="18"/>
              </w:rPr>
              <w:t>.</w:t>
            </w:r>
          </w:p>
        </w:tc>
      </w:tr>
      <w:tr w:rsidR="005F4D4E" w:rsidRPr="001B0D8D" w:rsidTr="005F4D4E">
        <w:trPr>
          <w:trHeight w:val="506"/>
        </w:trPr>
        <w:tc>
          <w:tcPr>
            <w:tcW w:w="817" w:type="pct"/>
            <w:shd w:val="clear" w:color="auto" w:fill="auto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Základní tok:</w:t>
            </w:r>
          </w:p>
        </w:tc>
        <w:tc>
          <w:tcPr>
            <w:tcW w:w="4183" w:type="pct"/>
            <w:shd w:val="clear" w:color="auto" w:fill="auto"/>
            <w:hideMark/>
          </w:tcPr>
          <w:p w:rsidR="005F4D4E" w:rsidRPr="001B0D8D" w:rsidRDefault="005F4D4E" w:rsidP="00E23202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Administrátor se</w:t>
            </w:r>
            <w:r w:rsidR="008F6CC8" w:rsidRPr="001B0D8D">
              <w:rPr>
                <w:sz w:val="18"/>
                <w:szCs w:val="18"/>
              </w:rPr>
              <w:t xml:space="preserve"> připojí do administračního okn</w:t>
            </w:r>
            <w:r w:rsidRPr="001B0D8D">
              <w:rPr>
                <w:sz w:val="18"/>
                <w:szCs w:val="18"/>
              </w:rPr>
              <w:t>a</w:t>
            </w:r>
            <w:r w:rsidR="00190CF0">
              <w:rPr>
                <w:sz w:val="18"/>
                <w:szCs w:val="18"/>
              </w:rPr>
              <w:t>.</w:t>
            </w:r>
          </w:p>
          <w:p w:rsidR="005F4D4E" w:rsidRPr="001B0D8D" w:rsidRDefault="00190CF0" w:rsidP="00E23202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Administrátor </w:t>
            </w:r>
            <w:r>
              <w:rPr>
                <w:sz w:val="18"/>
                <w:szCs w:val="18"/>
              </w:rPr>
              <w:t>z</w:t>
            </w:r>
            <w:r w:rsidR="005F4D4E" w:rsidRPr="001B0D8D">
              <w:rPr>
                <w:sz w:val="18"/>
                <w:szCs w:val="18"/>
              </w:rPr>
              <w:t xml:space="preserve">volí </w:t>
            </w:r>
            <w:r w:rsidR="008F6CC8" w:rsidRPr="001B0D8D">
              <w:rPr>
                <w:sz w:val="18"/>
                <w:szCs w:val="18"/>
              </w:rPr>
              <w:t xml:space="preserve">akci pro </w:t>
            </w:r>
            <w:r w:rsidR="00C312FC" w:rsidRPr="001B0D8D">
              <w:rPr>
                <w:sz w:val="18"/>
                <w:szCs w:val="18"/>
              </w:rPr>
              <w:t>vytvoření</w:t>
            </w:r>
            <w:r w:rsidR="008F6CC8" w:rsidRPr="001B0D8D">
              <w:rPr>
                <w:sz w:val="18"/>
                <w:szCs w:val="18"/>
              </w:rPr>
              <w:t xml:space="preserve"> </w:t>
            </w:r>
            <w:r w:rsidR="00C312FC" w:rsidRPr="001B0D8D">
              <w:rPr>
                <w:sz w:val="18"/>
                <w:szCs w:val="18"/>
              </w:rPr>
              <w:t>uživatele</w:t>
            </w:r>
            <w:r>
              <w:rPr>
                <w:sz w:val="18"/>
                <w:szCs w:val="18"/>
              </w:rPr>
              <w:t>.</w:t>
            </w:r>
          </w:p>
          <w:p w:rsidR="005F4D4E" w:rsidRPr="001B0D8D" w:rsidRDefault="00190CF0" w:rsidP="00E23202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Administrátor </w:t>
            </w:r>
            <w:r>
              <w:rPr>
                <w:sz w:val="18"/>
                <w:szCs w:val="18"/>
              </w:rPr>
              <w:t>vyplní/změní údaje.</w:t>
            </w:r>
          </w:p>
          <w:p w:rsidR="008F6CC8" w:rsidRPr="001B0D8D" w:rsidRDefault="00190CF0" w:rsidP="00E23202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Administrátor </w:t>
            </w:r>
            <w:r>
              <w:rPr>
                <w:sz w:val="18"/>
                <w:szCs w:val="18"/>
              </w:rPr>
              <w:t>zvolí uložení.</w:t>
            </w:r>
          </w:p>
          <w:p w:rsidR="008F6CC8" w:rsidRPr="001B0D8D" w:rsidRDefault="00190CF0" w:rsidP="00190CF0">
            <w:pPr>
              <w:pStyle w:val="ListParagraph"/>
              <w:numPr>
                <w:ilvl w:val="0"/>
                <w:numId w:val="21"/>
              </w:num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Administrátor </w:t>
            </w:r>
            <w:r>
              <w:rPr>
                <w:sz w:val="18"/>
                <w:szCs w:val="18"/>
              </w:rPr>
              <w:t>p</w:t>
            </w:r>
            <w:r w:rsidR="009C5422" w:rsidRPr="001B0D8D">
              <w:rPr>
                <w:sz w:val="18"/>
                <w:szCs w:val="18"/>
              </w:rPr>
              <w:t>otvrdí</w:t>
            </w:r>
            <w:r w:rsidR="008F6CC8" w:rsidRPr="001B0D8D">
              <w:rPr>
                <w:sz w:val="18"/>
                <w:szCs w:val="18"/>
              </w:rPr>
              <w:t>, že opravdu tyto změny chce uložit</w:t>
            </w:r>
            <w:r>
              <w:rPr>
                <w:sz w:val="18"/>
                <w:szCs w:val="18"/>
              </w:rPr>
              <w:t>.</w:t>
            </w:r>
          </w:p>
        </w:tc>
      </w:tr>
      <w:tr w:rsidR="005F4D4E" w:rsidRPr="001B0D8D" w:rsidTr="005F4D4E">
        <w:trPr>
          <w:trHeight w:val="506"/>
        </w:trPr>
        <w:tc>
          <w:tcPr>
            <w:tcW w:w="817" w:type="pct"/>
            <w:shd w:val="clear" w:color="auto" w:fill="D9E2F3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Alternativní </w:t>
            </w:r>
          </w:p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tok:</w:t>
            </w:r>
          </w:p>
        </w:tc>
        <w:tc>
          <w:tcPr>
            <w:tcW w:w="4183" w:type="pct"/>
            <w:shd w:val="clear" w:color="auto" w:fill="D9E2F3"/>
            <w:hideMark/>
          </w:tcPr>
          <w:p w:rsidR="005F4D4E" w:rsidRPr="001B0D8D" w:rsidRDefault="00C312FC" w:rsidP="00B37B17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2A1. </w:t>
            </w:r>
            <w:r w:rsidR="00190CF0" w:rsidRPr="001B0D8D">
              <w:rPr>
                <w:sz w:val="18"/>
                <w:szCs w:val="18"/>
              </w:rPr>
              <w:t xml:space="preserve">Administrátor </w:t>
            </w:r>
            <w:r w:rsidRPr="001B0D8D">
              <w:rPr>
                <w:sz w:val="18"/>
                <w:szCs w:val="18"/>
              </w:rPr>
              <w:t>zvolí akci nalezení uživatele</w:t>
            </w:r>
            <w:r w:rsidR="005256BA">
              <w:rPr>
                <w:sz w:val="18"/>
                <w:szCs w:val="18"/>
              </w:rPr>
              <w:t>, zadá filtr a systém nalezne existujícího uživatele.</w:t>
            </w:r>
          </w:p>
          <w:p w:rsidR="00C312FC" w:rsidRPr="001B0D8D" w:rsidRDefault="00C312FC" w:rsidP="00B37B17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4A1. </w:t>
            </w:r>
            <w:r w:rsidR="00190CF0" w:rsidRPr="001B0D8D">
              <w:rPr>
                <w:sz w:val="18"/>
                <w:szCs w:val="18"/>
              </w:rPr>
              <w:t xml:space="preserve">Administrátor </w:t>
            </w:r>
            <w:r w:rsidRPr="001B0D8D">
              <w:rPr>
                <w:sz w:val="18"/>
                <w:szCs w:val="18"/>
              </w:rPr>
              <w:t>zvolí zrušení změn</w:t>
            </w:r>
            <w:r w:rsidR="00190CF0">
              <w:rPr>
                <w:sz w:val="18"/>
                <w:szCs w:val="18"/>
              </w:rPr>
              <w:t>.</w:t>
            </w:r>
          </w:p>
          <w:p w:rsidR="00C312FC" w:rsidRPr="001B0D8D" w:rsidRDefault="00C312FC" w:rsidP="005256BA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5A1. </w:t>
            </w:r>
            <w:r w:rsidR="00190CF0" w:rsidRPr="001B0D8D">
              <w:rPr>
                <w:sz w:val="18"/>
                <w:szCs w:val="18"/>
              </w:rPr>
              <w:t xml:space="preserve">Administrátor </w:t>
            </w:r>
            <w:r w:rsidR="005256BA">
              <w:rPr>
                <w:sz w:val="18"/>
                <w:szCs w:val="18"/>
              </w:rPr>
              <w:t>zvolí</w:t>
            </w:r>
            <w:r w:rsidRPr="001B0D8D">
              <w:rPr>
                <w:sz w:val="18"/>
                <w:szCs w:val="18"/>
              </w:rPr>
              <w:t>, že změny chce zrušit</w:t>
            </w:r>
            <w:r w:rsidR="00190CF0">
              <w:rPr>
                <w:sz w:val="18"/>
                <w:szCs w:val="18"/>
              </w:rPr>
              <w:t>.</w:t>
            </w:r>
          </w:p>
        </w:tc>
      </w:tr>
      <w:tr w:rsidR="005F4D4E" w:rsidRPr="001B0D8D" w:rsidTr="00190CF0">
        <w:trPr>
          <w:trHeight w:val="197"/>
        </w:trPr>
        <w:tc>
          <w:tcPr>
            <w:tcW w:w="817" w:type="pct"/>
            <w:shd w:val="clear" w:color="auto" w:fill="auto"/>
            <w:noWrap/>
            <w:hideMark/>
          </w:tcPr>
          <w:p w:rsidR="005F4D4E" w:rsidRPr="001B0D8D" w:rsidRDefault="005F4D4E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>Interval:</w:t>
            </w:r>
          </w:p>
        </w:tc>
        <w:tc>
          <w:tcPr>
            <w:tcW w:w="4183" w:type="pct"/>
            <w:shd w:val="clear" w:color="auto" w:fill="auto"/>
            <w:hideMark/>
          </w:tcPr>
          <w:p w:rsidR="005F4D4E" w:rsidRPr="001B0D8D" w:rsidRDefault="00B37B17" w:rsidP="005561D2">
            <w:pPr>
              <w:rPr>
                <w:sz w:val="18"/>
                <w:szCs w:val="18"/>
              </w:rPr>
            </w:pPr>
            <w:r w:rsidRPr="001B0D8D">
              <w:rPr>
                <w:sz w:val="18"/>
                <w:szCs w:val="18"/>
              </w:rPr>
              <w:t xml:space="preserve">Podle potřeb uživatelů </w:t>
            </w:r>
          </w:p>
        </w:tc>
      </w:tr>
    </w:tbl>
    <w:p w:rsidR="00B37B17" w:rsidRPr="001B0D8D" w:rsidRDefault="009C5422" w:rsidP="00B37B17">
      <w:pPr>
        <w:pStyle w:val="UNIHeading3"/>
      </w:pPr>
      <w:bookmarkStart w:id="51" w:name="_Toc512266214"/>
      <w:r w:rsidRPr="001B0D8D">
        <w:t>UC10 – Správa</w:t>
      </w:r>
      <w:r w:rsidR="00B37B17" w:rsidRPr="001B0D8D">
        <w:t xml:space="preserve"> parkovacích míst</w:t>
      </w:r>
      <w:bookmarkEnd w:id="51"/>
    </w:p>
    <w:tbl>
      <w:tblPr>
        <w:tblW w:w="4975" w:type="pct"/>
        <w:tblBorders>
          <w:top w:val="single" w:sz="12" w:space="0" w:color="4472C4"/>
          <w:left w:val="single" w:sz="12" w:space="0" w:color="4472C4"/>
          <w:bottom w:val="single" w:sz="12" w:space="0" w:color="4472C4"/>
          <w:right w:val="single" w:sz="12" w:space="0" w:color="4472C4"/>
          <w:insideH w:val="single" w:sz="12" w:space="0" w:color="4472C4"/>
          <w:insideV w:val="single" w:sz="12" w:space="0" w:color="4472C4"/>
        </w:tblBorders>
        <w:tblLook w:val="04A0" w:firstRow="1" w:lastRow="0" w:firstColumn="1" w:lastColumn="0" w:noHBand="0" w:noVBand="1"/>
      </w:tblPr>
      <w:tblGrid>
        <w:gridCol w:w="1424"/>
        <w:gridCol w:w="7290"/>
      </w:tblGrid>
      <w:tr w:rsidR="00B37B17" w:rsidRPr="001B0D8D" w:rsidTr="005561D2">
        <w:trPr>
          <w:trHeight w:val="506"/>
        </w:trPr>
        <w:tc>
          <w:tcPr>
            <w:tcW w:w="817" w:type="pct"/>
            <w:shd w:val="clear" w:color="auto" w:fill="auto"/>
            <w:noWrap/>
            <w:hideMark/>
          </w:tcPr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Krátký popis:</w:t>
            </w:r>
          </w:p>
        </w:tc>
        <w:tc>
          <w:tcPr>
            <w:tcW w:w="4183" w:type="pct"/>
            <w:shd w:val="clear" w:color="auto" w:fill="auto"/>
          </w:tcPr>
          <w:p w:rsidR="00B37B17" w:rsidRPr="00190CF0" w:rsidRDefault="00B37B17" w:rsidP="00B37B17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Bude možné listovat, přidávat a spravovat metadata parkovacích míst. </w:t>
            </w:r>
          </w:p>
          <w:p w:rsidR="00B37B17" w:rsidRPr="00190CF0" w:rsidRDefault="00B37B17" w:rsidP="00B37B17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Bude možno nastavit:</w:t>
            </w:r>
          </w:p>
          <w:p w:rsidR="00B37B17" w:rsidRPr="00190CF0" w:rsidRDefault="00B37B17" w:rsidP="00B37B17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Napojení, přidávání a změny agregátorů a jejich míst v systému (napojení fyzického zařízení na logické názvy míst)</w:t>
            </w:r>
          </w:p>
          <w:p w:rsidR="00B37B17" w:rsidRPr="00190CF0" w:rsidRDefault="00B37B17" w:rsidP="00B37B17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Napojení </w:t>
            </w:r>
            <w:r w:rsidR="0004582D" w:rsidRPr="00190CF0">
              <w:rPr>
                <w:sz w:val="18"/>
                <w:szCs w:val="18"/>
              </w:rPr>
              <w:t xml:space="preserve">a změny </w:t>
            </w:r>
            <w:r w:rsidRPr="00190CF0">
              <w:rPr>
                <w:sz w:val="18"/>
                <w:szCs w:val="18"/>
              </w:rPr>
              <w:t>odpovědné osoby za daný agregátor (bude dostávat notifikace o chybách)</w:t>
            </w:r>
          </w:p>
          <w:p w:rsidR="00B37B17" w:rsidRPr="00190CF0" w:rsidRDefault="00B37B17" w:rsidP="009C5422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Nastavení a změny vlastníka parkovacích míst (případně, pokud bude poolové, vlastník bude recepce)</w:t>
            </w:r>
          </w:p>
        </w:tc>
      </w:tr>
      <w:tr w:rsidR="00B37B17" w:rsidRPr="001B0D8D" w:rsidTr="00190CF0">
        <w:trPr>
          <w:trHeight w:val="195"/>
        </w:trPr>
        <w:tc>
          <w:tcPr>
            <w:tcW w:w="817" w:type="pct"/>
            <w:shd w:val="clear" w:color="auto" w:fill="D9E2F3"/>
            <w:noWrap/>
            <w:hideMark/>
          </w:tcPr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Primární aktér:</w:t>
            </w:r>
          </w:p>
        </w:tc>
        <w:tc>
          <w:tcPr>
            <w:tcW w:w="4183" w:type="pct"/>
            <w:shd w:val="clear" w:color="auto" w:fill="D9E2F3"/>
            <w:hideMark/>
          </w:tcPr>
          <w:p w:rsidR="00B37B17" w:rsidRPr="00190CF0" w:rsidRDefault="00B37B17" w:rsidP="00190CF0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Administrátor</w:t>
            </w:r>
          </w:p>
        </w:tc>
      </w:tr>
      <w:tr w:rsidR="00B37B17" w:rsidRPr="001B0D8D" w:rsidTr="005561D2">
        <w:trPr>
          <w:trHeight w:val="506"/>
        </w:trPr>
        <w:tc>
          <w:tcPr>
            <w:tcW w:w="817" w:type="pct"/>
            <w:shd w:val="clear" w:color="auto" w:fill="auto"/>
            <w:noWrap/>
            <w:hideMark/>
          </w:tcPr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Podmínka </w:t>
            </w:r>
          </w:p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spuštění:</w:t>
            </w:r>
          </w:p>
        </w:tc>
        <w:tc>
          <w:tcPr>
            <w:tcW w:w="4183" w:type="pct"/>
            <w:shd w:val="clear" w:color="auto" w:fill="auto"/>
            <w:hideMark/>
          </w:tcPr>
          <w:p w:rsidR="00B37B17" w:rsidRPr="00190CF0" w:rsidRDefault="00B37B17" w:rsidP="00B37B17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Administrátor nebo recepce se připojí do administračního okna pro konfiguraci parkovacích míst</w:t>
            </w:r>
            <w:r w:rsidR="005915E0" w:rsidRPr="00190CF0">
              <w:rPr>
                <w:sz w:val="18"/>
                <w:szCs w:val="18"/>
              </w:rPr>
              <w:t>. Je autorizovaný pro administrátorské operace</w:t>
            </w:r>
            <w:r w:rsidR="0087521F" w:rsidRPr="00190CF0">
              <w:rPr>
                <w:sz w:val="18"/>
                <w:szCs w:val="18"/>
              </w:rPr>
              <w:t>.</w:t>
            </w:r>
          </w:p>
        </w:tc>
      </w:tr>
      <w:tr w:rsidR="00B37B17" w:rsidRPr="001B0D8D" w:rsidTr="005561D2">
        <w:trPr>
          <w:trHeight w:val="506"/>
        </w:trPr>
        <w:tc>
          <w:tcPr>
            <w:tcW w:w="817" w:type="pct"/>
            <w:shd w:val="clear" w:color="auto" w:fill="D9E2F3"/>
            <w:noWrap/>
            <w:hideMark/>
          </w:tcPr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Podmínky pro </w:t>
            </w:r>
          </w:p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dokončení:</w:t>
            </w:r>
          </w:p>
        </w:tc>
        <w:tc>
          <w:tcPr>
            <w:tcW w:w="4183" w:type="pct"/>
            <w:shd w:val="clear" w:color="auto" w:fill="D9E2F3"/>
            <w:hideMark/>
          </w:tcPr>
          <w:p w:rsidR="00B37B17" w:rsidRPr="00190CF0" w:rsidRDefault="00B37B17" w:rsidP="00E23202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Případné změny </w:t>
            </w:r>
            <w:proofErr w:type="spellStart"/>
            <w:r w:rsidR="002B1924" w:rsidRPr="00190CF0">
              <w:rPr>
                <w:sz w:val="18"/>
                <w:szCs w:val="18"/>
              </w:rPr>
              <w:t>metadat</w:t>
            </w:r>
            <w:proofErr w:type="spellEnd"/>
            <w:r w:rsidR="002B1924" w:rsidRPr="00190CF0">
              <w:rPr>
                <w:sz w:val="18"/>
                <w:szCs w:val="18"/>
              </w:rPr>
              <w:t xml:space="preserve"> parkovacích míst </w:t>
            </w:r>
            <w:r w:rsidR="00464759">
              <w:rPr>
                <w:sz w:val="18"/>
                <w:szCs w:val="18"/>
              </w:rPr>
              <w:t>jsou uloženy.</w:t>
            </w:r>
          </w:p>
          <w:p w:rsidR="00B37B17" w:rsidRPr="00190CF0" w:rsidRDefault="00B37B17" w:rsidP="00E23202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Notifikace o změnách jsou zaslány dotčeným stranám</w:t>
            </w:r>
            <w:r w:rsidR="00190CF0">
              <w:rPr>
                <w:sz w:val="18"/>
                <w:szCs w:val="18"/>
              </w:rPr>
              <w:t>.</w:t>
            </w:r>
          </w:p>
          <w:p w:rsidR="00B37B17" w:rsidRPr="00190CF0" w:rsidRDefault="00B37B17" w:rsidP="00E23202">
            <w:pPr>
              <w:pStyle w:val="ListParagraph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Zápis o změnách do audit logu</w:t>
            </w:r>
            <w:r w:rsidR="00190CF0">
              <w:rPr>
                <w:sz w:val="18"/>
                <w:szCs w:val="18"/>
              </w:rPr>
              <w:t>.</w:t>
            </w:r>
          </w:p>
        </w:tc>
      </w:tr>
      <w:tr w:rsidR="00B37B17" w:rsidRPr="001B0D8D" w:rsidTr="005561D2">
        <w:trPr>
          <w:trHeight w:val="506"/>
        </w:trPr>
        <w:tc>
          <w:tcPr>
            <w:tcW w:w="817" w:type="pct"/>
            <w:shd w:val="clear" w:color="auto" w:fill="auto"/>
            <w:noWrap/>
            <w:hideMark/>
          </w:tcPr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Základní tok:</w:t>
            </w:r>
          </w:p>
        </w:tc>
        <w:tc>
          <w:tcPr>
            <w:tcW w:w="4183" w:type="pct"/>
            <w:shd w:val="clear" w:color="auto" w:fill="auto"/>
            <w:hideMark/>
          </w:tcPr>
          <w:p w:rsidR="00B37B17" w:rsidRPr="00190CF0" w:rsidRDefault="00C312FC" w:rsidP="00E23202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Administrátor </w:t>
            </w:r>
            <w:r w:rsidR="00B37B17" w:rsidRPr="00190CF0">
              <w:rPr>
                <w:sz w:val="18"/>
                <w:szCs w:val="18"/>
              </w:rPr>
              <w:t>se připojí do administračního okna pro konfiguraci parkovacích míst</w:t>
            </w:r>
          </w:p>
          <w:p w:rsidR="0004582D" w:rsidRPr="00190CF0" w:rsidRDefault="00190CF0" w:rsidP="00E23202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Administrátor k</w:t>
            </w:r>
            <w:r w:rsidR="0004582D" w:rsidRPr="00190CF0">
              <w:rPr>
                <w:sz w:val="18"/>
                <w:szCs w:val="18"/>
              </w:rPr>
              <w:t>liknutím na volbu „Konfigurace” může z</w:t>
            </w:r>
            <w:r w:rsidR="00C0314C" w:rsidRPr="00190CF0">
              <w:rPr>
                <w:sz w:val="18"/>
                <w:szCs w:val="18"/>
              </w:rPr>
              <w:t>o</w:t>
            </w:r>
            <w:r w:rsidR="0004582D" w:rsidRPr="00190CF0">
              <w:rPr>
                <w:sz w:val="18"/>
                <w:szCs w:val="18"/>
              </w:rPr>
              <w:t xml:space="preserve">brazit </w:t>
            </w:r>
            <w:r>
              <w:rPr>
                <w:sz w:val="18"/>
                <w:szCs w:val="18"/>
              </w:rPr>
              <w:t>a změnit</w:t>
            </w:r>
          </w:p>
          <w:p w:rsidR="0004582D" w:rsidRPr="00190CF0" w:rsidRDefault="0004582D" w:rsidP="0004582D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 xml:space="preserve">přehled všech současně nadefinovaných agregátorů, </w:t>
            </w:r>
          </w:p>
          <w:p w:rsidR="0004582D" w:rsidRPr="00190CF0" w:rsidRDefault="0004582D" w:rsidP="0004582D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jejich odpovědných osob (kdo bude dostávat notifikace)</w:t>
            </w:r>
            <w:r w:rsidR="00190CF0">
              <w:rPr>
                <w:sz w:val="18"/>
                <w:szCs w:val="18"/>
              </w:rPr>
              <w:t>,</w:t>
            </w:r>
          </w:p>
          <w:p w:rsidR="0004582D" w:rsidRPr="00190CF0" w:rsidRDefault="0004582D" w:rsidP="0004582D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jejich parkovacích míst (</w:t>
            </w:r>
            <w:r w:rsidR="002B1924" w:rsidRPr="00190CF0">
              <w:rPr>
                <w:sz w:val="18"/>
                <w:szCs w:val="18"/>
              </w:rPr>
              <w:t xml:space="preserve">ID </w:t>
            </w:r>
            <w:r w:rsidRPr="00190CF0">
              <w:rPr>
                <w:sz w:val="18"/>
                <w:szCs w:val="18"/>
              </w:rPr>
              <w:t xml:space="preserve">čidel), </w:t>
            </w:r>
          </w:p>
          <w:p w:rsidR="0004582D" w:rsidRPr="00190CF0" w:rsidRDefault="0004582D" w:rsidP="0004582D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jejich logické názvy</w:t>
            </w:r>
            <w:r w:rsidR="002B1924" w:rsidRPr="00190CF0">
              <w:rPr>
                <w:sz w:val="18"/>
                <w:szCs w:val="18"/>
              </w:rPr>
              <w:t xml:space="preserve"> (např. P6 – Zíka)</w:t>
            </w:r>
            <w:r w:rsidRPr="00190CF0">
              <w:rPr>
                <w:sz w:val="18"/>
                <w:szCs w:val="18"/>
              </w:rPr>
              <w:t xml:space="preserve">, </w:t>
            </w:r>
          </w:p>
          <w:p w:rsidR="0004582D" w:rsidRPr="00190CF0" w:rsidRDefault="0004582D" w:rsidP="0004582D">
            <w:pPr>
              <w:pStyle w:val="ListParagraph"/>
              <w:numPr>
                <w:ilvl w:val="0"/>
                <w:numId w:val="5"/>
              </w:num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vlastníky těchto míst</w:t>
            </w:r>
            <w:r w:rsidR="00464759">
              <w:rPr>
                <w:sz w:val="18"/>
                <w:szCs w:val="18"/>
              </w:rPr>
              <w:t>.</w:t>
            </w:r>
          </w:p>
          <w:p w:rsidR="002B1924" w:rsidRPr="00190CF0" w:rsidRDefault="00190CF0" w:rsidP="00E23202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Administrátor zvolí</w:t>
            </w:r>
            <w:r w:rsidR="002B1924" w:rsidRPr="00190CF0">
              <w:rPr>
                <w:sz w:val="18"/>
                <w:szCs w:val="18"/>
              </w:rPr>
              <w:t xml:space="preserve"> „</w:t>
            </w:r>
            <w:r w:rsidR="002B1924" w:rsidRPr="00190CF0">
              <w:rPr>
                <w:b/>
                <w:sz w:val="18"/>
                <w:szCs w:val="18"/>
              </w:rPr>
              <w:t>list parkovacích míst</w:t>
            </w:r>
            <w:r w:rsidR="002B1924" w:rsidRPr="00190CF0">
              <w:rPr>
                <w:sz w:val="18"/>
                <w:szCs w:val="18"/>
              </w:rPr>
              <w:t xml:space="preserve">“ </w:t>
            </w:r>
            <w:r>
              <w:rPr>
                <w:sz w:val="18"/>
                <w:szCs w:val="18"/>
              </w:rPr>
              <w:t xml:space="preserve">a systém zobrazí </w:t>
            </w:r>
            <w:r w:rsidR="002B1924" w:rsidRPr="00190CF0">
              <w:rPr>
                <w:sz w:val="18"/>
                <w:szCs w:val="18"/>
              </w:rPr>
              <w:t xml:space="preserve">technický stav parkovacích míst a agregátorů. Jednotlivá parkovací místa, jejich stavy, budou mít možnost vidět chyby těchto parkovacích míst, historické stavy baterií. </w:t>
            </w:r>
          </w:p>
          <w:p w:rsidR="00B37B17" w:rsidRPr="00190CF0" w:rsidRDefault="00190CF0" w:rsidP="00E23202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Administrátor zvolí </w:t>
            </w:r>
            <w:r w:rsidR="00B37B17" w:rsidRPr="00190CF0">
              <w:rPr>
                <w:sz w:val="18"/>
                <w:szCs w:val="18"/>
              </w:rPr>
              <w:t>„</w:t>
            </w:r>
            <w:r w:rsidR="00B37B17" w:rsidRPr="00190CF0">
              <w:rPr>
                <w:b/>
                <w:sz w:val="18"/>
                <w:szCs w:val="18"/>
              </w:rPr>
              <w:t>Aktuální problémy</w:t>
            </w:r>
            <w:r w:rsidR="00B37B17" w:rsidRPr="00190CF0">
              <w:rPr>
                <w:sz w:val="18"/>
                <w:szCs w:val="18"/>
              </w:rPr>
              <w:t>”</w:t>
            </w:r>
            <w:r w:rsidR="0004582D" w:rsidRPr="00190CF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 systém zobrazí </w:t>
            </w:r>
            <w:r w:rsidR="00B37B17" w:rsidRPr="00190CF0">
              <w:rPr>
                <w:sz w:val="18"/>
                <w:szCs w:val="18"/>
              </w:rPr>
              <w:t xml:space="preserve">přehled všech aktuálních </w:t>
            </w:r>
            <w:r w:rsidR="009C5422" w:rsidRPr="00190CF0">
              <w:rPr>
                <w:sz w:val="18"/>
                <w:szCs w:val="18"/>
              </w:rPr>
              <w:t>problémů – které</w:t>
            </w:r>
            <w:r w:rsidR="00B37B17" w:rsidRPr="00190CF0">
              <w:rPr>
                <w:sz w:val="18"/>
                <w:szCs w:val="18"/>
              </w:rPr>
              <w:t xml:space="preserve"> případně může označit za vyřešené</w:t>
            </w:r>
            <w:r>
              <w:rPr>
                <w:sz w:val="18"/>
                <w:szCs w:val="18"/>
              </w:rPr>
              <w:t>.</w:t>
            </w:r>
          </w:p>
          <w:p w:rsidR="00B37B17" w:rsidRPr="00190CF0" w:rsidRDefault="00190CF0" w:rsidP="00E23202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Administrátor zvolí </w:t>
            </w:r>
            <w:r w:rsidR="00B37B17" w:rsidRPr="00190CF0">
              <w:rPr>
                <w:sz w:val="18"/>
                <w:szCs w:val="18"/>
              </w:rPr>
              <w:t>„</w:t>
            </w:r>
            <w:r w:rsidR="0004582D" w:rsidRPr="00190CF0">
              <w:rPr>
                <w:b/>
                <w:sz w:val="18"/>
                <w:szCs w:val="18"/>
              </w:rPr>
              <w:t xml:space="preserve">Vyřešené </w:t>
            </w:r>
            <w:r w:rsidR="00B37B17" w:rsidRPr="00190CF0">
              <w:rPr>
                <w:b/>
                <w:sz w:val="18"/>
                <w:szCs w:val="18"/>
              </w:rPr>
              <w:t>problémy</w:t>
            </w:r>
            <w:r w:rsidR="00B37B17" w:rsidRPr="00190CF0">
              <w:rPr>
                <w:sz w:val="18"/>
                <w:szCs w:val="18"/>
              </w:rPr>
              <w:t>”</w:t>
            </w:r>
            <w:r w:rsidR="0004582D" w:rsidRPr="00190CF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 systém zobrazí vyřešené chyby.</w:t>
            </w:r>
          </w:p>
          <w:p w:rsidR="007E0C40" w:rsidRPr="00190CF0" w:rsidRDefault="00190CF0" w:rsidP="007E0C40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Administrátor zvolí </w:t>
            </w:r>
            <w:r w:rsidR="007E0C40" w:rsidRPr="00190CF0">
              <w:rPr>
                <w:b/>
                <w:sz w:val="18"/>
                <w:szCs w:val="18"/>
              </w:rPr>
              <w:t>„Audit log”</w:t>
            </w:r>
            <w:r>
              <w:rPr>
                <w:sz w:val="18"/>
                <w:szCs w:val="18"/>
              </w:rPr>
              <w:t xml:space="preserve"> a systém mu zobrazí p</w:t>
            </w:r>
            <w:r w:rsidR="007E0C40" w:rsidRPr="00190CF0">
              <w:rPr>
                <w:sz w:val="18"/>
                <w:szCs w:val="18"/>
              </w:rPr>
              <w:t>roběhlé aktivity v</w:t>
            </w:r>
            <w:r>
              <w:rPr>
                <w:sz w:val="18"/>
                <w:szCs w:val="18"/>
              </w:rPr>
              <w:t> </w:t>
            </w:r>
            <w:r w:rsidR="007E0C40" w:rsidRPr="00190CF0">
              <w:rPr>
                <w:sz w:val="18"/>
                <w:szCs w:val="18"/>
              </w:rPr>
              <w:t>systému</w:t>
            </w:r>
            <w:r>
              <w:rPr>
                <w:sz w:val="18"/>
                <w:szCs w:val="18"/>
              </w:rPr>
              <w:t>.</w:t>
            </w:r>
          </w:p>
          <w:p w:rsidR="00190CF0" w:rsidRDefault="00190CF0" w:rsidP="00190CF0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Administrátor zvolí uložení změn.</w:t>
            </w:r>
          </w:p>
          <w:p w:rsidR="00B37B17" w:rsidRPr="00190CF0" w:rsidRDefault="00190CF0" w:rsidP="00190CF0">
            <w:pPr>
              <w:pStyle w:val="ListParagraph"/>
              <w:numPr>
                <w:ilvl w:val="0"/>
                <w:numId w:val="2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Administrátor p</w:t>
            </w:r>
            <w:r w:rsidR="009C5422" w:rsidRPr="00190CF0">
              <w:rPr>
                <w:sz w:val="18"/>
                <w:szCs w:val="18"/>
              </w:rPr>
              <w:t>otvrdí</w:t>
            </w:r>
            <w:r w:rsidR="00B37B17" w:rsidRPr="00190CF0">
              <w:rPr>
                <w:sz w:val="18"/>
                <w:szCs w:val="18"/>
              </w:rPr>
              <w:t xml:space="preserve">, že </w:t>
            </w:r>
            <w:r w:rsidR="005256BA">
              <w:rPr>
                <w:sz w:val="18"/>
                <w:szCs w:val="18"/>
              </w:rPr>
              <w:t>si zvolenou akci přeje a systém uloží změny.</w:t>
            </w:r>
          </w:p>
        </w:tc>
      </w:tr>
      <w:tr w:rsidR="00B37B17" w:rsidRPr="001B0D8D" w:rsidTr="00464759">
        <w:trPr>
          <w:trHeight w:val="322"/>
        </w:trPr>
        <w:tc>
          <w:tcPr>
            <w:tcW w:w="817" w:type="pct"/>
            <w:shd w:val="clear" w:color="auto" w:fill="D9E2F3"/>
            <w:noWrap/>
            <w:hideMark/>
          </w:tcPr>
          <w:p w:rsidR="00B37B17" w:rsidRPr="00190CF0" w:rsidRDefault="00B37B17" w:rsidP="00190CF0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Alternativní tok:</w:t>
            </w:r>
          </w:p>
        </w:tc>
        <w:tc>
          <w:tcPr>
            <w:tcW w:w="4183" w:type="pct"/>
            <w:shd w:val="clear" w:color="auto" w:fill="D9E2F3"/>
            <w:hideMark/>
          </w:tcPr>
          <w:p w:rsidR="00B37B17" w:rsidRDefault="005256BA" w:rsidP="005561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90CF0">
              <w:rPr>
                <w:sz w:val="18"/>
                <w:szCs w:val="18"/>
              </w:rPr>
              <w:t>A1</w:t>
            </w:r>
            <w:r>
              <w:rPr>
                <w:sz w:val="18"/>
                <w:szCs w:val="18"/>
              </w:rPr>
              <w:t>.</w:t>
            </w:r>
            <w:r w:rsidR="00190CF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</w:t>
            </w:r>
            <w:r w:rsidR="00190CF0">
              <w:rPr>
                <w:sz w:val="18"/>
                <w:szCs w:val="18"/>
              </w:rPr>
              <w:t>dministrátor zvolí, že chce změny zrušit.</w:t>
            </w:r>
          </w:p>
          <w:p w:rsidR="005256BA" w:rsidRPr="00190CF0" w:rsidRDefault="005256BA" w:rsidP="005256B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8A1. </w:t>
            </w:r>
            <w:r>
              <w:rPr>
                <w:sz w:val="18"/>
                <w:szCs w:val="18"/>
              </w:rPr>
              <w:t xml:space="preserve">Administrátor </w:t>
            </w:r>
            <w:r>
              <w:rPr>
                <w:sz w:val="18"/>
                <w:szCs w:val="18"/>
              </w:rPr>
              <w:t>zruší změny a systém změny neuloží</w:t>
            </w:r>
            <w:r>
              <w:rPr>
                <w:sz w:val="18"/>
                <w:szCs w:val="18"/>
              </w:rPr>
              <w:t>.</w:t>
            </w:r>
          </w:p>
        </w:tc>
      </w:tr>
      <w:tr w:rsidR="00B37B17" w:rsidRPr="001B0D8D" w:rsidTr="00190CF0">
        <w:trPr>
          <w:trHeight w:val="257"/>
        </w:trPr>
        <w:tc>
          <w:tcPr>
            <w:tcW w:w="817" w:type="pct"/>
            <w:shd w:val="clear" w:color="auto" w:fill="auto"/>
            <w:noWrap/>
            <w:hideMark/>
          </w:tcPr>
          <w:p w:rsidR="00B37B17" w:rsidRPr="00190CF0" w:rsidRDefault="00B37B17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Interval:</w:t>
            </w:r>
          </w:p>
        </w:tc>
        <w:tc>
          <w:tcPr>
            <w:tcW w:w="4183" w:type="pct"/>
            <w:shd w:val="clear" w:color="auto" w:fill="auto"/>
            <w:hideMark/>
          </w:tcPr>
          <w:p w:rsidR="00B37B17" w:rsidRPr="00190CF0" w:rsidRDefault="002B1924" w:rsidP="005561D2">
            <w:pPr>
              <w:rPr>
                <w:sz w:val="18"/>
                <w:szCs w:val="18"/>
              </w:rPr>
            </w:pPr>
            <w:r w:rsidRPr="00190CF0">
              <w:rPr>
                <w:sz w:val="18"/>
                <w:szCs w:val="18"/>
              </w:rPr>
              <w:t>V případě změn nastavení parkoviště, nebo odpovědných osob</w:t>
            </w:r>
            <w:r w:rsidR="00464759">
              <w:rPr>
                <w:sz w:val="18"/>
                <w:szCs w:val="18"/>
              </w:rPr>
              <w:t>.</w:t>
            </w:r>
          </w:p>
        </w:tc>
      </w:tr>
    </w:tbl>
    <w:p w:rsidR="006721E4" w:rsidRPr="001B0D8D" w:rsidRDefault="00190CF0">
      <w:pPr>
        <w:pStyle w:val="UNIHeading1"/>
      </w:pPr>
      <w:bookmarkStart w:id="52" w:name="_Toc512266215"/>
      <w:r>
        <w:lastRenderedPageBreak/>
        <w:t>F</w:t>
      </w:r>
      <w:r w:rsidR="00E4400E" w:rsidRPr="001B0D8D">
        <w:t>inanční shrnutí</w:t>
      </w:r>
      <w:bookmarkEnd w:id="52"/>
    </w:p>
    <w:p w:rsidR="00360BBE" w:rsidRPr="001B0D8D" w:rsidRDefault="00360BBE" w:rsidP="00360BBE">
      <w:pPr>
        <w:pStyle w:val="UNINormalParagraph"/>
      </w:pPr>
      <w:r w:rsidRPr="001B0D8D">
        <w:t xml:space="preserve">Náklady </w:t>
      </w:r>
      <w:r w:rsidR="00464759">
        <w:t xml:space="preserve">na realizaci </w:t>
      </w:r>
      <w:r w:rsidRPr="001B0D8D">
        <w:t xml:space="preserve">navrhovaného řešení se skládají ze tří hlavních částí – </w:t>
      </w:r>
    </w:p>
    <w:p w:rsidR="00360BBE" w:rsidRPr="001B0D8D" w:rsidRDefault="00360BBE" w:rsidP="00360BBE">
      <w:pPr>
        <w:pStyle w:val="UNINormalParagraph"/>
        <w:numPr>
          <w:ilvl w:val="0"/>
          <w:numId w:val="5"/>
        </w:numPr>
      </w:pPr>
      <w:r w:rsidRPr="001B0D8D">
        <w:t>náklady na vývoj SW,</w:t>
      </w:r>
    </w:p>
    <w:p w:rsidR="00360BBE" w:rsidRPr="001B0D8D" w:rsidRDefault="00360BBE" w:rsidP="00360BBE">
      <w:pPr>
        <w:pStyle w:val="UNINormalParagraph"/>
        <w:numPr>
          <w:ilvl w:val="0"/>
          <w:numId w:val="5"/>
        </w:numPr>
      </w:pPr>
      <w:r w:rsidRPr="001B0D8D">
        <w:t>náklady na pořízení HW</w:t>
      </w:r>
    </w:p>
    <w:p w:rsidR="00360BBE" w:rsidRPr="001B0D8D" w:rsidRDefault="00360BBE" w:rsidP="00360BBE">
      <w:pPr>
        <w:pStyle w:val="UNINormalParagraph"/>
        <w:numPr>
          <w:ilvl w:val="0"/>
          <w:numId w:val="5"/>
        </w:numPr>
      </w:pPr>
      <w:r w:rsidRPr="001B0D8D">
        <w:t>náklady na provoz.</w:t>
      </w:r>
    </w:p>
    <w:p w:rsidR="001B0D8D" w:rsidRDefault="00360BBE" w:rsidP="00360BBE">
      <w:pPr>
        <w:pStyle w:val="UNINormalParagraph"/>
      </w:pPr>
      <w:r w:rsidRPr="001B0D8D">
        <w:t>V následujících kapitolách jsou tyto odhadované náklady detailně rozpočítány a v</w:t>
      </w:r>
      <w:r w:rsidR="001B0D8D">
        <w:t> kapitole</w:t>
      </w:r>
    </w:p>
    <w:p w:rsidR="00360BBE" w:rsidRPr="001B0D8D" w:rsidRDefault="00360BBE" w:rsidP="00360BBE">
      <w:pPr>
        <w:pStyle w:val="UNINormalParagraph"/>
      </w:pPr>
      <w:r w:rsidRPr="001B0D8D">
        <w:t xml:space="preserve">7.4 shrnutí je součet těchto nákladů.  </w:t>
      </w:r>
    </w:p>
    <w:p w:rsidR="001F6E83" w:rsidRPr="001B0D8D" w:rsidRDefault="00E42624" w:rsidP="001F6E83">
      <w:pPr>
        <w:pStyle w:val="UNIHeading2"/>
      </w:pPr>
      <w:bookmarkStart w:id="53" w:name="_Toc512266216"/>
      <w:r>
        <w:t>Náklady na v</w:t>
      </w:r>
      <w:r w:rsidR="001F6E83" w:rsidRPr="001B0D8D">
        <w:t>ývoj SW</w:t>
      </w:r>
      <w:bookmarkEnd w:id="53"/>
    </w:p>
    <w:p w:rsidR="00F57115" w:rsidRPr="001B0D8D" w:rsidRDefault="00F57115" w:rsidP="00496A0A">
      <w:pPr>
        <w:pStyle w:val="UNINormalParagraph"/>
        <w:rPr>
          <w:rFonts w:ascii="ArialMT" w:hAnsi="ArialMT" w:cs="ArialMT"/>
          <w:kern w:val="0"/>
          <w:szCs w:val="20"/>
          <w:lang w:bidi="ar-SA"/>
        </w:rPr>
      </w:pPr>
      <w:r w:rsidRPr="001B0D8D">
        <w:rPr>
          <w:rFonts w:ascii="ArialMT" w:hAnsi="ArialMT" w:cs="ArialMT"/>
          <w:kern w:val="0"/>
          <w:szCs w:val="20"/>
          <w:lang w:bidi="ar-SA"/>
        </w:rPr>
        <w:t>V následujících tabulkách je</w:t>
      </w:r>
      <w:r w:rsidR="00360BBE" w:rsidRPr="001B0D8D">
        <w:rPr>
          <w:rFonts w:ascii="ArialMT" w:hAnsi="ArialMT" w:cs="ArialMT"/>
          <w:kern w:val="0"/>
          <w:szCs w:val="20"/>
          <w:lang w:bidi="ar-SA"/>
        </w:rPr>
        <w:t xml:space="preserve"> detailně</w:t>
      </w:r>
      <w:r w:rsidRPr="001B0D8D">
        <w:rPr>
          <w:rFonts w:ascii="ArialMT" w:hAnsi="ArialMT" w:cs="ArialMT"/>
          <w:kern w:val="0"/>
          <w:szCs w:val="20"/>
          <w:lang w:bidi="ar-SA"/>
        </w:rPr>
        <w:t xml:space="preserve"> </w:t>
      </w:r>
      <w:r w:rsidR="00360BBE" w:rsidRPr="001B0D8D">
        <w:rPr>
          <w:rFonts w:ascii="ArialMT" w:hAnsi="ArialMT" w:cs="ArialMT"/>
          <w:kern w:val="0"/>
          <w:szCs w:val="20"/>
          <w:lang w:bidi="ar-SA"/>
        </w:rPr>
        <w:t xml:space="preserve">rozpracován </w:t>
      </w:r>
      <w:r w:rsidRPr="001B0D8D">
        <w:rPr>
          <w:rFonts w:ascii="ArialMT" w:hAnsi="ArialMT" w:cs="ArialMT"/>
          <w:kern w:val="0"/>
          <w:szCs w:val="20"/>
          <w:lang w:bidi="ar-SA"/>
        </w:rPr>
        <w:t xml:space="preserve">odhad rozpočtu </w:t>
      </w:r>
      <w:r w:rsidR="00360BBE" w:rsidRPr="001B0D8D">
        <w:rPr>
          <w:rFonts w:ascii="ArialMT" w:hAnsi="ArialMT" w:cs="ArialMT"/>
          <w:kern w:val="0"/>
          <w:szCs w:val="20"/>
          <w:lang w:bidi="ar-SA"/>
        </w:rPr>
        <w:t xml:space="preserve">nákladů na vývoj aplikace s pomocí metody “Use case </w:t>
      </w:r>
      <w:proofErr w:type="spellStart"/>
      <w:r w:rsidR="00360BBE" w:rsidRPr="001B0D8D">
        <w:rPr>
          <w:rFonts w:ascii="ArialMT" w:hAnsi="ArialMT" w:cs="ArialMT"/>
          <w:kern w:val="0"/>
          <w:szCs w:val="20"/>
          <w:lang w:bidi="ar-SA"/>
        </w:rPr>
        <w:t>points</w:t>
      </w:r>
      <w:proofErr w:type="spellEnd"/>
      <w:r w:rsidR="00360BBE" w:rsidRPr="001B0D8D">
        <w:rPr>
          <w:rFonts w:ascii="ArialMT" w:hAnsi="ArialMT" w:cs="ArialMT"/>
          <w:kern w:val="0"/>
          <w:szCs w:val="20"/>
          <w:lang w:bidi="ar-SA"/>
        </w:rPr>
        <w:t xml:space="preserve">”. </w:t>
      </w:r>
    </w:p>
    <w:p w:rsidR="00D320A3" w:rsidRPr="001B0D8D" w:rsidRDefault="00360BBE" w:rsidP="00496A0A">
      <w:pPr>
        <w:pStyle w:val="UNINormalParagraph"/>
        <w:rPr>
          <w:rFonts w:ascii="ArialMT" w:hAnsi="ArialMT" w:cs="ArialMT"/>
          <w:b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kern w:val="0"/>
          <w:szCs w:val="20"/>
          <w:lang w:bidi="ar-SA"/>
        </w:rPr>
        <w:t>Použité k</w:t>
      </w:r>
      <w:r w:rsidR="00FF5EF5" w:rsidRPr="001B0D8D">
        <w:rPr>
          <w:rFonts w:ascii="ArialMT" w:hAnsi="ArialMT" w:cs="ArialMT"/>
          <w:b/>
          <w:kern w:val="0"/>
          <w:szCs w:val="20"/>
          <w:lang w:bidi="ar-SA"/>
        </w:rPr>
        <w:t>onstanty</w:t>
      </w:r>
      <w:r w:rsidR="00496A0A" w:rsidRPr="001B0D8D">
        <w:rPr>
          <w:rFonts w:ascii="ArialMT" w:hAnsi="ArialMT" w:cs="ArialMT"/>
          <w:b/>
          <w:kern w:val="0"/>
          <w:szCs w:val="20"/>
          <w:lang w:bidi="ar-SA"/>
        </w:rPr>
        <w:t xml:space="preserve"> pro výpočet</w:t>
      </w:r>
    </w:p>
    <w:tbl>
      <w:tblPr>
        <w:tblW w:w="8099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15"/>
        <w:gridCol w:w="5410"/>
        <w:gridCol w:w="874"/>
      </w:tblGrid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Konstanta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Popis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vAlign w:val="center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Hodnota</w:t>
            </w:r>
          </w:p>
        </w:tc>
      </w:tr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TC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 Konstanta (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technical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complexity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factor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)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E4262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,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6</w:t>
            </w:r>
          </w:p>
        </w:tc>
      </w:tr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TWF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 váha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E4262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,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01</w:t>
            </w:r>
          </w:p>
        </w:tc>
      </w:tr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EC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 konstanta (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environment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complexity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factor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)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E4262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,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</w:tr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EWF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 váha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E4262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-0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,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03</w:t>
            </w:r>
          </w:p>
        </w:tc>
      </w:tr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HRS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Odhadovaný čas na jeden UUCP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10</w:t>
            </w:r>
          </w:p>
        </w:tc>
      </w:tr>
      <w:tr w:rsidR="00496A0A" w:rsidRPr="001B0D8D" w:rsidTr="005256BA">
        <w:tc>
          <w:tcPr>
            <w:tcW w:w="1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CP</w:t>
            </w:r>
          </w:p>
        </w:tc>
        <w:tc>
          <w:tcPr>
            <w:tcW w:w="5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Sazba za jeden HRS v Kč</w:t>
            </w:r>
          </w:p>
        </w:tc>
        <w:tc>
          <w:tcPr>
            <w:tcW w:w="8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000</w:t>
            </w:r>
          </w:p>
        </w:tc>
      </w:tr>
    </w:tbl>
    <w:p w:rsidR="00183903" w:rsidRPr="001B0D8D" w:rsidRDefault="00183903">
      <w:pPr>
        <w:pStyle w:val="UNINormalParagraph"/>
        <w:rPr>
          <w:rFonts w:ascii="ArialMT" w:hAnsi="ArialMT" w:cs="ArialMT"/>
          <w:kern w:val="0"/>
          <w:szCs w:val="20"/>
          <w:lang w:bidi="ar-SA"/>
        </w:rPr>
      </w:pP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kern w:val="0"/>
          <w:szCs w:val="20"/>
          <w:lang w:bidi="ar-SA"/>
        </w:rPr>
        <w:t>Ohodnocení případů užití UAW</w:t>
      </w:r>
    </w:p>
    <w:tbl>
      <w:tblPr>
        <w:tblW w:w="809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83"/>
        <w:gridCol w:w="1016"/>
      </w:tblGrid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6A0A" w:rsidRPr="00464759" w:rsidRDefault="00496A0A" w:rsidP="005B0E32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Aktér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96A0A" w:rsidRPr="00464759" w:rsidRDefault="00496A0A" w:rsidP="005B0E32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Složitost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DAQ uzel GS2020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Agregátor GS2020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Systém AS-GS2020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Administrátor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Vlastník parkovacího místa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Recepce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Návštěva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496A0A">
        <w:tc>
          <w:tcPr>
            <w:tcW w:w="70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Součet (UAW)</w:t>
            </w:r>
          </w:p>
        </w:tc>
        <w:tc>
          <w:tcPr>
            <w:tcW w:w="10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15</w:t>
            </w:r>
          </w:p>
        </w:tc>
      </w:tr>
    </w:tbl>
    <w:p w:rsidR="00464759" w:rsidRDefault="00464759" w:rsidP="00464759">
      <w:pPr>
        <w:pStyle w:val="UNINormalParagraph"/>
        <w:rPr>
          <w:rFonts w:ascii="ArialMT" w:hAnsi="ArialMT" w:cs="ArialMT"/>
          <w:b/>
          <w:kern w:val="0"/>
          <w:szCs w:val="20"/>
          <w:lang w:bidi="ar-SA"/>
        </w:rPr>
      </w:pPr>
    </w:p>
    <w:p w:rsidR="00464759" w:rsidRDefault="00464759" w:rsidP="00464759">
      <w:pPr>
        <w:pStyle w:val="UNINormalParagraph"/>
        <w:rPr>
          <w:rFonts w:ascii="ArialMT" w:hAnsi="ArialMT" w:cs="ArialMT"/>
          <w:b/>
          <w:kern w:val="0"/>
          <w:szCs w:val="20"/>
          <w:lang w:bidi="ar-SA"/>
        </w:rPr>
      </w:pPr>
    </w:p>
    <w:p w:rsidR="00464759" w:rsidRDefault="00464759" w:rsidP="00464759">
      <w:pPr>
        <w:pStyle w:val="UNINormalParagraph"/>
        <w:rPr>
          <w:rFonts w:ascii="ArialMT" w:hAnsi="ArialMT" w:cs="ArialMT"/>
          <w:b/>
          <w:kern w:val="0"/>
          <w:szCs w:val="20"/>
          <w:lang w:bidi="ar-SA"/>
        </w:rPr>
      </w:pP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kern w:val="0"/>
          <w:szCs w:val="20"/>
          <w:lang w:bidi="ar-SA"/>
        </w:rPr>
        <w:lastRenderedPageBreak/>
        <w:t>Ohodnocení případů užití UUCW</w:t>
      </w:r>
    </w:p>
    <w:tbl>
      <w:tblPr>
        <w:tblW w:w="80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49"/>
        <w:gridCol w:w="992"/>
        <w:gridCol w:w="1134"/>
      </w:tblGrid>
      <w:tr w:rsidR="00496A0A" w:rsidRPr="001B0D8D" w:rsidTr="00496A0A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ID případu užití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proofErr w:type="gramStart"/>
            <w:r w:rsidRPr="00464759">
              <w:rPr>
                <w:rFonts w:ascii="Times New Roman" w:hAnsi="Times New Roman" w:cs="Times New Roman"/>
                <w:szCs w:val="18"/>
              </w:rPr>
              <w:t>Složitost 1..3</w:t>
            </w:r>
            <w:proofErr w:type="gramEnd"/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vAlign w:val="bottom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Detaily</w:t>
            </w:r>
          </w:p>
        </w:tc>
      </w:tr>
      <w:tr w:rsidR="00496A0A" w:rsidRPr="001B0D8D" w:rsidTr="00496A0A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UC01a – Zjišťování obsazenosti u jednotlivých míst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496A0A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UC01b – Zjišťování stavu baterií u DAQ uzlů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UC01c – Zjišťování problémů DAQ uzlů u jednotlivých míst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UC02a – Synchronizace stavu DAQ uzlů do agregátoru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UC02b – Zjišťování chyb agregátorem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UC03a – Synchronizace stavu agregátoru a čidel do aplikačního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(2x1)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UC03b – Zjišťování chyb AS-GS2020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(2x1)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UC04a, UC4b, UC4c, UC4d – Zobrazení stavu parkovacích míst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(4x1)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UC05a, UC5b  – Dočasné uvolnění dedikovaných míst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(2x1)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UC06a, UC6b - Rezervace parkovacích míst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(2x1)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UC07a, UC7b, UC7c – Listování rezervacemi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6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(3x2)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UC08a, UC8b, UC8d  – Změny rezervací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6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(3x2)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UC09 -  Správa uživatelů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UC10 – Správa parkovacích míst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  <w:tr w:rsidR="00496A0A" w:rsidRPr="001B0D8D" w:rsidTr="005B0E32">
        <w:tc>
          <w:tcPr>
            <w:tcW w:w="594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Celkem (UUCW)</w:t>
            </w:r>
          </w:p>
        </w:tc>
        <w:tc>
          <w:tcPr>
            <w:tcW w:w="9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34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 </w:t>
            </w:r>
          </w:p>
        </w:tc>
      </w:tr>
    </w:tbl>
    <w:p w:rsidR="00496A0A" w:rsidRPr="001B0D8D" w:rsidRDefault="00496A0A">
      <w:pPr>
        <w:pStyle w:val="UNINormalParagraph"/>
        <w:rPr>
          <w:i/>
          <w:iCs/>
          <w:color w:val="008000"/>
        </w:rPr>
      </w:pP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color w:val="auto"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>Výpočet neupraveného UCP (UUCP)</w:t>
      </w:r>
    </w:p>
    <w:p w:rsidR="002D2213" w:rsidRPr="001B0D8D" w:rsidRDefault="000B5712" w:rsidP="00FF5EF5">
      <w:pPr>
        <w:pStyle w:val="UNINormalParagraph"/>
        <w:ind w:firstLine="709"/>
        <w:rPr>
          <w:i/>
          <w:iCs/>
          <w:color w:val="auto"/>
        </w:rPr>
      </w:pPr>
      <w:r w:rsidRPr="001B0D8D">
        <w:rPr>
          <w:i/>
          <w:iCs/>
          <w:color w:val="auto"/>
        </w:rPr>
        <w:t>U</w:t>
      </w:r>
      <w:r w:rsidR="00654303" w:rsidRPr="001B0D8D">
        <w:rPr>
          <w:i/>
          <w:iCs/>
          <w:color w:val="auto"/>
        </w:rPr>
        <w:t>UCP=U</w:t>
      </w:r>
      <w:r w:rsidR="002D2213" w:rsidRPr="001B0D8D">
        <w:rPr>
          <w:i/>
          <w:iCs/>
          <w:color w:val="auto"/>
        </w:rPr>
        <w:t>A</w:t>
      </w:r>
      <w:r w:rsidR="00654303" w:rsidRPr="001B0D8D">
        <w:rPr>
          <w:i/>
          <w:iCs/>
          <w:color w:val="auto"/>
        </w:rPr>
        <w:t>W</w:t>
      </w:r>
      <w:r w:rsidR="002D2213" w:rsidRPr="001B0D8D">
        <w:rPr>
          <w:i/>
          <w:iCs/>
          <w:color w:val="auto"/>
        </w:rPr>
        <w:t xml:space="preserve"> + UUCW</w:t>
      </w:r>
      <w:r w:rsidR="00FF5EF5" w:rsidRPr="001B0D8D">
        <w:rPr>
          <w:i/>
          <w:iCs/>
          <w:color w:val="auto"/>
        </w:rPr>
        <w:t xml:space="preserve">.   </w:t>
      </w:r>
      <w:r w:rsidRPr="001B0D8D">
        <w:rPr>
          <w:i/>
          <w:iCs/>
          <w:color w:val="auto"/>
        </w:rPr>
        <w:t>U</w:t>
      </w:r>
      <w:r w:rsidR="00FF5EF5" w:rsidRPr="001B0D8D">
        <w:rPr>
          <w:i/>
          <w:iCs/>
          <w:color w:val="auto"/>
        </w:rPr>
        <w:t>UCP</w:t>
      </w:r>
      <w:r w:rsidR="00464759">
        <w:rPr>
          <w:i/>
          <w:iCs/>
          <w:color w:val="auto"/>
        </w:rPr>
        <w:t xml:space="preserve"> </w:t>
      </w:r>
      <w:r w:rsidR="00FF5EF5" w:rsidRPr="001B0D8D">
        <w:rPr>
          <w:i/>
          <w:iCs/>
          <w:color w:val="auto"/>
        </w:rPr>
        <w:t>=</w:t>
      </w:r>
      <w:r w:rsidR="00464759">
        <w:rPr>
          <w:i/>
          <w:iCs/>
          <w:color w:val="auto"/>
        </w:rPr>
        <w:t xml:space="preserve"> </w:t>
      </w:r>
      <w:r w:rsidR="00FF5EF5" w:rsidRPr="001B0D8D">
        <w:rPr>
          <w:i/>
          <w:iCs/>
          <w:color w:val="auto"/>
        </w:rPr>
        <w:t>15</w:t>
      </w:r>
      <w:r w:rsidR="00E42624">
        <w:rPr>
          <w:i/>
          <w:iCs/>
          <w:color w:val="auto"/>
        </w:rPr>
        <w:t xml:space="preserve"> </w:t>
      </w:r>
      <w:r w:rsidR="00654303" w:rsidRPr="001B0D8D">
        <w:rPr>
          <w:i/>
          <w:iCs/>
          <w:color w:val="auto"/>
        </w:rPr>
        <w:t>+</w:t>
      </w:r>
      <w:r w:rsidR="00E42624">
        <w:rPr>
          <w:i/>
          <w:iCs/>
          <w:color w:val="auto"/>
        </w:rPr>
        <w:t xml:space="preserve"> </w:t>
      </w:r>
      <w:r w:rsidR="00654303" w:rsidRPr="001B0D8D">
        <w:rPr>
          <w:i/>
          <w:iCs/>
          <w:color w:val="auto"/>
        </w:rPr>
        <w:t>34</w:t>
      </w:r>
      <w:r w:rsidR="00464759">
        <w:rPr>
          <w:i/>
          <w:iCs/>
          <w:color w:val="auto"/>
        </w:rPr>
        <w:t xml:space="preserve"> </w:t>
      </w:r>
      <w:r w:rsidR="00FF5EF5" w:rsidRPr="001B0D8D">
        <w:rPr>
          <w:i/>
          <w:iCs/>
          <w:color w:val="auto"/>
        </w:rPr>
        <w:t>=</w:t>
      </w:r>
      <w:r w:rsidR="00464759">
        <w:rPr>
          <w:i/>
          <w:iCs/>
          <w:color w:val="auto"/>
        </w:rPr>
        <w:t xml:space="preserve"> </w:t>
      </w:r>
      <w:r w:rsidR="002D2213" w:rsidRPr="001B0D8D">
        <w:rPr>
          <w:i/>
          <w:iCs/>
          <w:color w:val="auto"/>
        </w:rPr>
        <w:t>49</w:t>
      </w: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color w:val="auto"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>Stanovení neupraveného faktoru technické složitosti UTV</w:t>
      </w:r>
    </w:p>
    <w:tbl>
      <w:tblPr>
        <w:tblW w:w="80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21"/>
        <w:gridCol w:w="1154"/>
      </w:tblGrid>
      <w:tr w:rsidR="00496A0A" w:rsidRPr="001B0D8D" w:rsidTr="00360BBE">
        <w:trPr>
          <w:tblHeader/>
        </w:trPr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5B0E32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Metrika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5B0E32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proofErr w:type="gramStart"/>
            <w:r w:rsidRPr="00464759">
              <w:rPr>
                <w:rFonts w:ascii="Times New Roman" w:hAnsi="Times New Roman" w:cs="Times New Roman"/>
                <w:szCs w:val="18"/>
              </w:rPr>
              <w:t>Složitost 1..3</w:t>
            </w:r>
            <w:proofErr w:type="gramEnd"/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5256B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TCF01 Distribuovaný syst</w:t>
            </w:r>
            <w:r w:rsidR="005256BA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é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m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TCF02 Odezva nebo propustnost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TCF03 Efektivnost u koncového uživatele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TCF04 Komplexní interní zpracování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TCF05 Znovupoužitelný kód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TCF06 Snadnost instalace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TCF07 Snadné k užívání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TCF09 Snadné na změnu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TCF10 Paralelní zpracování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TCF11 Obsahuje speciální bezpečnostní funkci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TCF12 Poskytnout přímý přístup třetím stranám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0</w:t>
            </w:r>
          </w:p>
        </w:tc>
      </w:tr>
      <w:tr w:rsidR="00496A0A" w:rsidRPr="001B0D8D" w:rsidTr="00496A0A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TCF13 Povinné školení uživatelů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</w:tr>
      <w:tr w:rsidR="00496A0A" w:rsidRPr="001B0D8D" w:rsidTr="00464759">
        <w:trPr>
          <w:trHeight w:val="23"/>
        </w:trPr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Neupravená TCF hodnota (UTV)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24</w:t>
            </w:r>
          </w:p>
        </w:tc>
      </w:tr>
    </w:tbl>
    <w:p w:rsidR="00496A0A" w:rsidRPr="001B0D8D" w:rsidRDefault="00496A0A" w:rsidP="002D2213">
      <w:pPr>
        <w:pStyle w:val="UNINormalParagraph"/>
        <w:rPr>
          <w:rFonts w:ascii="ArialMT" w:hAnsi="ArialMT" w:cs="ArialMT"/>
          <w:kern w:val="0"/>
          <w:szCs w:val="20"/>
          <w:lang w:bidi="ar-SA"/>
        </w:rPr>
      </w:pP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color w:val="auto"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lastRenderedPageBreak/>
        <w:t>Faktor technické složitosti</w:t>
      </w:r>
    </w:p>
    <w:p w:rsidR="002D2213" w:rsidRPr="001B0D8D" w:rsidRDefault="00FF5EF5" w:rsidP="00FF5EF5">
      <w:pPr>
        <w:pStyle w:val="UNINormalParagraph"/>
        <w:ind w:firstLine="709"/>
        <w:rPr>
          <w:i/>
          <w:iCs/>
          <w:color w:val="auto"/>
        </w:rPr>
      </w:pPr>
      <w:r w:rsidRPr="001B0D8D">
        <w:rPr>
          <w:i/>
          <w:iCs/>
          <w:color w:val="auto"/>
        </w:rPr>
        <w:t xml:space="preserve">TCF = TC + (UTV * TWF). </w:t>
      </w:r>
      <w:r w:rsidRPr="001B0D8D">
        <w:rPr>
          <w:i/>
          <w:iCs/>
          <w:color w:val="auto"/>
        </w:rPr>
        <w:tab/>
        <w:t>TCF=0</w:t>
      </w:r>
      <w:r w:rsidR="00E42624">
        <w:rPr>
          <w:i/>
          <w:iCs/>
          <w:color w:val="auto"/>
        </w:rPr>
        <w:t>,</w:t>
      </w:r>
      <w:r w:rsidRPr="001B0D8D">
        <w:rPr>
          <w:i/>
          <w:iCs/>
          <w:color w:val="auto"/>
        </w:rPr>
        <w:t>6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+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(24*0</w:t>
      </w:r>
      <w:r w:rsidR="00E42624">
        <w:rPr>
          <w:i/>
          <w:iCs/>
          <w:color w:val="auto"/>
        </w:rPr>
        <w:t>,</w:t>
      </w:r>
      <w:r w:rsidRPr="001B0D8D">
        <w:rPr>
          <w:i/>
          <w:iCs/>
          <w:color w:val="auto"/>
        </w:rPr>
        <w:t xml:space="preserve">01) = </w:t>
      </w:r>
      <w:r w:rsidR="002D2213" w:rsidRPr="001B0D8D">
        <w:rPr>
          <w:i/>
          <w:iCs/>
          <w:color w:val="auto"/>
        </w:rPr>
        <w:t>0</w:t>
      </w:r>
      <w:r w:rsidR="00E42624">
        <w:rPr>
          <w:i/>
          <w:iCs/>
          <w:color w:val="auto"/>
        </w:rPr>
        <w:t>,</w:t>
      </w:r>
      <w:r w:rsidR="002D2213" w:rsidRPr="001B0D8D">
        <w:rPr>
          <w:i/>
          <w:iCs/>
          <w:color w:val="auto"/>
        </w:rPr>
        <w:t>84</w:t>
      </w: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kern w:val="0"/>
          <w:szCs w:val="20"/>
          <w:lang w:bidi="ar-SA"/>
        </w:rPr>
        <w:t>Stanovení neupraveného faktoru složitosti prostředí UEV</w:t>
      </w:r>
    </w:p>
    <w:tbl>
      <w:tblPr>
        <w:tblW w:w="80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21"/>
        <w:gridCol w:w="1154"/>
      </w:tblGrid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5B0E32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Metrika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proofErr w:type="gramStart"/>
            <w:r w:rsidRPr="00464759">
              <w:rPr>
                <w:rFonts w:ascii="Times New Roman" w:hAnsi="Times New Roman" w:cs="Times New Roman"/>
                <w:szCs w:val="18"/>
              </w:rPr>
              <w:t>Složitost 0..5</w:t>
            </w:r>
            <w:proofErr w:type="gramEnd"/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ECF01 Spolupráce s unifikačním procesem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ECF02 Aplikační zkušenosti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ECF03 Objektově-orientované zkušenosti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ECF04 Schopnost vedení analýzy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ECF05 Motivace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ECF06 Stabilní požadavky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ECF07 Part </w:t>
            </w:r>
            <w:proofErr w:type="spellStart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time</w:t>
            </w:r>
            <w:proofErr w:type="spellEnd"/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pracovníci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5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ECF08 Složitý programovací jazyk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4</w:t>
            </w:r>
          </w:p>
        </w:tc>
      </w:tr>
      <w:tr w:rsidR="00496A0A" w:rsidRPr="001B0D8D" w:rsidTr="005B0E32">
        <w:tc>
          <w:tcPr>
            <w:tcW w:w="69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Neupravená ECF hodnota (UEV)</w:t>
            </w:r>
          </w:p>
        </w:tc>
        <w:tc>
          <w:tcPr>
            <w:tcW w:w="1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496A0A" w:rsidRPr="00464759" w:rsidRDefault="00496A0A" w:rsidP="00496A0A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bCs/>
                <w:color w:val="000000"/>
                <w:kern w:val="0"/>
                <w:sz w:val="18"/>
                <w:szCs w:val="18"/>
                <w:lang w:eastAsia="en-US" w:bidi="he-IL"/>
              </w:rPr>
              <w:t>27</w:t>
            </w:r>
          </w:p>
        </w:tc>
      </w:tr>
    </w:tbl>
    <w:p w:rsidR="00464759" w:rsidRPr="00464759" w:rsidRDefault="00464759" w:rsidP="00464759">
      <w:pPr>
        <w:pStyle w:val="UNINormalParagraph"/>
        <w:rPr>
          <w:b/>
          <w:i/>
          <w:iCs/>
          <w:color w:val="auto"/>
        </w:rPr>
      </w:pP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b/>
          <w:i/>
          <w:iCs/>
          <w:color w:val="auto"/>
        </w:rPr>
      </w:pP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>Faktor technické složitosti (ECF)</w:t>
      </w: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ab/>
      </w:r>
      <w:r w:rsidRPr="001B0D8D">
        <w:rPr>
          <w:b/>
          <w:i/>
          <w:iCs/>
          <w:color w:val="auto"/>
        </w:rPr>
        <w:tab/>
      </w:r>
    </w:p>
    <w:p w:rsidR="002D2213" w:rsidRPr="001B0D8D" w:rsidRDefault="002D2213" w:rsidP="00FF5EF5">
      <w:pPr>
        <w:pStyle w:val="UNINormalParagraph"/>
        <w:rPr>
          <w:i/>
          <w:iCs/>
          <w:color w:val="auto"/>
        </w:rPr>
      </w:pPr>
      <w:r w:rsidRPr="001B0D8D">
        <w:rPr>
          <w:i/>
          <w:iCs/>
          <w:color w:val="auto"/>
        </w:rPr>
        <w:tab/>
        <w:t>ECF=EC + (UEV * EWF)</w:t>
      </w:r>
      <w:r w:rsidR="00FF5EF5" w:rsidRPr="001B0D8D">
        <w:rPr>
          <w:i/>
          <w:iCs/>
          <w:color w:val="auto"/>
        </w:rPr>
        <w:t>.</w:t>
      </w:r>
      <w:r w:rsidRPr="001B0D8D">
        <w:rPr>
          <w:i/>
          <w:iCs/>
          <w:color w:val="auto"/>
        </w:rPr>
        <w:tab/>
        <w:t>ECF=1</w:t>
      </w:r>
      <w:r w:rsidR="00E42624">
        <w:rPr>
          <w:i/>
          <w:iCs/>
          <w:color w:val="auto"/>
        </w:rPr>
        <w:t>,</w:t>
      </w:r>
      <w:r w:rsidRPr="001B0D8D">
        <w:rPr>
          <w:i/>
          <w:iCs/>
          <w:color w:val="auto"/>
        </w:rPr>
        <w:t>4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+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(27*</w:t>
      </w:r>
      <w:r w:rsidR="000B5712" w:rsidRPr="001B0D8D">
        <w:rPr>
          <w:i/>
          <w:iCs/>
          <w:color w:val="auto"/>
        </w:rPr>
        <w:t>-</w:t>
      </w:r>
      <w:r w:rsidRPr="001B0D8D">
        <w:rPr>
          <w:i/>
          <w:iCs/>
          <w:color w:val="auto"/>
        </w:rPr>
        <w:t>0</w:t>
      </w:r>
      <w:r w:rsidR="00E42624">
        <w:rPr>
          <w:i/>
          <w:iCs/>
          <w:color w:val="auto"/>
        </w:rPr>
        <w:t>,</w:t>
      </w:r>
      <w:r w:rsidR="000B5712" w:rsidRPr="001B0D8D">
        <w:rPr>
          <w:i/>
          <w:iCs/>
          <w:color w:val="auto"/>
        </w:rPr>
        <w:t>03)=0</w:t>
      </w:r>
      <w:r w:rsidR="00E42624">
        <w:rPr>
          <w:i/>
          <w:iCs/>
          <w:color w:val="auto"/>
        </w:rPr>
        <w:t>,</w:t>
      </w:r>
      <w:r w:rsidR="000B5712" w:rsidRPr="001B0D8D">
        <w:rPr>
          <w:i/>
          <w:iCs/>
          <w:color w:val="auto"/>
        </w:rPr>
        <w:t>59</w:t>
      </w: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b/>
          <w:i/>
          <w:iCs/>
          <w:color w:val="auto"/>
        </w:rPr>
      </w:pP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 xml:space="preserve">Use case </w:t>
      </w:r>
      <w:proofErr w:type="spellStart"/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>points</w:t>
      </w:r>
      <w:proofErr w:type="spellEnd"/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 xml:space="preserve"> (UCP)</w:t>
      </w: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ab/>
      </w:r>
      <w:r w:rsidRPr="001B0D8D">
        <w:rPr>
          <w:b/>
          <w:i/>
          <w:iCs/>
          <w:color w:val="auto"/>
        </w:rPr>
        <w:tab/>
      </w:r>
    </w:p>
    <w:p w:rsidR="002D2213" w:rsidRPr="001B0D8D" w:rsidRDefault="00FF5EF5" w:rsidP="00FF5EF5">
      <w:pPr>
        <w:pStyle w:val="UNINormalParagraph"/>
        <w:rPr>
          <w:i/>
          <w:iCs/>
          <w:color w:val="auto"/>
        </w:rPr>
      </w:pPr>
      <w:r w:rsidRPr="001B0D8D">
        <w:rPr>
          <w:i/>
          <w:iCs/>
          <w:color w:val="auto"/>
        </w:rPr>
        <w:tab/>
        <w:t>U</w:t>
      </w:r>
      <w:r w:rsidR="000B5712" w:rsidRPr="001B0D8D">
        <w:rPr>
          <w:i/>
          <w:iCs/>
          <w:color w:val="auto"/>
        </w:rPr>
        <w:t>CP=UUCP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>TCF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 xml:space="preserve">ECF. </w:t>
      </w:r>
      <w:r w:rsidR="000B5712" w:rsidRPr="001B0D8D">
        <w:rPr>
          <w:i/>
          <w:iCs/>
          <w:color w:val="auto"/>
        </w:rPr>
        <w:tab/>
        <w:t>UCP=(49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>0</w:t>
      </w:r>
      <w:r w:rsidR="00E42624">
        <w:rPr>
          <w:i/>
          <w:iCs/>
          <w:color w:val="auto"/>
        </w:rPr>
        <w:t>,</w:t>
      </w:r>
      <w:r w:rsidR="000B5712" w:rsidRPr="001B0D8D">
        <w:rPr>
          <w:i/>
          <w:iCs/>
          <w:color w:val="auto"/>
        </w:rPr>
        <w:t>6</w:t>
      </w:r>
      <w:r w:rsidR="00E42624">
        <w:rPr>
          <w:i/>
          <w:iCs/>
          <w:color w:val="auto"/>
        </w:rPr>
        <w:t xml:space="preserve"> </w:t>
      </w:r>
      <w:r w:rsidR="000B5712"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="0077415D" w:rsidRPr="001B0D8D">
        <w:rPr>
          <w:i/>
          <w:iCs/>
          <w:color w:val="auto"/>
        </w:rPr>
        <w:t>0</w:t>
      </w:r>
      <w:r w:rsidR="00E42624">
        <w:rPr>
          <w:i/>
          <w:iCs/>
          <w:color w:val="auto"/>
        </w:rPr>
        <w:t>,</w:t>
      </w:r>
      <w:r w:rsidR="0077415D" w:rsidRPr="001B0D8D">
        <w:rPr>
          <w:i/>
          <w:iCs/>
          <w:color w:val="auto"/>
        </w:rPr>
        <w:t>59</w:t>
      </w:r>
      <w:r w:rsidRPr="001B0D8D">
        <w:rPr>
          <w:i/>
          <w:iCs/>
          <w:color w:val="auto"/>
        </w:rPr>
        <w:t>)</w:t>
      </w:r>
      <w:r w:rsidR="00360BBE" w:rsidRPr="001B0D8D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=</w:t>
      </w:r>
      <w:r w:rsidR="00360BBE" w:rsidRPr="001B0D8D">
        <w:rPr>
          <w:i/>
          <w:iCs/>
          <w:color w:val="auto"/>
        </w:rPr>
        <w:t xml:space="preserve"> </w:t>
      </w:r>
      <w:r w:rsidR="004D75E5" w:rsidRPr="001B0D8D">
        <w:rPr>
          <w:i/>
          <w:iCs/>
          <w:color w:val="auto"/>
        </w:rPr>
        <w:t>17</w:t>
      </w:r>
      <w:r w:rsidR="00E42624">
        <w:rPr>
          <w:i/>
          <w:iCs/>
          <w:color w:val="auto"/>
        </w:rPr>
        <w:t>,</w:t>
      </w:r>
      <w:r w:rsidR="004D75E5" w:rsidRPr="001B0D8D">
        <w:rPr>
          <w:i/>
          <w:iCs/>
          <w:color w:val="auto"/>
        </w:rPr>
        <w:t>346</w:t>
      </w:r>
    </w:p>
    <w:p w:rsidR="002D2213" w:rsidRPr="001B0D8D" w:rsidRDefault="002D2213" w:rsidP="00A146F9">
      <w:pPr>
        <w:pStyle w:val="UNINormalParagraph"/>
        <w:numPr>
          <w:ilvl w:val="0"/>
          <w:numId w:val="50"/>
        </w:numPr>
        <w:rPr>
          <w:rFonts w:ascii="ArialMT" w:hAnsi="ArialMT" w:cs="ArialMT"/>
          <w:b/>
          <w:color w:val="auto"/>
          <w:kern w:val="0"/>
          <w:szCs w:val="20"/>
          <w:lang w:bidi="ar-SA"/>
        </w:rPr>
      </w:pP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 xml:space="preserve">Stanovení </w:t>
      </w:r>
      <w:r w:rsidR="00360BBE"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 xml:space="preserve">odhadu </w:t>
      </w: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 xml:space="preserve">pracnosti </w:t>
      </w: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ab/>
      </w:r>
      <w:r w:rsidRPr="001B0D8D">
        <w:rPr>
          <w:rFonts w:ascii="ArialMT" w:hAnsi="ArialMT" w:cs="ArialMT"/>
          <w:b/>
          <w:color w:val="auto"/>
          <w:kern w:val="0"/>
          <w:szCs w:val="20"/>
          <w:lang w:bidi="ar-SA"/>
        </w:rPr>
        <w:tab/>
      </w:r>
    </w:p>
    <w:p w:rsidR="002D2213" w:rsidRPr="001B0D8D" w:rsidRDefault="000B5712" w:rsidP="00FF5EF5">
      <w:pPr>
        <w:pStyle w:val="UNINormalParagraph"/>
        <w:rPr>
          <w:i/>
          <w:iCs/>
          <w:color w:val="auto"/>
        </w:rPr>
      </w:pPr>
      <w:r w:rsidRPr="001B0D8D">
        <w:rPr>
          <w:i/>
          <w:iCs/>
          <w:color w:val="auto"/>
        </w:rPr>
        <w:tab/>
        <w:t>Cena=CP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(HRS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UCP).</w:t>
      </w:r>
      <w:r w:rsidRPr="001B0D8D">
        <w:rPr>
          <w:i/>
          <w:iCs/>
          <w:color w:val="auto"/>
        </w:rPr>
        <w:tab/>
      </w:r>
      <w:r w:rsidRPr="001B0D8D">
        <w:rPr>
          <w:i/>
          <w:iCs/>
          <w:color w:val="auto"/>
        </w:rPr>
        <w:tab/>
        <w:t>Cena=2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000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(10</w:t>
      </w:r>
      <w:r w:rsidR="00E42624">
        <w:rPr>
          <w:i/>
          <w:iCs/>
          <w:color w:val="auto"/>
        </w:rPr>
        <w:t xml:space="preserve"> </w:t>
      </w:r>
      <w:r w:rsidR="00FF5EF5" w:rsidRPr="001B0D8D">
        <w:rPr>
          <w:i/>
          <w:iCs/>
          <w:color w:val="auto"/>
        </w:rPr>
        <w:t>*</w:t>
      </w:r>
      <w:r w:rsidR="00E42624">
        <w:rPr>
          <w:i/>
          <w:iCs/>
          <w:color w:val="auto"/>
        </w:rPr>
        <w:t xml:space="preserve"> </w:t>
      </w:r>
      <w:r w:rsidRPr="001B0D8D">
        <w:rPr>
          <w:i/>
          <w:iCs/>
          <w:color w:val="auto"/>
        </w:rPr>
        <w:t>17</w:t>
      </w:r>
      <w:r w:rsidR="00E42624">
        <w:rPr>
          <w:i/>
          <w:iCs/>
          <w:color w:val="auto"/>
        </w:rPr>
        <w:t>,</w:t>
      </w:r>
      <w:r w:rsidRPr="001B0D8D">
        <w:rPr>
          <w:i/>
          <w:iCs/>
          <w:color w:val="auto"/>
        </w:rPr>
        <w:t>346</w:t>
      </w:r>
      <w:r w:rsidR="00FF5EF5" w:rsidRPr="001B0D8D">
        <w:rPr>
          <w:i/>
          <w:iCs/>
          <w:color w:val="auto"/>
        </w:rPr>
        <w:t>)</w:t>
      </w:r>
      <w:r w:rsidR="00360BBE" w:rsidRPr="001B0D8D">
        <w:rPr>
          <w:i/>
          <w:iCs/>
          <w:color w:val="auto"/>
        </w:rPr>
        <w:t xml:space="preserve"> </w:t>
      </w:r>
      <w:r w:rsidR="00FF5EF5" w:rsidRPr="001B0D8D">
        <w:rPr>
          <w:i/>
          <w:iCs/>
          <w:color w:val="auto"/>
        </w:rPr>
        <w:t>=</w:t>
      </w:r>
      <w:r w:rsidR="00360BBE" w:rsidRPr="001B0D8D">
        <w:rPr>
          <w:i/>
          <w:iCs/>
          <w:color w:val="auto"/>
        </w:rPr>
        <w:t xml:space="preserve"> </w:t>
      </w:r>
      <w:r w:rsidRPr="001B0D8D">
        <w:rPr>
          <w:b/>
          <w:i/>
          <w:iCs/>
          <w:color w:val="auto"/>
        </w:rPr>
        <w:t>346</w:t>
      </w:r>
      <w:r w:rsidR="00E42624">
        <w:rPr>
          <w:b/>
          <w:i/>
          <w:iCs/>
          <w:color w:val="auto"/>
        </w:rPr>
        <w:t xml:space="preserve"> </w:t>
      </w:r>
      <w:r w:rsidRPr="001B0D8D">
        <w:rPr>
          <w:b/>
          <w:i/>
          <w:iCs/>
          <w:color w:val="auto"/>
        </w:rPr>
        <w:t>920</w:t>
      </w:r>
      <w:r w:rsidR="00E42624">
        <w:rPr>
          <w:b/>
          <w:i/>
          <w:iCs/>
          <w:color w:val="auto"/>
        </w:rPr>
        <w:t xml:space="preserve"> Kč</w:t>
      </w:r>
    </w:p>
    <w:p w:rsidR="001F6E83" w:rsidRPr="001B0D8D" w:rsidRDefault="00E42624" w:rsidP="001F6E83">
      <w:pPr>
        <w:pStyle w:val="UNIHeading2"/>
      </w:pPr>
      <w:bookmarkStart w:id="54" w:name="_Toc512266217"/>
      <w:r>
        <w:t>Náklady na p</w:t>
      </w:r>
      <w:r w:rsidR="001F6E83" w:rsidRPr="001B0D8D">
        <w:t>ořízení HW</w:t>
      </w:r>
      <w:bookmarkEnd w:id="54"/>
    </w:p>
    <w:p w:rsidR="001F6E83" w:rsidRPr="001B0D8D" w:rsidRDefault="00360BBE" w:rsidP="001F6E83">
      <w:pPr>
        <w:pStyle w:val="UNINormalParagraph"/>
      </w:pPr>
      <w:r w:rsidRPr="001B0D8D">
        <w:t>V následující tabulce jsou zachycena zařízení, která budou potřeba pro kompletaci HW části řešení.</w:t>
      </w:r>
    </w:p>
    <w:p w:rsidR="00360BBE" w:rsidRPr="001B0D8D" w:rsidRDefault="00360BBE" w:rsidP="001F6E83">
      <w:pPr>
        <w:pStyle w:val="UNINormalParagraph"/>
        <w:rPr>
          <w:b/>
        </w:rPr>
      </w:pPr>
      <w:r w:rsidRPr="001B0D8D">
        <w:rPr>
          <w:b/>
        </w:rPr>
        <w:t>HW</w:t>
      </w:r>
    </w:p>
    <w:tbl>
      <w:tblPr>
        <w:tblW w:w="8926" w:type="dxa"/>
        <w:tblLayout w:type="fixed"/>
        <w:tblCellMar>
          <w:left w:w="10" w:type="dxa"/>
          <w:right w:w="113" w:type="dxa"/>
        </w:tblCellMar>
        <w:tblLook w:val="04A0" w:firstRow="1" w:lastRow="0" w:firstColumn="1" w:lastColumn="0" w:noHBand="0" w:noVBand="1"/>
      </w:tblPr>
      <w:tblGrid>
        <w:gridCol w:w="5240"/>
        <w:gridCol w:w="1134"/>
        <w:gridCol w:w="709"/>
        <w:gridCol w:w="1843"/>
      </w:tblGrid>
      <w:tr w:rsidR="001F6E83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F6E83" w:rsidRPr="00464759" w:rsidRDefault="001F6E83" w:rsidP="005B0E32">
            <w:pPr>
              <w:pStyle w:val="UNITableHeading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Zařízení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002868"/>
          </w:tcPr>
          <w:p w:rsidR="001F6E83" w:rsidRPr="00464759" w:rsidRDefault="001F6E83" w:rsidP="004B66B3">
            <w:pPr>
              <w:pStyle w:val="UNITableHeading"/>
              <w:jc w:val="center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Cena</w:t>
            </w:r>
            <w:r w:rsidR="00464759">
              <w:rPr>
                <w:rFonts w:ascii="Times New Roman" w:hAnsi="Times New Roman" w:cs="Times New Roman"/>
                <w:szCs w:val="18"/>
              </w:rPr>
              <w:t xml:space="preserve"> v Kč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F6E83" w:rsidRPr="00464759" w:rsidRDefault="001F6E83" w:rsidP="004B66B3">
            <w:pPr>
              <w:pStyle w:val="UNITableHeading"/>
              <w:jc w:val="center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Počet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2868"/>
          </w:tcPr>
          <w:p w:rsidR="001F6E83" w:rsidRPr="00464759" w:rsidRDefault="001F6E83" w:rsidP="004B66B3">
            <w:pPr>
              <w:pStyle w:val="UNITableHeading"/>
              <w:jc w:val="center"/>
              <w:rPr>
                <w:rFonts w:ascii="Times New Roman" w:hAnsi="Times New Roman" w:cs="Times New Roman"/>
                <w:szCs w:val="18"/>
              </w:rPr>
            </w:pPr>
            <w:r w:rsidRPr="00464759">
              <w:rPr>
                <w:rFonts w:ascii="Times New Roman" w:hAnsi="Times New Roman" w:cs="Times New Roman"/>
                <w:szCs w:val="18"/>
              </w:rPr>
              <w:t>Cena celkem</w:t>
            </w:r>
            <w:r w:rsidR="004B66B3">
              <w:rPr>
                <w:rFonts w:ascii="Times New Roman" w:hAnsi="Times New Roman" w:cs="Times New Roman"/>
                <w:szCs w:val="18"/>
              </w:rPr>
              <w:t xml:space="preserve"> v Kč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464759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Mikrokontrolér BigClown pro</w:t>
            </w:r>
            <w:r w:rsid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6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DAQ uzl</w:t>
            </w:r>
            <w:r w:rsid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ů a 1 agregátor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754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464759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7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464759" w:rsidP="00154944">
            <w:pPr>
              <w:suppressAutoHyphens w:val="0"/>
              <w:jc w:val="right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5</w:t>
            </w:r>
            <w:r w:rsidR="00E42624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Times New Roman"/>
                <w:color w:val="000000"/>
                <w:sz w:val="18"/>
                <w:szCs w:val="18"/>
              </w:rPr>
              <w:t>278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464759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Pouzdro pro </w:t>
            </w:r>
            <w:r w:rsid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6 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DAQ uzl</w:t>
            </w:r>
            <w:r w:rsid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ů a 1 agregátor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234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464759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7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464759" w:rsidP="00154944">
            <w:pPr>
              <w:jc w:val="right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1</w:t>
            </w:r>
            <w:r w:rsidR="00E42624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Times New Roman"/>
                <w:color w:val="000000"/>
                <w:sz w:val="18"/>
                <w:szCs w:val="18"/>
              </w:rPr>
              <w:t>638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464759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Battery module pro</w:t>
            </w:r>
            <w:r w:rsid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6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DAQ uz</w:t>
            </w:r>
            <w:r w:rsid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lů a 1 agregátor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364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464759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7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464759" w:rsidP="00154944">
            <w:pPr>
              <w:jc w:val="right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2</w:t>
            </w:r>
            <w:r w:rsidR="00E42624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Times New Roman"/>
                <w:color w:val="000000"/>
                <w:sz w:val="18"/>
                <w:szCs w:val="18"/>
              </w:rPr>
              <w:t>548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Lux meter tag pro DAQ uzly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130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6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154944" w:rsidP="00154944">
            <w:pPr>
              <w:jc w:val="right"/>
              <w:rPr>
                <w:rFonts w:cs="Times New Roman"/>
                <w:color w:val="000000"/>
                <w:sz w:val="18"/>
                <w:szCs w:val="18"/>
              </w:rPr>
            </w:pPr>
            <w:r w:rsidRPr="00464759">
              <w:rPr>
                <w:rFonts w:cs="Times New Roman"/>
                <w:color w:val="000000"/>
                <w:sz w:val="18"/>
                <w:szCs w:val="18"/>
              </w:rPr>
              <w:t>780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Ultrazvukový sensor pro DAQ uzly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20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6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154944" w:rsidP="00154944">
            <w:pPr>
              <w:jc w:val="right"/>
              <w:rPr>
                <w:rFonts w:cs="Times New Roman"/>
                <w:color w:val="000000"/>
                <w:sz w:val="18"/>
                <w:szCs w:val="18"/>
              </w:rPr>
            </w:pPr>
            <w:r w:rsidRPr="00464759">
              <w:rPr>
                <w:rFonts w:cs="Times New Roman"/>
                <w:color w:val="000000"/>
                <w:sz w:val="18"/>
                <w:szCs w:val="18"/>
              </w:rPr>
              <w:t>120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LED diody a odpory pro DAQ uzly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10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12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154944" w:rsidP="00154944">
            <w:pPr>
              <w:jc w:val="right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120</w:t>
            </w:r>
          </w:p>
        </w:tc>
      </w:tr>
      <w:tr w:rsidR="00154944" w:rsidRPr="001B0D8D" w:rsidTr="004B66B3">
        <w:trPr>
          <w:trHeight w:val="215"/>
        </w:trPr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464759" w:rsidP="00464759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SigFox module pro agregátor (s</w:t>
            </w:r>
            <w:r w:rsidR="00154944"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předplatným SigFox Platinum </w:t>
            </w:r>
            <w:proofErr w:type="spellStart"/>
            <w:r w:rsidR="00154944"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service</w:t>
            </w:r>
            <w:proofErr w:type="spellEnd"/>
            <w:r w:rsidR="00154944"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)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794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464759" w:rsidP="00464759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154944" w:rsidP="00154944">
            <w:pPr>
              <w:jc w:val="right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</w:t>
            </w:r>
            <w:r w:rsidR="00E42624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 xml:space="preserve"> </w:t>
            </w: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794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Baterie AA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15</w:t>
            </w: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  <w:t>28</w:t>
            </w: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154944" w:rsidP="00154944">
            <w:pPr>
              <w:jc w:val="right"/>
              <w:rPr>
                <w:rFonts w:cs="Times New Roman"/>
                <w:color w:val="000000"/>
                <w:sz w:val="18"/>
                <w:szCs w:val="18"/>
              </w:rPr>
            </w:pPr>
            <w:r w:rsidRPr="00464759">
              <w:rPr>
                <w:rFonts w:cs="Times New Roman"/>
                <w:color w:val="000000"/>
                <w:sz w:val="18"/>
                <w:szCs w:val="18"/>
              </w:rPr>
              <w:t>420</w:t>
            </w:r>
          </w:p>
        </w:tc>
      </w:tr>
      <w:tr w:rsidR="00154944" w:rsidRPr="001B0D8D" w:rsidTr="004B66B3">
        <w:tc>
          <w:tcPr>
            <w:tcW w:w="5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b/>
                <w:color w:val="000000"/>
                <w:kern w:val="0"/>
                <w:sz w:val="18"/>
                <w:szCs w:val="18"/>
                <w:lang w:eastAsia="en-US" w:bidi="he-IL"/>
              </w:rPr>
            </w:pPr>
            <w:r w:rsidRPr="00464759">
              <w:rPr>
                <w:rFonts w:eastAsia="Times New Roman" w:cs="Times New Roman"/>
                <w:b/>
                <w:color w:val="000000"/>
                <w:kern w:val="0"/>
                <w:sz w:val="18"/>
                <w:szCs w:val="18"/>
                <w:lang w:eastAsia="en-US" w:bidi="he-IL"/>
              </w:rPr>
              <w:t>Celkem</w:t>
            </w:r>
            <w:r w:rsidR="00464759">
              <w:rPr>
                <w:rFonts w:eastAsia="Times New Roman" w:cs="Times New Roman"/>
                <w:b/>
                <w:color w:val="000000"/>
                <w:kern w:val="0"/>
                <w:sz w:val="18"/>
                <w:szCs w:val="18"/>
                <w:lang w:eastAsia="en-US" w:bidi="he-IL"/>
              </w:rPr>
              <w:t xml:space="preserve"> v Kč</w:t>
            </w:r>
          </w:p>
        </w:tc>
        <w:tc>
          <w:tcPr>
            <w:tcW w:w="11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6E6E6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</w:p>
        </w:tc>
        <w:tc>
          <w:tcPr>
            <w:tcW w:w="7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bottom"/>
          </w:tcPr>
          <w:p w:rsidR="00154944" w:rsidRPr="00464759" w:rsidRDefault="00154944" w:rsidP="00154944">
            <w:pPr>
              <w:widowControl/>
              <w:suppressAutoHyphens w:val="0"/>
              <w:autoSpaceDN/>
              <w:jc w:val="right"/>
              <w:textAlignment w:val="auto"/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eastAsia="en-US" w:bidi="he-IL"/>
              </w:rPr>
            </w:pPr>
          </w:p>
        </w:tc>
        <w:tc>
          <w:tcPr>
            <w:tcW w:w="18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6E6E6"/>
            <w:vAlign w:val="center"/>
          </w:tcPr>
          <w:p w:rsidR="00154944" w:rsidRPr="00464759" w:rsidRDefault="00154944" w:rsidP="00154944">
            <w:pPr>
              <w:suppressAutoHyphens w:val="0"/>
              <w:jc w:val="right"/>
              <w:rPr>
                <w:rFonts w:cs="Times New Roman"/>
                <w:b/>
                <w:color w:val="000000"/>
                <w:sz w:val="18"/>
                <w:szCs w:val="18"/>
              </w:rPr>
            </w:pPr>
            <w:r w:rsidRPr="00464759">
              <w:rPr>
                <w:rFonts w:cs="Times New Roman"/>
                <w:b/>
                <w:color w:val="000000"/>
                <w:sz w:val="18"/>
                <w:szCs w:val="18"/>
              </w:rPr>
              <w:t>12</w:t>
            </w:r>
            <w:r w:rsidR="00E42624">
              <w:rPr>
                <w:rFonts w:cs="Times New Roman"/>
                <w:b/>
                <w:color w:val="000000"/>
                <w:sz w:val="18"/>
                <w:szCs w:val="18"/>
              </w:rPr>
              <w:t xml:space="preserve"> </w:t>
            </w:r>
            <w:r w:rsidRPr="00464759">
              <w:rPr>
                <w:rFonts w:cs="Times New Roman"/>
                <w:b/>
                <w:color w:val="000000"/>
                <w:sz w:val="18"/>
                <w:szCs w:val="18"/>
              </w:rPr>
              <w:t>698</w:t>
            </w:r>
          </w:p>
        </w:tc>
      </w:tr>
    </w:tbl>
    <w:p w:rsidR="00360BBE" w:rsidRPr="001B0D8D" w:rsidRDefault="00E42624" w:rsidP="00360BBE">
      <w:pPr>
        <w:pStyle w:val="UNIHeading2"/>
      </w:pPr>
      <w:bookmarkStart w:id="55" w:name="_Toc512266218"/>
      <w:r>
        <w:lastRenderedPageBreak/>
        <w:t>Náklady na p</w:t>
      </w:r>
      <w:r w:rsidR="00360BBE" w:rsidRPr="001B0D8D">
        <w:t>rovoz systému</w:t>
      </w:r>
      <w:bookmarkEnd w:id="55"/>
      <w:r w:rsidR="00360BBE" w:rsidRPr="001B0D8D">
        <w:tab/>
      </w:r>
    </w:p>
    <w:p w:rsidR="009D044B" w:rsidRPr="001B0D8D" w:rsidRDefault="009D044B" w:rsidP="00CA2642">
      <w:pPr>
        <w:pStyle w:val="UNINormalParagraph"/>
        <w:jc w:val="left"/>
      </w:pPr>
      <w:r w:rsidRPr="001B0D8D">
        <w:rPr>
          <w:b/>
        </w:rPr>
        <w:t>Podpora</w:t>
      </w:r>
    </w:p>
    <w:p w:rsidR="009D044B" w:rsidRPr="001B0D8D" w:rsidRDefault="009D044B" w:rsidP="00CA2642">
      <w:pPr>
        <w:pStyle w:val="UNINormalParagraph"/>
        <w:jc w:val="left"/>
      </w:pPr>
      <w:r w:rsidRPr="001B0D8D">
        <w:t xml:space="preserve">Provoz systému bude zajištěn </w:t>
      </w:r>
      <w:r w:rsidR="00E42624">
        <w:t xml:space="preserve">námi poskytovanou </w:t>
      </w:r>
      <w:r w:rsidRPr="001B0D8D">
        <w:t>podporou</w:t>
      </w:r>
      <w:r w:rsidR="00E42624">
        <w:t xml:space="preserve"> v režimu </w:t>
      </w:r>
      <w:r w:rsidR="00E42624" w:rsidRPr="001B0D8D">
        <w:t>8</w:t>
      </w:r>
      <w:r w:rsidR="00E42624">
        <w:t xml:space="preserve"> </w:t>
      </w:r>
      <w:r w:rsidR="00E42624" w:rsidRPr="001B0D8D">
        <w:t>x</w:t>
      </w:r>
      <w:r w:rsidR="00E42624">
        <w:t xml:space="preserve"> </w:t>
      </w:r>
      <w:r w:rsidR="00E42624" w:rsidRPr="001B0D8D">
        <w:t>5</w:t>
      </w:r>
      <w:r w:rsidR="00E42624">
        <w:t xml:space="preserve">. </w:t>
      </w:r>
      <w:r w:rsidR="00E42624">
        <w:br/>
        <w:t>R</w:t>
      </w:r>
      <w:r w:rsidRPr="001B0D8D">
        <w:t>oční poplatek</w:t>
      </w:r>
      <w:r w:rsidR="00E42624">
        <w:t xml:space="preserve"> za podporu je 20 % z pořizovací ceny systému.</w:t>
      </w:r>
    </w:p>
    <w:p w:rsidR="009D044B" w:rsidRPr="001B0D8D" w:rsidRDefault="009D044B" w:rsidP="00CA2642">
      <w:pPr>
        <w:pStyle w:val="UNINormalParagraph"/>
        <w:jc w:val="left"/>
        <w:rPr>
          <w:b/>
        </w:rPr>
      </w:pPr>
      <w:r w:rsidRPr="001B0D8D">
        <w:rPr>
          <w:b/>
        </w:rPr>
        <w:t>Požadavky na změny</w:t>
      </w:r>
    </w:p>
    <w:p w:rsidR="009D044B" w:rsidRPr="001B0D8D" w:rsidRDefault="009D044B" w:rsidP="00CA2642">
      <w:pPr>
        <w:pStyle w:val="UNINormalParagraph"/>
        <w:jc w:val="left"/>
      </w:pPr>
      <w:r w:rsidRPr="001B0D8D">
        <w:t>Požadavky na změny a rozšiřování funkcionalit systému budou řešeny metodou „</w:t>
      </w:r>
      <w:proofErr w:type="spellStart"/>
      <w:r w:rsidRPr="001B0D8D">
        <w:t>time</w:t>
      </w:r>
      <w:proofErr w:type="spellEnd"/>
      <w:r w:rsidR="00E42624">
        <w:t xml:space="preserve"> </w:t>
      </w:r>
      <w:r w:rsidRPr="001B0D8D">
        <w:t>&amp;</w:t>
      </w:r>
      <w:r w:rsidR="00E42624">
        <w:t xml:space="preserve"> </w:t>
      </w:r>
      <w:proofErr w:type="spellStart"/>
      <w:r w:rsidRPr="001B0D8D">
        <w:t>material</w:t>
      </w:r>
      <w:proofErr w:type="spellEnd"/>
      <w:r w:rsidRPr="001B0D8D">
        <w:t xml:space="preserve">” </w:t>
      </w:r>
    </w:p>
    <w:p w:rsidR="009D044B" w:rsidRPr="001B0D8D" w:rsidRDefault="009D044B" w:rsidP="00CA2642">
      <w:pPr>
        <w:pStyle w:val="UNINormalParagraph"/>
        <w:jc w:val="left"/>
        <w:rPr>
          <w:b/>
        </w:rPr>
      </w:pPr>
      <w:r w:rsidRPr="001B0D8D">
        <w:rPr>
          <w:b/>
        </w:rPr>
        <w:t>Předplatné SigFox</w:t>
      </w:r>
    </w:p>
    <w:p w:rsidR="00956E96" w:rsidRPr="001B0D8D" w:rsidRDefault="009D044B" w:rsidP="00CA2642">
      <w:pPr>
        <w:pStyle w:val="UNINormalParagraph"/>
        <w:jc w:val="left"/>
      </w:pPr>
      <w:r w:rsidRPr="001B0D8D">
        <w:t>Po třech letech bude potřeba obnovit předplatné služby SigFox, případně navázat řešení na</w:t>
      </w:r>
      <w:r w:rsidR="00CA2642">
        <w:br/>
      </w:r>
      <w:r w:rsidRPr="001B0D8D">
        <w:t xml:space="preserve">současné licence, které zákazník již má. </w:t>
      </w:r>
    </w:p>
    <w:p w:rsidR="001F6E83" w:rsidRPr="001B0D8D" w:rsidRDefault="001F6E83" w:rsidP="001F6E83">
      <w:pPr>
        <w:pStyle w:val="UNIHeading2"/>
      </w:pPr>
      <w:bookmarkStart w:id="56" w:name="_Toc512266219"/>
      <w:r w:rsidRPr="001B0D8D">
        <w:t>Shrnutí</w:t>
      </w:r>
      <w:bookmarkEnd w:id="56"/>
      <w:r w:rsidRPr="001B0D8D">
        <w:t xml:space="preserve"> </w:t>
      </w:r>
      <w:r w:rsidR="00E42624">
        <w:t>nákladů</w:t>
      </w:r>
    </w:p>
    <w:p w:rsidR="00CA2642" w:rsidRPr="00CA2642" w:rsidRDefault="004B66B3" w:rsidP="00CA2642">
      <w:pPr>
        <w:pStyle w:val="UNINormalParagraph"/>
      </w:pPr>
      <w:r>
        <w:t>Systém j</w:t>
      </w:r>
      <w:r w:rsidR="00CA2642" w:rsidRPr="00CA2642">
        <w:t>e</w:t>
      </w:r>
      <w:r>
        <w:t xml:space="preserve"> ale</w:t>
      </w:r>
      <w:r w:rsidR="00CA2642" w:rsidRPr="00CA2642">
        <w:t xml:space="preserve"> navrhnut s ohledem na budoucí rozšiřování</w:t>
      </w:r>
      <w:r>
        <w:t xml:space="preserve"> a přidávání dalších funkcionalit</w:t>
      </w:r>
      <w:r w:rsidR="00CA2642" w:rsidRPr="00CA2642">
        <w:t>. I přes to, že se n</w:t>
      </w:r>
      <w:r w:rsidR="00CA2642" w:rsidRPr="00CA2642">
        <w:t>avrhované řešení</w:t>
      </w:r>
      <w:r>
        <w:t xml:space="preserve"> v tuto chvíli</w:t>
      </w:r>
      <w:r w:rsidR="00CA2642" w:rsidRPr="00CA2642">
        <w:t xml:space="preserve"> </w:t>
      </w:r>
      <w:r w:rsidR="00CA2642" w:rsidRPr="00CA2642">
        <w:t xml:space="preserve">týká pouze </w:t>
      </w:r>
      <w:r>
        <w:t xml:space="preserve">šesti </w:t>
      </w:r>
      <w:r w:rsidR="00CA2642" w:rsidRPr="00CA2642">
        <w:t xml:space="preserve">parkovacích míst, </w:t>
      </w:r>
      <w:r>
        <w:t xml:space="preserve">dá se očekávat, že přinese </w:t>
      </w:r>
      <w:r w:rsidR="00CA2642" w:rsidRPr="00CA2642">
        <w:t>významnou úsporu času recepci a umožní efekti</w:t>
      </w:r>
      <w:r>
        <w:t>vnější využití těchto</w:t>
      </w:r>
      <w:r w:rsidR="00CA2642" w:rsidRPr="00CA2642">
        <w:t xml:space="preserve"> míst. </w:t>
      </w:r>
    </w:p>
    <w:p w:rsidR="00E91BD3" w:rsidRPr="001B0D8D" w:rsidRDefault="009D044B" w:rsidP="00CA2642">
      <w:pPr>
        <w:pStyle w:val="UNINormalParagraph"/>
      </w:pPr>
      <w:r w:rsidRPr="001B0D8D">
        <w:t xml:space="preserve">Pro vyčíslení nákladů byla použita metoda „Use case </w:t>
      </w:r>
      <w:proofErr w:type="spellStart"/>
      <w:r w:rsidRPr="001B0D8D">
        <w:t>points</w:t>
      </w:r>
      <w:proofErr w:type="spellEnd"/>
      <w:r w:rsidRPr="001B0D8D">
        <w:t>“ v kombinaci s</w:t>
      </w:r>
      <w:r w:rsidR="00E91BD3" w:rsidRPr="001B0D8D">
        <w:t> cenami součástek</w:t>
      </w:r>
      <w:r w:rsidR="00E42624">
        <w:br/>
      </w:r>
      <w:r w:rsidR="00E91BD3" w:rsidRPr="001B0D8D">
        <w:t xml:space="preserve">potřebných ke kompletaci zařízení. </w:t>
      </w:r>
    </w:p>
    <w:p w:rsidR="009D044B" w:rsidRPr="001B0D8D" w:rsidRDefault="00F57115" w:rsidP="00CA2642">
      <w:pPr>
        <w:pStyle w:val="UNINormalParagraph"/>
      </w:pPr>
      <w:r w:rsidRPr="001B0D8D">
        <w:t>Celkov</w:t>
      </w:r>
      <w:r w:rsidR="009D044B" w:rsidRPr="001B0D8D">
        <w:t>ý</w:t>
      </w:r>
      <w:r w:rsidRPr="001B0D8D">
        <w:t xml:space="preserve"> odhad </w:t>
      </w:r>
      <w:r w:rsidR="009D044B" w:rsidRPr="001B0D8D">
        <w:t xml:space="preserve">nákladů je </w:t>
      </w:r>
      <w:r w:rsidR="009D044B" w:rsidRPr="00E42624">
        <w:t>359 618</w:t>
      </w:r>
      <w:r w:rsidR="009D044B" w:rsidRPr="001B0D8D">
        <w:t xml:space="preserve"> </w:t>
      </w:r>
      <w:r w:rsidR="009D044B" w:rsidRPr="00E42624">
        <w:t>Kč</w:t>
      </w:r>
      <w:r w:rsidR="009D044B" w:rsidRPr="001B0D8D">
        <w:t xml:space="preserve"> a </w:t>
      </w:r>
      <w:r w:rsidRPr="001B0D8D">
        <w:t>skládá z odhadu na výrobu SW</w:t>
      </w:r>
      <w:r w:rsidR="00E42624" w:rsidRPr="00E42624">
        <w:t xml:space="preserve"> (</w:t>
      </w:r>
      <w:r w:rsidR="00E42624" w:rsidRPr="00E42624">
        <w:t>346</w:t>
      </w:r>
      <w:r w:rsidR="00E42624">
        <w:t xml:space="preserve"> </w:t>
      </w:r>
      <w:r w:rsidR="00E42624" w:rsidRPr="00E42624">
        <w:t>920</w:t>
      </w:r>
      <w:bookmarkStart w:id="57" w:name="_GoBack"/>
      <w:bookmarkEnd w:id="57"/>
      <w:r w:rsidR="00E42624" w:rsidRPr="00E42624">
        <w:t xml:space="preserve"> Kč)</w:t>
      </w:r>
      <w:r w:rsidRPr="001B0D8D">
        <w:t xml:space="preserve"> a z částky na pořízení HW</w:t>
      </w:r>
      <w:r w:rsidR="00E42624">
        <w:t xml:space="preserve"> </w:t>
      </w:r>
      <w:r w:rsidR="00E42624" w:rsidRPr="00E42624">
        <w:t>(</w:t>
      </w:r>
      <w:r w:rsidR="00E42624" w:rsidRPr="00E42624">
        <w:t>12</w:t>
      </w:r>
      <w:r w:rsidR="00E42624">
        <w:t xml:space="preserve"> </w:t>
      </w:r>
      <w:r w:rsidR="00E42624" w:rsidRPr="00E42624">
        <w:t>698</w:t>
      </w:r>
      <w:r w:rsidR="00E42624" w:rsidRPr="00E42624">
        <w:t xml:space="preserve"> Kč)</w:t>
      </w:r>
      <w:r w:rsidRPr="001B0D8D">
        <w:t xml:space="preserve">. </w:t>
      </w:r>
      <w:r w:rsidR="009D044B" w:rsidRPr="001B0D8D">
        <w:t>Náklady na provoz systému nejsou do těchto nákladů započteny.</w:t>
      </w:r>
      <w:r w:rsidR="003E5882" w:rsidRPr="001B0D8D">
        <w:t xml:space="preserve"> </w:t>
      </w:r>
      <w:r w:rsidR="009D044B" w:rsidRPr="001B0D8D">
        <w:t xml:space="preserve"> </w:t>
      </w:r>
    </w:p>
    <w:sectPr w:rsidR="009D044B" w:rsidRPr="001B0D8D" w:rsidSect="00F84BAB">
      <w:headerReference w:type="default" r:id="rId21"/>
      <w:footerReference w:type="default" r:id="rId22"/>
      <w:pgSz w:w="11906" w:h="16838"/>
      <w:pgMar w:top="2835" w:right="1417" w:bottom="1418" w:left="1701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4EB" w:rsidRDefault="004234EB">
      <w:r>
        <w:separator/>
      </w:r>
    </w:p>
  </w:endnote>
  <w:endnote w:type="continuationSeparator" w:id="0">
    <w:p w:rsidR="004234EB" w:rsidRDefault="00423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panose1 w:val="00000000000000000000"/>
    <w:charset w:val="EE"/>
    <w:family w:val="auto"/>
    <w:notTrueType/>
    <w:pitch w:val="default"/>
    <w:sig w:usb0="00000005" w:usb1="08070000" w:usb2="00000010" w:usb3="00000000" w:csb0="00020002" w:csb1="00000000"/>
  </w:font>
  <w:font w:name="Arial-BoldMT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  <w:p w:rsidR="004234EB" w:rsidRDefault="004234EB">
    <w:pPr>
      <w:pStyle w:val="Footer"/>
      <w:jc w:val="center"/>
    </w:pPr>
    <w:r>
      <w:rPr>
        <w:rFonts w:ascii="Arial Unicode MS" w:eastAsia="Arial Unicode MS" w:hAnsi="Arial Unicode MS" w:cs="Arial Unicode MS"/>
        <w:color w:val="000000"/>
        <w:sz w:val="16"/>
        <w:szCs w:val="16"/>
      </w:rPr>
      <w:t>▪</w:t>
    </w:r>
    <w:r>
      <w:rPr>
        <w:rFonts w:ascii="Arial" w:hAnsi="Arial"/>
        <w:b/>
        <w:bCs/>
        <w:color w:val="00064B"/>
        <w:sz w:val="16"/>
        <w:szCs w:val="16"/>
      </w:rPr>
      <w:t xml:space="preserve"> </w:t>
    </w:r>
    <w:r>
      <w:rPr>
        <w:rFonts w:ascii="Arial" w:hAnsi="Arial"/>
        <w:b/>
        <w:bCs/>
        <w:color w:val="002868"/>
        <w:sz w:val="16"/>
        <w:szCs w:val="16"/>
      </w:rPr>
      <w:fldChar w:fldCharType="begin"/>
    </w:r>
    <w:r>
      <w:rPr>
        <w:rFonts w:ascii="Arial" w:hAnsi="Arial"/>
        <w:b/>
        <w:bCs/>
        <w:color w:val="002868"/>
        <w:sz w:val="16"/>
        <w:szCs w:val="16"/>
      </w:rPr>
      <w:instrText xml:space="preserve"> PAGE </w:instrText>
    </w:r>
    <w:r>
      <w:rPr>
        <w:rFonts w:ascii="Arial" w:hAnsi="Arial"/>
        <w:b/>
        <w:bCs/>
        <w:color w:val="002868"/>
        <w:sz w:val="16"/>
        <w:szCs w:val="16"/>
      </w:rPr>
      <w:fldChar w:fldCharType="separate"/>
    </w:r>
    <w:r>
      <w:rPr>
        <w:rFonts w:ascii="Arial" w:hAnsi="Arial"/>
        <w:b/>
        <w:bCs/>
        <w:color w:val="002868"/>
        <w:sz w:val="16"/>
        <w:szCs w:val="16"/>
      </w:rPr>
      <w:t>13</w:t>
    </w:r>
    <w:r>
      <w:rPr>
        <w:rFonts w:ascii="Arial" w:hAnsi="Arial"/>
        <w:b/>
        <w:bCs/>
        <w:color w:val="002868"/>
        <w:sz w:val="16"/>
        <w:szCs w:val="16"/>
      </w:rPr>
      <w:fldChar w:fldCharType="end"/>
    </w:r>
    <w:r>
      <w:rPr>
        <w:rFonts w:ascii="Arial" w:hAnsi="Arial"/>
        <w:sz w:val="16"/>
        <w:szCs w:val="16"/>
      </w:rPr>
      <w:t xml:space="preserve"> </w:t>
    </w:r>
    <w:r>
      <w:rPr>
        <w:rFonts w:ascii="Arial Unicode MS" w:eastAsia="Arial Unicode MS" w:hAnsi="Arial Unicode MS" w:cs="Arial Unicode MS"/>
        <w:color w:val="000000"/>
        <w:sz w:val="16"/>
        <w:szCs w:val="16"/>
      </w:rPr>
      <w:t>▪</w:t>
    </w:r>
  </w:p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  <w:p w:rsidR="004234EB" w:rsidRDefault="004234EB">
    <w:pPr>
      <w:pStyle w:val="Footer"/>
      <w:jc w:val="center"/>
    </w:pPr>
    <w:r>
      <w:rPr>
        <w:rFonts w:ascii="Arial Unicode MS" w:eastAsia="Arial Unicode MS" w:hAnsi="Arial Unicode MS" w:cs="Arial Unicode MS"/>
        <w:color w:val="000000"/>
        <w:sz w:val="16"/>
        <w:szCs w:val="16"/>
      </w:rPr>
      <w:t>▪</w:t>
    </w:r>
    <w:r>
      <w:rPr>
        <w:rFonts w:ascii="Arial" w:hAnsi="Arial"/>
        <w:b/>
        <w:bCs/>
        <w:color w:val="00064B"/>
        <w:sz w:val="16"/>
        <w:szCs w:val="16"/>
      </w:rPr>
      <w:t xml:space="preserve"> </w:t>
    </w:r>
    <w:r>
      <w:rPr>
        <w:rFonts w:ascii="Arial" w:hAnsi="Arial"/>
        <w:b/>
        <w:bCs/>
        <w:color w:val="002868"/>
        <w:sz w:val="16"/>
        <w:szCs w:val="16"/>
      </w:rPr>
      <w:fldChar w:fldCharType="begin"/>
    </w:r>
    <w:r>
      <w:rPr>
        <w:rFonts w:ascii="Arial" w:hAnsi="Arial"/>
        <w:b/>
        <w:bCs/>
        <w:color w:val="002868"/>
        <w:sz w:val="16"/>
        <w:szCs w:val="16"/>
      </w:rPr>
      <w:instrText xml:space="preserve"> PAGE </w:instrText>
    </w:r>
    <w:r>
      <w:rPr>
        <w:rFonts w:ascii="Arial" w:hAnsi="Arial"/>
        <w:b/>
        <w:bCs/>
        <w:color w:val="002868"/>
        <w:sz w:val="16"/>
        <w:szCs w:val="16"/>
      </w:rPr>
      <w:fldChar w:fldCharType="separate"/>
    </w:r>
    <w:r w:rsidR="004B66B3">
      <w:rPr>
        <w:rFonts w:ascii="Arial" w:hAnsi="Arial"/>
        <w:b/>
        <w:bCs/>
        <w:noProof/>
        <w:color w:val="002868"/>
        <w:sz w:val="16"/>
        <w:szCs w:val="16"/>
      </w:rPr>
      <w:t>38</w:t>
    </w:r>
    <w:r>
      <w:rPr>
        <w:rFonts w:ascii="Arial" w:hAnsi="Arial"/>
        <w:b/>
        <w:bCs/>
        <w:color w:val="002868"/>
        <w:sz w:val="16"/>
        <w:szCs w:val="16"/>
      </w:rPr>
      <w:fldChar w:fldCharType="end"/>
    </w:r>
    <w:r>
      <w:rPr>
        <w:rFonts w:ascii="Arial" w:hAnsi="Arial"/>
        <w:sz w:val="16"/>
        <w:szCs w:val="16"/>
      </w:rPr>
      <w:t xml:space="preserve"> </w:t>
    </w:r>
    <w:r>
      <w:rPr>
        <w:rFonts w:ascii="Arial Unicode MS" w:eastAsia="Arial Unicode MS" w:hAnsi="Arial Unicode MS" w:cs="Arial Unicode MS"/>
        <w:color w:val="000000"/>
        <w:sz w:val="16"/>
        <w:szCs w:val="16"/>
      </w:rPr>
      <w:t>▪</w:t>
    </w:r>
  </w:p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  <w:p w:rsidR="004234EB" w:rsidRDefault="004234EB">
    <w:pPr>
      <w:pStyle w:val="Footer"/>
      <w:jc w:val="center"/>
      <w:rPr>
        <w:rFonts w:ascii="Arial" w:hAnsi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4EB" w:rsidRDefault="004234EB">
      <w:r>
        <w:rPr>
          <w:color w:val="000000"/>
        </w:rPr>
        <w:separator/>
      </w:r>
    </w:p>
  </w:footnote>
  <w:footnote w:type="continuationSeparator" w:id="0">
    <w:p w:rsidR="004234EB" w:rsidRDefault="004234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4EB" w:rsidRDefault="004234EB">
    <w:pPr>
      <w:pStyle w:val="Header"/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1079997</wp:posOffset>
              </wp:positionH>
              <wp:positionV relativeFrom="page">
                <wp:posOffset>431642</wp:posOffset>
              </wp:positionV>
              <wp:extent cx="2879088" cy="504191"/>
              <wp:effectExtent l="0" t="0" r="16512" b="10159"/>
              <wp:wrapTopAndBottom/>
              <wp:docPr id="1" name="Rámec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9088" cy="504191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4234EB" w:rsidRDefault="004234EB">
                          <w:pPr>
                            <w:pStyle w:val="Framecontents"/>
                            <w:spacing w:after="62"/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>Projekt</w:t>
                          </w:r>
                        </w:p>
                        <w:p w:rsidR="004234EB" w:rsidRDefault="004234EB">
                          <w:pPr>
                            <w:pStyle w:val="Framecontents"/>
                            <w:spacing w:after="62"/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>Projekt - téma</w:t>
                          </w:r>
                        </w:p>
                        <w:p w:rsidR="004234EB" w:rsidRDefault="004234EB">
                          <w:pPr>
                            <w:pStyle w:val="Framecontents"/>
                            <w:spacing w:after="62"/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>Název dokumentu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Rámec3" o:spid="_x0000_s1033" type="#_x0000_t202" style="position:absolute;margin-left:85.05pt;margin-top:34pt;width:226.7pt;height:39.7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" filled="f" stroked="f">
              <v:textbox inset="0,0,0,0">
                <w:txbxContent>
                  <w:p w:rsidR="004234EB" w:rsidRDefault="004234EB">
                    <w:pPr>
                      <w:pStyle w:val="Framecontents"/>
                      <w:spacing w:after="62"/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>Projekt</w:t>
                    </w:r>
                  </w:p>
                  <w:p w:rsidR="004234EB" w:rsidRDefault="004234EB">
                    <w:pPr>
                      <w:pStyle w:val="Framecontents"/>
                      <w:spacing w:after="62"/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>Projekt - téma</w:t>
                    </w:r>
                  </w:p>
                  <w:p w:rsidR="004234EB" w:rsidRDefault="004234EB">
                    <w:pPr>
                      <w:pStyle w:val="Framecontents"/>
                      <w:spacing w:after="62"/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>Název dokumentu</w:t>
                    </w: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1079997</wp:posOffset>
              </wp:positionH>
              <wp:positionV relativeFrom="page">
                <wp:posOffset>1079997</wp:posOffset>
              </wp:positionV>
              <wp:extent cx="1800225" cy="467999"/>
              <wp:effectExtent l="0" t="0" r="9525" b="8251"/>
              <wp:wrapTopAndBottom/>
              <wp:docPr id="2" name="Rámec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225" cy="467999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4234EB" w:rsidRDefault="004234EB">
                          <w:pPr>
                            <w:pStyle w:val="Framecontents"/>
                          </w:pP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Rámec4" o:spid="_x0000_s1034" type="#_x0000_t202" style="position:absolute;margin-left:85.05pt;margin-top:85.05pt;width:141.75pt;height:36.8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" filled="f" stroked="f">
              <v:textbox inset="0,0,0,0">
                <w:txbxContent>
                  <w:p w:rsidR="004234EB" w:rsidRDefault="004234EB">
                    <w:pPr>
                      <w:pStyle w:val="Framecontents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lang w:val="en-US" w:eastAsia="en-US" w:bidi="ar-SA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page">
            <wp:posOffset>5471641</wp:posOffset>
          </wp:positionH>
          <wp:positionV relativeFrom="page">
            <wp:posOffset>431642</wp:posOffset>
          </wp:positionV>
          <wp:extent cx="1619996" cy="630003"/>
          <wp:effectExtent l="0" t="0" r="0" b="0"/>
          <wp:wrapTopAndBottom/>
          <wp:docPr id="37" name="obrázky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>
                    <a:lum bright="-50000"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996" cy="630003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6897236</wp:posOffset>
              </wp:positionH>
              <wp:positionV relativeFrom="page">
                <wp:posOffset>5547244</wp:posOffset>
              </wp:positionV>
              <wp:extent cx="229230" cy="4236716"/>
              <wp:effectExtent l="0" t="0" r="18420" b="11434"/>
              <wp:wrapSquare wrapText="bothSides"/>
              <wp:docPr id="4" name="ict_headerconf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0" cy="4236716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4234EB" w:rsidRDefault="004234EB">
                          <w:pPr>
                            <w:pStyle w:val="Framecontents"/>
                            <w:jc w:val="right"/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pacing w:val="20"/>
                              <w:sz w:val="30"/>
                            </w:rPr>
                            <w:t xml:space="preserve">Pro vnitřní potřebu </w:t>
                          </w:r>
                          <w:r>
                            <w:rPr>
                              <w:rFonts w:ascii="Arial" w:hAnsi="Arial"/>
                              <w:i/>
                              <w:spacing w:val="20"/>
                              <w:sz w:val="20"/>
                            </w:rPr>
                            <w:t>(stupeň utajení Unicorn College)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ict_headerconf" o:spid="_x0000_s1035" type="#_x0000_t202" style="position:absolute;margin-left:543.1pt;margin-top:436.8pt;width:18.05pt;height:333.6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" filled="f" stroked="f">
              <v:textbox inset="0,0,0,0">
                <w:txbxContent>
                  <w:p w:rsidR="004234EB" w:rsidRDefault="004234EB">
                    <w:pPr>
                      <w:pStyle w:val="Framecontents"/>
                      <w:jc w:val="right"/>
                    </w:pPr>
                    <w:r>
                      <w:rPr>
                        <w:rFonts w:ascii="Arial" w:hAnsi="Arial"/>
                        <w:b/>
                        <w:i/>
                        <w:spacing w:val="20"/>
                        <w:sz w:val="30"/>
                      </w:rPr>
                      <w:t xml:space="preserve">Pro vnitřní potřebu </w:t>
                    </w:r>
                    <w:r>
                      <w:rPr>
                        <w:rFonts w:ascii="Arial" w:hAnsi="Arial"/>
                        <w:i/>
                        <w:spacing w:val="20"/>
                        <w:sz w:val="20"/>
                      </w:rPr>
                      <w:t>(stupeň utajení Unicorn College)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34EB" w:rsidRDefault="004234EB">
    <w:pPr>
      <w:pStyle w:val="Header"/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left</wp:align>
              </wp:positionH>
              <wp:positionV relativeFrom="page">
                <wp:posOffset>429369</wp:posOffset>
              </wp:positionV>
              <wp:extent cx="3538331" cy="628153"/>
              <wp:effectExtent l="0" t="0" r="5080" b="635"/>
              <wp:wrapTopAndBottom/>
              <wp:docPr id="9" name="Rámec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38331" cy="628153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4234EB" w:rsidRDefault="004234EB" w:rsidP="00B064ED">
                          <w:pPr>
                            <w:pStyle w:val="Framecontents"/>
                            <w:spacing w:after="907"/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</w:pPr>
                          <w:r w:rsidRPr="00B064ED"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 xml:space="preserve">Systém pro sledování </w:t>
                          </w:r>
                          <w:r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>a rezervace</w:t>
                          </w:r>
                          <w:r w:rsidRPr="00B064ED"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 xml:space="preserve"> garážových</w:t>
                          </w:r>
                          <w:r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 xml:space="preserve"> míst</w:t>
                          </w:r>
                          <w:r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br/>
                          </w:r>
                          <w:r w:rsidRPr="0065006C"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>Analýza po</w:t>
                          </w:r>
                          <w:r w:rsidRPr="0065006C">
                            <w:rPr>
                              <w:rFonts w:ascii="Arial" w:hAnsi="Arial" w:hint="eastAsia"/>
                              <w:color w:val="000000"/>
                              <w:sz w:val="20"/>
                              <w:szCs w:val="20"/>
                            </w:rPr>
                            <w:t>ž</w:t>
                          </w:r>
                          <w:r w:rsidRPr="0065006C">
                            <w:rPr>
                              <w:rFonts w:ascii="Arial" w:hAnsi="Arial"/>
                              <w:color w:val="000000"/>
                              <w:sz w:val="20"/>
                              <w:szCs w:val="20"/>
                            </w:rPr>
                            <w:t>adavk</w:t>
                          </w:r>
                          <w:r w:rsidRPr="0065006C">
                            <w:rPr>
                              <w:rFonts w:ascii="Arial" w:hAnsi="Arial" w:hint="eastAsia"/>
                              <w:color w:val="000000"/>
                              <w:sz w:val="20"/>
                              <w:szCs w:val="20"/>
                            </w:rPr>
                            <w:t>ů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0;margin-top:33.8pt;width:278.6pt;height:49.4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" filled="f" stroked="f">
              <v:textbox inset="0,0,0,0">
                <w:txbxContent>
                  <w:p w:rsidR="004234EB" w:rsidRDefault="004234EB" w:rsidP="00B064ED">
                    <w:pPr>
                      <w:pStyle w:val="Framecontents"/>
                      <w:spacing w:after="907"/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</w:pPr>
                    <w:r w:rsidRPr="00B064ED"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 xml:space="preserve">Systém pro sledování </w:t>
                    </w:r>
                    <w:r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>a rezervace</w:t>
                    </w:r>
                    <w:r w:rsidRPr="00B064ED"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 xml:space="preserve"> garážových</w:t>
                    </w:r>
                    <w:r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 xml:space="preserve"> míst</w:t>
                    </w:r>
                    <w:r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br/>
                    </w:r>
                    <w:r w:rsidRPr="0065006C"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>Analýza po</w:t>
                    </w:r>
                    <w:r w:rsidRPr="0065006C">
                      <w:rPr>
                        <w:rFonts w:ascii="Arial" w:hAnsi="Arial" w:hint="eastAsia"/>
                        <w:color w:val="000000"/>
                        <w:sz w:val="20"/>
                        <w:szCs w:val="20"/>
                      </w:rPr>
                      <w:t>ž</w:t>
                    </w:r>
                    <w:r w:rsidRPr="0065006C">
                      <w:rPr>
                        <w:rFonts w:ascii="Arial" w:hAnsi="Arial"/>
                        <w:color w:val="000000"/>
                        <w:sz w:val="20"/>
                        <w:szCs w:val="20"/>
                      </w:rPr>
                      <w:t>adavk</w:t>
                    </w:r>
                    <w:r w:rsidRPr="0065006C">
                      <w:rPr>
                        <w:rFonts w:ascii="Arial" w:hAnsi="Arial" w:hint="eastAsia"/>
                        <w:color w:val="000000"/>
                        <w:sz w:val="20"/>
                        <w:szCs w:val="20"/>
                      </w:rPr>
                      <w:t>ů</w:t>
                    </w:r>
                  </w:p>
                </w:txbxContent>
              </v:textbox>
              <w10:wrap type="topAndBottom" anchorx="margin" anchory="page"/>
            </v:shape>
          </w:pict>
        </mc:Fallback>
      </mc:AlternateContent>
    </w:r>
    <w:r>
      <w:rPr>
        <w:noProof/>
        <w:lang w:val="en-US" w:eastAsia="en-US" w:bidi="ar-SA"/>
      </w:rPr>
      <w:drawing>
        <wp:anchor distT="0" distB="0" distL="114300" distR="114300" simplePos="0" relativeHeight="251673600" behindDoc="1" locked="0" layoutInCell="1" allowOverlap="1" wp14:anchorId="209303A7">
          <wp:simplePos x="0" y="0"/>
          <wp:positionH relativeFrom="column">
            <wp:posOffset>4088047</wp:posOffset>
          </wp:positionH>
          <wp:positionV relativeFrom="paragraph">
            <wp:posOffset>381028</wp:posOffset>
          </wp:positionV>
          <wp:extent cx="1534160" cy="657860"/>
          <wp:effectExtent l="0" t="0" r="8890" b="8890"/>
          <wp:wrapTight wrapText="bothSides">
            <wp:wrapPolygon edited="0">
              <wp:start x="0" y="0"/>
              <wp:lineTo x="0" y="21266"/>
              <wp:lineTo x="21457" y="21266"/>
              <wp:lineTo x="21457" y="0"/>
              <wp:lineTo x="0" y="0"/>
            </wp:wrapPolygon>
          </wp:wrapTight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160" cy="657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6897236</wp:posOffset>
              </wp:positionH>
              <wp:positionV relativeFrom="page">
                <wp:posOffset>5547244</wp:posOffset>
              </wp:positionV>
              <wp:extent cx="229230" cy="4236716"/>
              <wp:effectExtent l="0" t="0" r="18420" b="11434"/>
              <wp:wrapSquare wrapText="bothSides"/>
              <wp:docPr id="12" name="ict_headerconf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0" cy="4236716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4234EB" w:rsidRDefault="004234EB">
                          <w:pPr>
                            <w:pStyle w:val="Framecontents"/>
                            <w:jc w:val="right"/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pacing w:val="20"/>
                              <w:sz w:val="30"/>
                            </w:rPr>
                            <w:t xml:space="preserve">Pro vnitřní potřebu </w:t>
                          </w:r>
                          <w:r>
                            <w:rPr>
                              <w:rFonts w:ascii="Arial" w:hAnsi="Arial"/>
                              <w:i/>
                              <w:spacing w:val="20"/>
                              <w:sz w:val="20"/>
                            </w:rPr>
                            <w:t>(stupeň utajení Unicorn College)</w:t>
                          </w:r>
                        </w:p>
                      </w:txbxContent>
                    </wps:txbx>
                    <wps:bodyPr vert="horz" wrap="square" lIns="0" tIns="0" rIns="0" bIns="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7" type="#_x0000_t202" style="position:absolute;margin-left:543.1pt;margin-top:436.8pt;width:18.05pt;height:333.6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" filled="f" stroked="f">
              <v:textbox inset="0,0,0,0">
                <w:txbxContent>
                  <w:p w:rsidR="004234EB" w:rsidRDefault="004234EB">
                    <w:pPr>
                      <w:pStyle w:val="Framecontents"/>
                      <w:jc w:val="right"/>
                    </w:pPr>
                    <w:r>
                      <w:rPr>
                        <w:rFonts w:ascii="Arial" w:hAnsi="Arial"/>
                        <w:b/>
                        <w:i/>
                        <w:spacing w:val="20"/>
                        <w:sz w:val="30"/>
                      </w:rPr>
                      <w:t xml:space="preserve">Pro vnitřní potřebu </w:t>
                    </w:r>
                    <w:r>
                      <w:rPr>
                        <w:rFonts w:ascii="Arial" w:hAnsi="Arial"/>
                        <w:i/>
                        <w:spacing w:val="20"/>
                        <w:sz w:val="20"/>
                      </w:rPr>
                      <w:t>(stupeň utajení Unicorn College)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F5E76"/>
    <w:multiLevelType w:val="hybridMultilevel"/>
    <w:tmpl w:val="3C14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4F16"/>
    <w:multiLevelType w:val="hybridMultilevel"/>
    <w:tmpl w:val="94A4BF4A"/>
    <w:lvl w:ilvl="0" w:tplc="793A2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13783"/>
    <w:multiLevelType w:val="hybridMultilevel"/>
    <w:tmpl w:val="62D0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10F60"/>
    <w:multiLevelType w:val="hybridMultilevel"/>
    <w:tmpl w:val="5DB0A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D41CE"/>
    <w:multiLevelType w:val="hybridMultilevel"/>
    <w:tmpl w:val="F4285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14CB"/>
    <w:multiLevelType w:val="hybridMultilevel"/>
    <w:tmpl w:val="2B9C6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2E20CA"/>
    <w:multiLevelType w:val="hybridMultilevel"/>
    <w:tmpl w:val="62D0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24C7C"/>
    <w:multiLevelType w:val="multilevel"/>
    <w:tmpl w:val="F0C40F60"/>
    <w:styleLink w:val="UNICommontextwithindents"/>
    <w:lvl w:ilvl="0">
      <w:numFmt w:val="bullet"/>
      <w:lvlText w:val="▪"/>
      <w:lvlJc w:val="left"/>
      <w:pPr>
        <w:ind w:left="176" w:hanging="176"/>
      </w:pPr>
      <w:rPr>
        <w:rFonts w:ascii="Arial Unicode MS" w:eastAsia="StarSymbol" w:hAnsi="Arial Unicode MS" w:cs="StarSymbol"/>
        <w:sz w:val="18"/>
        <w:szCs w:val="18"/>
      </w:rPr>
    </w:lvl>
    <w:lvl w:ilvl="1">
      <w:numFmt w:val="bullet"/>
      <w:lvlText w:val="-"/>
      <w:lvlJc w:val="left"/>
      <w:pPr>
        <w:ind w:left="340" w:hanging="164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-"/>
      <w:lvlJc w:val="left"/>
      <w:pPr>
        <w:ind w:left="510" w:hanging="17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-"/>
      <w:lvlJc w:val="left"/>
      <w:pPr>
        <w:ind w:left="686" w:hanging="176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-"/>
      <w:lvlJc w:val="left"/>
      <w:pPr>
        <w:ind w:left="856" w:hanging="176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-"/>
      <w:lvlJc w:val="left"/>
      <w:pPr>
        <w:ind w:left="1026" w:hanging="176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-"/>
      <w:lvlJc w:val="left"/>
      <w:pPr>
        <w:ind w:left="1196" w:hanging="176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-"/>
      <w:lvlJc w:val="left"/>
      <w:pPr>
        <w:ind w:left="1367" w:hanging="176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-"/>
      <w:lvlJc w:val="left"/>
      <w:pPr>
        <w:ind w:left="1537" w:hanging="176"/>
      </w:pPr>
      <w:rPr>
        <w:rFonts w:ascii="StarSymbol" w:eastAsia="StarSymbol" w:hAnsi="StarSymbol" w:cs="StarSymbol"/>
        <w:sz w:val="18"/>
        <w:szCs w:val="18"/>
      </w:rPr>
    </w:lvl>
  </w:abstractNum>
  <w:abstractNum w:abstractNumId="8" w15:restartNumberingAfterBreak="0">
    <w:nsid w:val="110109AA"/>
    <w:multiLevelType w:val="hybridMultilevel"/>
    <w:tmpl w:val="BBA0A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3235C"/>
    <w:multiLevelType w:val="hybridMultilevel"/>
    <w:tmpl w:val="C450B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52B89"/>
    <w:multiLevelType w:val="hybridMultilevel"/>
    <w:tmpl w:val="3C14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392D27"/>
    <w:multiLevelType w:val="hybridMultilevel"/>
    <w:tmpl w:val="76065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88346C"/>
    <w:multiLevelType w:val="multilevel"/>
    <w:tmpl w:val="C48E0BD4"/>
    <w:styleLink w:val="UNICommontextwithcharacterindents"/>
    <w:lvl w:ilvl="0">
      <w:start w:val="1"/>
      <w:numFmt w:val="lowerLetter"/>
      <w:lvlText w:val="%1)"/>
      <w:lvlJc w:val="left"/>
      <w:pPr>
        <w:ind w:left="283" w:hanging="283"/>
      </w:pPr>
    </w:lvl>
    <w:lvl w:ilvl="1">
      <w:numFmt w:val="bullet"/>
      <w:lvlText w:val="-"/>
      <w:lvlJc w:val="left"/>
      <w:pPr>
        <w:ind w:left="426" w:hanging="142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-"/>
      <w:lvlJc w:val="left"/>
      <w:pPr>
        <w:ind w:left="568" w:hanging="142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-"/>
      <w:lvlJc w:val="left"/>
      <w:pPr>
        <w:ind w:left="710" w:hanging="142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-"/>
      <w:lvlJc w:val="left"/>
      <w:pPr>
        <w:ind w:left="852" w:hanging="142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-"/>
      <w:lvlJc w:val="left"/>
      <w:pPr>
        <w:ind w:left="994" w:hanging="142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-"/>
      <w:lvlJc w:val="left"/>
      <w:pPr>
        <w:ind w:left="1136" w:hanging="142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-"/>
      <w:lvlJc w:val="left"/>
      <w:pPr>
        <w:ind w:left="1278" w:hanging="142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-"/>
      <w:lvlJc w:val="left"/>
      <w:pPr>
        <w:ind w:left="1420" w:hanging="142"/>
      </w:pPr>
      <w:rPr>
        <w:rFonts w:ascii="StarSymbol" w:eastAsia="StarSymbol" w:hAnsi="StarSymbol" w:cs="StarSymbol"/>
        <w:sz w:val="18"/>
        <w:szCs w:val="18"/>
      </w:rPr>
    </w:lvl>
  </w:abstractNum>
  <w:abstractNum w:abstractNumId="13" w15:restartNumberingAfterBreak="0">
    <w:nsid w:val="1C965B9C"/>
    <w:multiLevelType w:val="multilevel"/>
    <w:tmpl w:val="6BD8AB60"/>
    <w:styleLink w:val="Outline"/>
    <w:lvl w:ilvl="0">
      <w:start w:val="1"/>
      <w:numFmt w:val="decimal"/>
      <w:lvlText w:val="%1. "/>
      <w:lvlJc w:val="left"/>
    </w:lvl>
    <w:lvl w:ilvl="1">
      <w:start w:val="1"/>
      <w:numFmt w:val="decimal"/>
      <w:lvlText w:val="%1.%2 "/>
      <w:lvlJc w:val="left"/>
    </w:lvl>
    <w:lvl w:ilvl="2">
      <w:start w:val="1"/>
      <w:numFmt w:val="decimal"/>
      <w:lvlText w:val="%1.%2.%3 "/>
      <w:lvlJc w:val="left"/>
    </w:lvl>
    <w:lvl w:ilvl="3">
      <w:start w:val="1"/>
      <w:numFmt w:val="decimal"/>
      <w:lvlText w:val="%1.%2.%3.%4 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4" w15:restartNumberingAfterBreak="0">
    <w:nsid w:val="25E320EF"/>
    <w:multiLevelType w:val="hybridMultilevel"/>
    <w:tmpl w:val="A7AE5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C3CD4"/>
    <w:multiLevelType w:val="hybridMultilevel"/>
    <w:tmpl w:val="F5F08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F6291"/>
    <w:multiLevelType w:val="hybridMultilevel"/>
    <w:tmpl w:val="C450B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D5521F"/>
    <w:multiLevelType w:val="hybridMultilevel"/>
    <w:tmpl w:val="2B06C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8C38FD"/>
    <w:multiLevelType w:val="hybridMultilevel"/>
    <w:tmpl w:val="59A22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C4E50"/>
    <w:multiLevelType w:val="hybridMultilevel"/>
    <w:tmpl w:val="94A4BF4A"/>
    <w:lvl w:ilvl="0" w:tplc="793A2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E72EF"/>
    <w:multiLevelType w:val="hybridMultilevel"/>
    <w:tmpl w:val="AB94D0E6"/>
    <w:lvl w:ilvl="0" w:tplc="6DB2DCF2">
      <w:numFmt w:val="bullet"/>
      <w:lvlText w:val=""/>
      <w:lvlJc w:val="left"/>
      <w:pPr>
        <w:ind w:left="720" w:hanging="360"/>
      </w:pPr>
      <w:rPr>
        <w:rFonts w:ascii="Symbol" w:eastAsia="Lucida Sans Unicode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242D6A"/>
    <w:multiLevelType w:val="hybridMultilevel"/>
    <w:tmpl w:val="32E86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9C0056"/>
    <w:multiLevelType w:val="hybridMultilevel"/>
    <w:tmpl w:val="CE2A9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626D58"/>
    <w:multiLevelType w:val="hybridMultilevel"/>
    <w:tmpl w:val="3C14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8053A9"/>
    <w:multiLevelType w:val="hybridMultilevel"/>
    <w:tmpl w:val="94A4BF4A"/>
    <w:lvl w:ilvl="0" w:tplc="793A2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FE4D7C"/>
    <w:multiLevelType w:val="hybridMultilevel"/>
    <w:tmpl w:val="F5F08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DB2494"/>
    <w:multiLevelType w:val="hybridMultilevel"/>
    <w:tmpl w:val="2B06C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1A5F8A"/>
    <w:multiLevelType w:val="hybridMultilevel"/>
    <w:tmpl w:val="76065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86CD1"/>
    <w:multiLevelType w:val="hybridMultilevel"/>
    <w:tmpl w:val="59A22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626467"/>
    <w:multiLevelType w:val="hybridMultilevel"/>
    <w:tmpl w:val="61903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3C1379"/>
    <w:multiLevelType w:val="hybridMultilevel"/>
    <w:tmpl w:val="CE2A9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202B0"/>
    <w:multiLevelType w:val="hybridMultilevel"/>
    <w:tmpl w:val="62D0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A6082"/>
    <w:multiLevelType w:val="hybridMultilevel"/>
    <w:tmpl w:val="DBE6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A1F0D"/>
    <w:multiLevelType w:val="hybridMultilevel"/>
    <w:tmpl w:val="3C14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7C4550"/>
    <w:multiLevelType w:val="hybridMultilevel"/>
    <w:tmpl w:val="F4285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04E92"/>
    <w:multiLevelType w:val="hybridMultilevel"/>
    <w:tmpl w:val="330E2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511465"/>
    <w:multiLevelType w:val="hybridMultilevel"/>
    <w:tmpl w:val="3C14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E51AB0"/>
    <w:multiLevelType w:val="hybridMultilevel"/>
    <w:tmpl w:val="94A4BF4A"/>
    <w:lvl w:ilvl="0" w:tplc="793A2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211B21"/>
    <w:multiLevelType w:val="hybridMultilevel"/>
    <w:tmpl w:val="EE223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82D32"/>
    <w:multiLevelType w:val="hybridMultilevel"/>
    <w:tmpl w:val="3C14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612C85"/>
    <w:multiLevelType w:val="hybridMultilevel"/>
    <w:tmpl w:val="5DB0A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A08D1"/>
    <w:multiLevelType w:val="hybridMultilevel"/>
    <w:tmpl w:val="0B30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462A58"/>
    <w:multiLevelType w:val="hybridMultilevel"/>
    <w:tmpl w:val="09069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7D4E87"/>
    <w:multiLevelType w:val="hybridMultilevel"/>
    <w:tmpl w:val="8F8A14E8"/>
    <w:lvl w:ilvl="0" w:tplc="29F61658">
      <w:numFmt w:val="bullet"/>
      <w:lvlText w:val=""/>
      <w:lvlJc w:val="left"/>
      <w:pPr>
        <w:ind w:left="720" w:hanging="360"/>
      </w:pPr>
      <w:rPr>
        <w:rFonts w:ascii="Symbol" w:eastAsia="Lucida Sans Unicode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A94EC4"/>
    <w:multiLevelType w:val="hybridMultilevel"/>
    <w:tmpl w:val="DBE6A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32797C"/>
    <w:multiLevelType w:val="hybridMultilevel"/>
    <w:tmpl w:val="37F06498"/>
    <w:lvl w:ilvl="0" w:tplc="9F749D18">
      <w:start w:val="3"/>
      <w:numFmt w:val="bullet"/>
      <w:lvlText w:val="-"/>
      <w:lvlJc w:val="left"/>
      <w:pPr>
        <w:ind w:left="1080" w:hanging="360"/>
      </w:pPr>
      <w:rPr>
        <w:rFonts w:ascii="Times New Roman" w:eastAsia="Lucida Sans Unicode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8A225FB"/>
    <w:multiLevelType w:val="multilevel"/>
    <w:tmpl w:val="AD261C5C"/>
    <w:styleLink w:val="WWOutlineListStyle"/>
    <w:lvl w:ilvl="0">
      <w:start w:val="1"/>
      <w:numFmt w:val="decimal"/>
      <w:pStyle w:val="UNIHeading1"/>
      <w:lvlText w:val="%1. "/>
      <w:lvlJc w:val="left"/>
    </w:lvl>
    <w:lvl w:ilvl="1">
      <w:start w:val="1"/>
      <w:numFmt w:val="decimal"/>
      <w:pStyle w:val="UNIHeading2"/>
      <w:lvlText w:val="%1.%2 "/>
      <w:lvlJc w:val="left"/>
    </w:lvl>
    <w:lvl w:ilvl="2">
      <w:start w:val="1"/>
      <w:numFmt w:val="decimal"/>
      <w:pStyle w:val="UNIHeading3"/>
      <w:lvlText w:val="%1.%2.%3 "/>
      <w:lvlJc w:val="left"/>
    </w:lvl>
    <w:lvl w:ilvl="3">
      <w:start w:val="1"/>
      <w:numFmt w:val="decimal"/>
      <w:pStyle w:val="UNIHeading4"/>
      <w:lvlText w:val="%1.%2.%3.%4 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47" w15:restartNumberingAfterBreak="0">
    <w:nsid w:val="79395C10"/>
    <w:multiLevelType w:val="hybridMultilevel"/>
    <w:tmpl w:val="FB86F4CE"/>
    <w:lvl w:ilvl="0" w:tplc="741265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593F67"/>
    <w:multiLevelType w:val="hybridMultilevel"/>
    <w:tmpl w:val="0B30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96601A"/>
    <w:multiLevelType w:val="hybridMultilevel"/>
    <w:tmpl w:val="9E7A1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13"/>
  </w:num>
  <w:num w:numId="3">
    <w:abstractNumId w:val="7"/>
  </w:num>
  <w:num w:numId="4">
    <w:abstractNumId w:val="12"/>
  </w:num>
  <w:num w:numId="5">
    <w:abstractNumId w:val="20"/>
  </w:num>
  <w:num w:numId="6">
    <w:abstractNumId w:val="32"/>
  </w:num>
  <w:num w:numId="7">
    <w:abstractNumId w:val="48"/>
  </w:num>
  <w:num w:numId="8">
    <w:abstractNumId w:val="40"/>
  </w:num>
  <w:num w:numId="9">
    <w:abstractNumId w:val="23"/>
  </w:num>
  <w:num w:numId="10">
    <w:abstractNumId w:val="11"/>
  </w:num>
  <w:num w:numId="11">
    <w:abstractNumId w:val="17"/>
  </w:num>
  <w:num w:numId="12">
    <w:abstractNumId w:val="2"/>
  </w:num>
  <w:num w:numId="13">
    <w:abstractNumId w:val="18"/>
  </w:num>
  <w:num w:numId="14">
    <w:abstractNumId w:val="4"/>
  </w:num>
  <w:num w:numId="15">
    <w:abstractNumId w:val="15"/>
  </w:num>
  <w:num w:numId="16">
    <w:abstractNumId w:val="10"/>
  </w:num>
  <w:num w:numId="17">
    <w:abstractNumId w:val="3"/>
  </w:num>
  <w:num w:numId="18">
    <w:abstractNumId w:val="41"/>
  </w:num>
  <w:num w:numId="19">
    <w:abstractNumId w:val="45"/>
  </w:num>
  <w:num w:numId="20">
    <w:abstractNumId w:val="30"/>
  </w:num>
  <w:num w:numId="21">
    <w:abstractNumId w:val="16"/>
  </w:num>
  <w:num w:numId="22">
    <w:abstractNumId w:val="22"/>
  </w:num>
  <w:num w:numId="23">
    <w:abstractNumId w:val="9"/>
  </w:num>
  <w:num w:numId="24">
    <w:abstractNumId w:val="5"/>
  </w:num>
  <w:num w:numId="25">
    <w:abstractNumId w:val="49"/>
  </w:num>
  <w:num w:numId="26">
    <w:abstractNumId w:val="35"/>
  </w:num>
  <w:num w:numId="27">
    <w:abstractNumId w:val="21"/>
  </w:num>
  <w:num w:numId="28">
    <w:abstractNumId w:val="29"/>
  </w:num>
  <w:num w:numId="29">
    <w:abstractNumId w:val="14"/>
  </w:num>
  <w:num w:numId="30">
    <w:abstractNumId w:val="38"/>
  </w:num>
  <w:num w:numId="31">
    <w:abstractNumId w:val="43"/>
  </w:num>
  <w:num w:numId="32">
    <w:abstractNumId w:val="19"/>
  </w:num>
  <w:num w:numId="33">
    <w:abstractNumId w:val="37"/>
  </w:num>
  <w:num w:numId="34">
    <w:abstractNumId w:val="1"/>
  </w:num>
  <w:num w:numId="35">
    <w:abstractNumId w:val="24"/>
  </w:num>
  <w:num w:numId="36">
    <w:abstractNumId w:val="31"/>
  </w:num>
  <w:num w:numId="37">
    <w:abstractNumId w:val="6"/>
  </w:num>
  <w:num w:numId="38">
    <w:abstractNumId w:val="28"/>
  </w:num>
  <w:num w:numId="39">
    <w:abstractNumId w:val="8"/>
  </w:num>
  <w:num w:numId="40">
    <w:abstractNumId w:val="25"/>
  </w:num>
  <w:num w:numId="41">
    <w:abstractNumId w:val="34"/>
  </w:num>
  <w:num w:numId="42">
    <w:abstractNumId w:val="47"/>
  </w:num>
  <w:num w:numId="43">
    <w:abstractNumId w:val="33"/>
  </w:num>
  <w:num w:numId="44">
    <w:abstractNumId w:val="39"/>
  </w:num>
  <w:num w:numId="45">
    <w:abstractNumId w:val="36"/>
  </w:num>
  <w:num w:numId="46">
    <w:abstractNumId w:val="27"/>
  </w:num>
  <w:num w:numId="47">
    <w:abstractNumId w:val="0"/>
  </w:num>
  <w:num w:numId="48">
    <w:abstractNumId w:val="26"/>
  </w:num>
  <w:num w:numId="49">
    <w:abstractNumId w:val="44"/>
  </w:num>
  <w:num w:numId="50">
    <w:abstractNumId w:val="4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09"/>
  <w:autoHyphenation/>
  <w:characterSpacingControl w:val="doNotCompress"/>
  <w:hdrShapeDefaults>
    <o:shapedefaults v:ext="edit" spidmax="43009">
      <o:colormenu v:ext="edit" shadow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1E4"/>
    <w:rsid w:val="00016B38"/>
    <w:rsid w:val="00026362"/>
    <w:rsid w:val="00027182"/>
    <w:rsid w:val="00033E62"/>
    <w:rsid w:val="000349A0"/>
    <w:rsid w:val="000425A7"/>
    <w:rsid w:val="00042974"/>
    <w:rsid w:val="0004582D"/>
    <w:rsid w:val="000612AF"/>
    <w:rsid w:val="000622ED"/>
    <w:rsid w:val="00085B8A"/>
    <w:rsid w:val="000900A6"/>
    <w:rsid w:val="00090E97"/>
    <w:rsid w:val="00090F43"/>
    <w:rsid w:val="00093469"/>
    <w:rsid w:val="000A4C4F"/>
    <w:rsid w:val="000B5712"/>
    <w:rsid w:val="000C334E"/>
    <w:rsid w:val="000D0850"/>
    <w:rsid w:val="000D3484"/>
    <w:rsid w:val="000F46C8"/>
    <w:rsid w:val="000F718E"/>
    <w:rsid w:val="001039B0"/>
    <w:rsid w:val="00103E9E"/>
    <w:rsid w:val="0010678E"/>
    <w:rsid w:val="00107DFE"/>
    <w:rsid w:val="00115A75"/>
    <w:rsid w:val="00124BB2"/>
    <w:rsid w:val="00125A5E"/>
    <w:rsid w:val="00131A11"/>
    <w:rsid w:val="001334BF"/>
    <w:rsid w:val="00135A3F"/>
    <w:rsid w:val="001376FC"/>
    <w:rsid w:val="001441FC"/>
    <w:rsid w:val="001453C4"/>
    <w:rsid w:val="00147B39"/>
    <w:rsid w:val="00152B85"/>
    <w:rsid w:val="001546C2"/>
    <w:rsid w:val="00154944"/>
    <w:rsid w:val="00161CEE"/>
    <w:rsid w:val="00170D6D"/>
    <w:rsid w:val="00183903"/>
    <w:rsid w:val="00187626"/>
    <w:rsid w:val="00187BAE"/>
    <w:rsid w:val="00190CF0"/>
    <w:rsid w:val="00191842"/>
    <w:rsid w:val="00191A31"/>
    <w:rsid w:val="00191D3A"/>
    <w:rsid w:val="001B0D8D"/>
    <w:rsid w:val="001B62D9"/>
    <w:rsid w:val="001C06CB"/>
    <w:rsid w:val="001D0D3A"/>
    <w:rsid w:val="001D45E1"/>
    <w:rsid w:val="001F6C69"/>
    <w:rsid w:val="001F6E83"/>
    <w:rsid w:val="00205B55"/>
    <w:rsid w:val="00233411"/>
    <w:rsid w:val="00237D02"/>
    <w:rsid w:val="00243033"/>
    <w:rsid w:val="0026376E"/>
    <w:rsid w:val="00264FC6"/>
    <w:rsid w:val="0027217C"/>
    <w:rsid w:val="00286144"/>
    <w:rsid w:val="002910F2"/>
    <w:rsid w:val="00294243"/>
    <w:rsid w:val="002965E6"/>
    <w:rsid w:val="002A1DEE"/>
    <w:rsid w:val="002A1F51"/>
    <w:rsid w:val="002A2B54"/>
    <w:rsid w:val="002B1924"/>
    <w:rsid w:val="002B1C7F"/>
    <w:rsid w:val="002C1753"/>
    <w:rsid w:val="002D2213"/>
    <w:rsid w:val="002D7D2E"/>
    <w:rsid w:val="002E4401"/>
    <w:rsid w:val="002E4A00"/>
    <w:rsid w:val="003127E0"/>
    <w:rsid w:val="00312CC0"/>
    <w:rsid w:val="00314BAA"/>
    <w:rsid w:val="00316F69"/>
    <w:rsid w:val="0032115D"/>
    <w:rsid w:val="00321E6C"/>
    <w:rsid w:val="00325375"/>
    <w:rsid w:val="00331C09"/>
    <w:rsid w:val="00337CA1"/>
    <w:rsid w:val="003416F3"/>
    <w:rsid w:val="00360BBE"/>
    <w:rsid w:val="003704FB"/>
    <w:rsid w:val="00373506"/>
    <w:rsid w:val="00386481"/>
    <w:rsid w:val="00387495"/>
    <w:rsid w:val="003972DB"/>
    <w:rsid w:val="00397EB1"/>
    <w:rsid w:val="003A46C5"/>
    <w:rsid w:val="003A6713"/>
    <w:rsid w:val="003B0B0D"/>
    <w:rsid w:val="003C17C9"/>
    <w:rsid w:val="003D2C1A"/>
    <w:rsid w:val="003E5882"/>
    <w:rsid w:val="003E5F02"/>
    <w:rsid w:val="003F4EF2"/>
    <w:rsid w:val="003F59F8"/>
    <w:rsid w:val="00402B52"/>
    <w:rsid w:val="00403331"/>
    <w:rsid w:val="00411D83"/>
    <w:rsid w:val="00416B4A"/>
    <w:rsid w:val="004213A5"/>
    <w:rsid w:val="004234EB"/>
    <w:rsid w:val="00425E5A"/>
    <w:rsid w:val="00430EC6"/>
    <w:rsid w:val="004343D0"/>
    <w:rsid w:val="00434981"/>
    <w:rsid w:val="004363AA"/>
    <w:rsid w:val="00452467"/>
    <w:rsid w:val="004538FB"/>
    <w:rsid w:val="00464759"/>
    <w:rsid w:val="00467C18"/>
    <w:rsid w:val="00490393"/>
    <w:rsid w:val="00496A0A"/>
    <w:rsid w:val="004A0C39"/>
    <w:rsid w:val="004B66B3"/>
    <w:rsid w:val="004C5838"/>
    <w:rsid w:val="004D2999"/>
    <w:rsid w:val="004D3FDA"/>
    <w:rsid w:val="004D75E5"/>
    <w:rsid w:val="004E1848"/>
    <w:rsid w:val="004F590F"/>
    <w:rsid w:val="00512515"/>
    <w:rsid w:val="00512F3A"/>
    <w:rsid w:val="005252EC"/>
    <w:rsid w:val="005256BA"/>
    <w:rsid w:val="0052731B"/>
    <w:rsid w:val="005372FE"/>
    <w:rsid w:val="0054147B"/>
    <w:rsid w:val="0055175E"/>
    <w:rsid w:val="00554367"/>
    <w:rsid w:val="00555748"/>
    <w:rsid w:val="005561D2"/>
    <w:rsid w:val="00556BF2"/>
    <w:rsid w:val="005659AD"/>
    <w:rsid w:val="00586610"/>
    <w:rsid w:val="005915E0"/>
    <w:rsid w:val="0059380B"/>
    <w:rsid w:val="00595B02"/>
    <w:rsid w:val="005A07BA"/>
    <w:rsid w:val="005A6DD6"/>
    <w:rsid w:val="005B0E32"/>
    <w:rsid w:val="005B0FC4"/>
    <w:rsid w:val="005D28FC"/>
    <w:rsid w:val="005D51D3"/>
    <w:rsid w:val="005F4D4E"/>
    <w:rsid w:val="005F7278"/>
    <w:rsid w:val="0060323F"/>
    <w:rsid w:val="0061305A"/>
    <w:rsid w:val="0061354E"/>
    <w:rsid w:val="006271EC"/>
    <w:rsid w:val="00632C88"/>
    <w:rsid w:val="00637159"/>
    <w:rsid w:val="00642DC1"/>
    <w:rsid w:val="0065006C"/>
    <w:rsid w:val="0065166F"/>
    <w:rsid w:val="00654074"/>
    <w:rsid w:val="00654303"/>
    <w:rsid w:val="006721E4"/>
    <w:rsid w:val="0068765A"/>
    <w:rsid w:val="00696C3F"/>
    <w:rsid w:val="006A1257"/>
    <w:rsid w:val="006A6F83"/>
    <w:rsid w:val="006C41E2"/>
    <w:rsid w:val="006C5726"/>
    <w:rsid w:val="006E20B3"/>
    <w:rsid w:val="006E79E2"/>
    <w:rsid w:val="006F1344"/>
    <w:rsid w:val="006F44D4"/>
    <w:rsid w:val="006F7A27"/>
    <w:rsid w:val="007001AE"/>
    <w:rsid w:val="00722079"/>
    <w:rsid w:val="007363FD"/>
    <w:rsid w:val="0075517C"/>
    <w:rsid w:val="00760B37"/>
    <w:rsid w:val="00764533"/>
    <w:rsid w:val="0076458A"/>
    <w:rsid w:val="00765DD6"/>
    <w:rsid w:val="00766109"/>
    <w:rsid w:val="007705DA"/>
    <w:rsid w:val="00772D67"/>
    <w:rsid w:val="00772F61"/>
    <w:rsid w:val="0077415D"/>
    <w:rsid w:val="007A0889"/>
    <w:rsid w:val="007A1BCB"/>
    <w:rsid w:val="007B07DF"/>
    <w:rsid w:val="007B0FCD"/>
    <w:rsid w:val="007B69A7"/>
    <w:rsid w:val="007C1064"/>
    <w:rsid w:val="007C375C"/>
    <w:rsid w:val="007D0536"/>
    <w:rsid w:val="007D417E"/>
    <w:rsid w:val="007E0C40"/>
    <w:rsid w:val="008054C9"/>
    <w:rsid w:val="00805B8B"/>
    <w:rsid w:val="008072C7"/>
    <w:rsid w:val="00822DD4"/>
    <w:rsid w:val="00832211"/>
    <w:rsid w:val="00832E66"/>
    <w:rsid w:val="008425D4"/>
    <w:rsid w:val="00842C3C"/>
    <w:rsid w:val="0085283D"/>
    <w:rsid w:val="00873D09"/>
    <w:rsid w:val="0087521F"/>
    <w:rsid w:val="00894576"/>
    <w:rsid w:val="008A3976"/>
    <w:rsid w:val="008B20F5"/>
    <w:rsid w:val="008B37C6"/>
    <w:rsid w:val="008D1E2C"/>
    <w:rsid w:val="008F0EDF"/>
    <w:rsid w:val="008F5E4D"/>
    <w:rsid w:val="008F6CC8"/>
    <w:rsid w:val="0090672D"/>
    <w:rsid w:val="00910DAE"/>
    <w:rsid w:val="00912866"/>
    <w:rsid w:val="00914E7F"/>
    <w:rsid w:val="009157D8"/>
    <w:rsid w:val="00915BBE"/>
    <w:rsid w:val="00916E56"/>
    <w:rsid w:val="00925B72"/>
    <w:rsid w:val="00936F87"/>
    <w:rsid w:val="00944FC7"/>
    <w:rsid w:val="0095276C"/>
    <w:rsid w:val="00956E96"/>
    <w:rsid w:val="00961AAB"/>
    <w:rsid w:val="009639FC"/>
    <w:rsid w:val="009656C6"/>
    <w:rsid w:val="00966254"/>
    <w:rsid w:val="0099418F"/>
    <w:rsid w:val="009A1CD3"/>
    <w:rsid w:val="009A3817"/>
    <w:rsid w:val="009A5AD6"/>
    <w:rsid w:val="009C5422"/>
    <w:rsid w:val="009D044B"/>
    <w:rsid w:val="009D3F40"/>
    <w:rsid w:val="009E79E1"/>
    <w:rsid w:val="009F00BC"/>
    <w:rsid w:val="009F1CD7"/>
    <w:rsid w:val="009F5DD8"/>
    <w:rsid w:val="00A07FFA"/>
    <w:rsid w:val="00A146F9"/>
    <w:rsid w:val="00A16D0E"/>
    <w:rsid w:val="00A20651"/>
    <w:rsid w:val="00A25759"/>
    <w:rsid w:val="00A257D9"/>
    <w:rsid w:val="00A3313B"/>
    <w:rsid w:val="00A62AB8"/>
    <w:rsid w:val="00A70152"/>
    <w:rsid w:val="00A852B7"/>
    <w:rsid w:val="00A93694"/>
    <w:rsid w:val="00A9595A"/>
    <w:rsid w:val="00A97561"/>
    <w:rsid w:val="00AD29CC"/>
    <w:rsid w:val="00AD4B80"/>
    <w:rsid w:val="00AE16F7"/>
    <w:rsid w:val="00AE2B1E"/>
    <w:rsid w:val="00B031FD"/>
    <w:rsid w:val="00B05A2C"/>
    <w:rsid w:val="00B064ED"/>
    <w:rsid w:val="00B105DB"/>
    <w:rsid w:val="00B13D75"/>
    <w:rsid w:val="00B15F44"/>
    <w:rsid w:val="00B25229"/>
    <w:rsid w:val="00B32DD1"/>
    <w:rsid w:val="00B32E83"/>
    <w:rsid w:val="00B37B17"/>
    <w:rsid w:val="00B50AB6"/>
    <w:rsid w:val="00B51C31"/>
    <w:rsid w:val="00B538DB"/>
    <w:rsid w:val="00B706EE"/>
    <w:rsid w:val="00B70786"/>
    <w:rsid w:val="00B81AD3"/>
    <w:rsid w:val="00B9554E"/>
    <w:rsid w:val="00BA1F1F"/>
    <w:rsid w:val="00BA24F9"/>
    <w:rsid w:val="00BA36E2"/>
    <w:rsid w:val="00BC6136"/>
    <w:rsid w:val="00BD34A9"/>
    <w:rsid w:val="00BD63A0"/>
    <w:rsid w:val="00BE2EB0"/>
    <w:rsid w:val="00BF0673"/>
    <w:rsid w:val="00BF3E14"/>
    <w:rsid w:val="00C01F42"/>
    <w:rsid w:val="00C0314C"/>
    <w:rsid w:val="00C07313"/>
    <w:rsid w:val="00C15ED9"/>
    <w:rsid w:val="00C1732C"/>
    <w:rsid w:val="00C21C71"/>
    <w:rsid w:val="00C27BF5"/>
    <w:rsid w:val="00C27E5C"/>
    <w:rsid w:val="00C312FC"/>
    <w:rsid w:val="00C36EBE"/>
    <w:rsid w:val="00C43787"/>
    <w:rsid w:val="00C55FB9"/>
    <w:rsid w:val="00C56F92"/>
    <w:rsid w:val="00C57997"/>
    <w:rsid w:val="00C62524"/>
    <w:rsid w:val="00C71E39"/>
    <w:rsid w:val="00C852C3"/>
    <w:rsid w:val="00C91BD1"/>
    <w:rsid w:val="00C94A13"/>
    <w:rsid w:val="00CA0AE7"/>
    <w:rsid w:val="00CA2642"/>
    <w:rsid w:val="00CB4DAD"/>
    <w:rsid w:val="00CB5EC1"/>
    <w:rsid w:val="00CC718C"/>
    <w:rsid w:val="00CD1CE9"/>
    <w:rsid w:val="00CD4D9B"/>
    <w:rsid w:val="00CD505F"/>
    <w:rsid w:val="00CF65C6"/>
    <w:rsid w:val="00D11EF4"/>
    <w:rsid w:val="00D12097"/>
    <w:rsid w:val="00D13391"/>
    <w:rsid w:val="00D178EA"/>
    <w:rsid w:val="00D17A85"/>
    <w:rsid w:val="00D320A3"/>
    <w:rsid w:val="00D326A7"/>
    <w:rsid w:val="00D37B23"/>
    <w:rsid w:val="00D437FE"/>
    <w:rsid w:val="00D56BB1"/>
    <w:rsid w:val="00D707ED"/>
    <w:rsid w:val="00D86150"/>
    <w:rsid w:val="00DB38B7"/>
    <w:rsid w:val="00DB7695"/>
    <w:rsid w:val="00DC52BB"/>
    <w:rsid w:val="00E009FA"/>
    <w:rsid w:val="00E021B4"/>
    <w:rsid w:val="00E06638"/>
    <w:rsid w:val="00E12290"/>
    <w:rsid w:val="00E20990"/>
    <w:rsid w:val="00E23202"/>
    <w:rsid w:val="00E2376B"/>
    <w:rsid w:val="00E27D70"/>
    <w:rsid w:val="00E42624"/>
    <w:rsid w:val="00E42798"/>
    <w:rsid w:val="00E4400E"/>
    <w:rsid w:val="00E440A2"/>
    <w:rsid w:val="00E45728"/>
    <w:rsid w:val="00E4656E"/>
    <w:rsid w:val="00E47EA1"/>
    <w:rsid w:val="00E47F5A"/>
    <w:rsid w:val="00E564A5"/>
    <w:rsid w:val="00E617DD"/>
    <w:rsid w:val="00E666A1"/>
    <w:rsid w:val="00E729D3"/>
    <w:rsid w:val="00E8482D"/>
    <w:rsid w:val="00E91BD3"/>
    <w:rsid w:val="00EA032E"/>
    <w:rsid w:val="00EA2C5C"/>
    <w:rsid w:val="00EA52C3"/>
    <w:rsid w:val="00EA682C"/>
    <w:rsid w:val="00EA7AC7"/>
    <w:rsid w:val="00ED25EA"/>
    <w:rsid w:val="00EF1C8F"/>
    <w:rsid w:val="00F00E72"/>
    <w:rsid w:val="00F02E5A"/>
    <w:rsid w:val="00F03C40"/>
    <w:rsid w:val="00F06A43"/>
    <w:rsid w:val="00F07525"/>
    <w:rsid w:val="00F2338C"/>
    <w:rsid w:val="00F241A5"/>
    <w:rsid w:val="00F46A45"/>
    <w:rsid w:val="00F52914"/>
    <w:rsid w:val="00F57115"/>
    <w:rsid w:val="00F664EE"/>
    <w:rsid w:val="00F7484E"/>
    <w:rsid w:val="00F834BE"/>
    <w:rsid w:val="00F84BAB"/>
    <w:rsid w:val="00F91F71"/>
    <w:rsid w:val="00F97A5D"/>
    <w:rsid w:val="00FA353D"/>
    <w:rsid w:val="00FA7470"/>
    <w:rsid w:val="00FB153C"/>
    <w:rsid w:val="00FC2CEA"/>
    <w:rsid w:val="00FC3169"/>
    <w:rsid w:val="00FF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>
      <o:colormenu v:ext="edit" shadowcolor="none"/>
    </o:shapedefaults>
    <o:shapelayout v:ext="edit">
      <o:idmap v:ext="edit" data="1"/>
    </o:shapelayout>
  </w:shapeDefaults>
  <w:decimalSymbol w:val="."/>
  <w:listSeparator w:val=","/>
  <w15:docId w15:val="{F1FFE3C0-123B-4999-8018-E0582B8C9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Lucida Sans Unicode" w:hAnsi="Times New Roman" w:cs="Tahoma"/>
        <w:kern w:val="3"/>
        <w:sz w:val="24"/>
        <w:szCs w:val="24"/>
        <w:lang w:val="cs-CZ" w:eastAsia="cs-CZ" w:bidi="cs-CZ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32211"/>
    <w:pPr>
      <w:suppressAutoHyphens/>
    </w:pPr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Heading3">
    <w:name w:val="heading 3"/>
    <w:basedOn w:val="Heading"/>
    <w:next w:val="Textbody"/>
    <w:pPr>
      <w:outlineLvl w:val="2"/>
    </w:pPr>
    <w:rPr>
      <w:b/>
      <w:bCs/>
    </w:rPr>
  </w:style>
  <w:style w:type="paragraph" w:styleId="Heading5">
    <w:name w:val="heading 5"/>
    <w:basedOn w:val="Heading"/>
    <w:next w:val="Textbody"/>
    <w:pPr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pPr>
      <w:numPr>
        <w:numId w:val="1"/>
      </w:numPr>
    </w:pPr>
  </w:style>
  <w:style w:type="paragraph" w:customStyle="1" w:styleId="UNIHeading1">
    <w:name w:val="UNI Heading 1"/>
    <w:basedOn w:val="Heading"/>
    <w:next w:val="UNINormalParagraph"/>
    <w:pPr>
      <w:pageBreakBefore/>
      <w:numPr>
        <w:numId w:val="1"/>
      </w:numPr>
      <w:spacing w:before="0" w:after="454"/>
      <w:outlineLvl w:val="0"/>
    </w:pPr>
    <w:rPr>
      <w:b/>
      <w:caps/>
      <w:color w:val="002868"/>
      <w:spacing w:val="10"/>
      <w:sz w:val="30"/>
    </w:rPr>
  </w:style>
  <w:style w:type="paragraph" w:customStyle="1" w:styleId="UNIHeading2">
    <w:name w:val="UNI Heading 2"/>
    <w:basedOn w:val="Heading"/>
    <w:next w:val="UNINormalParagraph"/>
    <w:pPr>
      <w:numPr>
        <w:ilvl w:val="1"/>
        <w:numId w:val="1"/>
      </w:numPr>
      <w:spacing w:before="454" w:after="340"/>
      <w:outlineLvl w:val="1"/>
    </w:pPr>
    <w:rPr>
      <w:b/>
      <w:color w:val="002868"/>
      <w:spacing w:val="10"/>
      <w:sz w:val="30"/>
    </w:rPr>
  </w:style>
  <w:style w:type="paragraph" w:customStyle="1" w:styleId="UNIHeading3">
    <w:name w:val="UNI Heading 3"/>
    <w:basedOn w:val="Heading"/>
    <w:next w:val="UNINormalParagraph"/>
    <w:pPr>
      <w:numPr>
        <w:ilvl w:val="2"/>
        <w:numId w:val="1"/>
      </w:numPr>
      <w:spacing w:before="340" w:after="227"/>
      <w:outlineLvl w:val="2"/>
    </w:pPr>
    <w:rPr>
      <w:b/>
      <w:color w:val="002868"/>
      <w:spacing w:val="10"/>
      <w:sz w:val="24"/>
    </w:rPr>
  </w:style>
  <w:style w:type="paragraph" w:customStyle="1" w:styleId="UNIHeading4">
    <w:name w:val="UNI Heading 4"/>
    <w:basedOn w:val="Heading"/>
    <w:next w:val="UNINormalParagraph"/>
    <w:pPr>
      <w:numPr>
        <w:ilvl w:val="3"/>
        <w:numId w:val="1"/>
      </w:numPr>
      <w:spacing w:before="113" w:after="113"/>
      <w:outlineLvl w:val="3"/>
    </w:pPr>
    <w:rPr>
      <w:color w:val="000000"/>
      <w:spacing w:val="10"/>
      <w:sz w:val="24"/>
    </w:rPr>
  </w:style>
  <w:style w:type="paragraph" w:customStyle="1" w:styleId="Standard">
    <w:name w:val="Standard"/>
    <w:pPr>
      <w:suppressAutoHyphens/>
    </w:p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styleId="List">
    <w:name w:val="List"/>
    <w:basedOn w:val="Textbody"/>
  </w:style>
  <w:style w:type="paragraph" w:styleId="Header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ooter">
    <w:name w:val="footer"/>
    <w:basedOn w:val="Standard"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Standard"/>
    <w:pPr>
      <w:keepLines/>
      <w:suppressLineNumbers/>
    </w:pPr>
    <w:rPr>
      <w:rFonts w:ascii="Arial" w:hAnsi="Arial"/>
      <w:sz w:val="20"/>
    </w:rPr>
  </w:style>
  <w:style w:type="paragraph" w:customStyle="1" w:styleId="TableHeading">
    <w:name w:val="Table Heading"/>
    <w:basedOn w:val="TableContents"/>
    <w:pPr>
      <w:keepNext/>
      <w:jc w:val="center"/>
    </w:pPr>
    <w:rPr>
      <w:b/>
      <w:bCs/>
      <w:i/>
      <w:iCs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Framecontents">
    <w:name w:val="Frame contents"/>
    <w:basedOn w:val="Textbody"/>
  </w:style>
  <w:style w:type="paragraph" w:customStyle="1" w:styleId="Index">
    <w:name w:val="Index"/>
    <w:basedOn w:val="Standard"/>
    <w:pPr>
      <w:suppressLineNumbers/>
    </w:pPr>
  </w:style>
  <w:style w:type="paragraph" w:styleId="Index1">
    <w:name w:val="index 1"/>
    <w:basedOn w:val="Index"/>
  </w:style>
  <w:style w:type="paragraph" w:customStyle="1" w:styleId="Contents1">
    <w:name w:val="Contents 1"/>
    <w:basedOn w:val="Index"/>
    <w:pPr>
      <w:tabs>
        <w:tab w:val="right" w:leader="dot" w:pos="9637"/>
      </w:tabs>
    </w:pPr>
  </w:style>
  <w:style w:type="paragraph" w:customStyle="1" w:styleId="Contents2">
    <w:name w:val="Contents 2"/>
    <w:basedOn w:val="Index"/>
    <w:pPr>
      <w:tabs>
        <w:tab w:val="right" w:leader="dot" w:pos="9637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9637"/>
      </w:tabs>
      <w:ind w:left="566"/>
    </w:pPr>
  </w:style>
  <w:style w:type="paragraph" w:customStyle="1" w:styleId="Contents5">
    <w:name w:val="Contents 5"/>
    <w:basedOn w:val="Index"/>
    <w:pPr>
      <w:tabs>
        <w:tab w:val="right" w:leader="dot" w:pos="9637"/>
      </w:tabs>
      <w:ind w:left="1132"/>
    </w:pPr>
  </w:style>
  <w:style w:type="paragraph" w:customStyle="1" w:styleId="Contents6">
    <w:name w:val="Contents 6"/>
    <w:basedOn w:val="Index"/>
    <w:pPr>
      <w:tabs>
        <w:tab w:val="right" w:leader="dot" w:pos="9637"/>
      </w:tabs>
      <w:ind w:left="1415"/>
    </w:pPr>
  </w:style>
  <w:style w:type="paragraph" w:customStyle="1" w:styleId="Contents7">
    <w:name w:val="Contents 7"/>
    <w:basedOn w:val="Index"/>
    <w:pPr>
      <w:tabs>
        <w:tab w:val="right" w:leader="dot" w:pos="9637"/>
      </w:tabs>
      <w:ind w:left="1698"/>
    </w:pPr>
  </w:style>
  <w:style w:type="paragraph" w:customStyle="1" w:styleId="Contents8">
    <w:name w:val="Contents 8"/>
    <w:basedOn w:val="Index"/>
    <w:pPr>
      <w:tabs>
        <w:tab w:val="right" w:leader="dot" w:pos="9637"/>
      </w:tabs>
      <w:ind w:left="1981"/>
    </w:pPr>
  </w:style>
  <w:style w:type="paragraph" w:customStyle="1" w:styleId="Contents9">
    <w:name w:val="Contents 9"/>
    <w:basedOn w:val="Index"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UNIContent1">
    <w:name w:val="UNI Content 1"/>
    <w:basedOn w:val="Index"/>
    <w:pPr>
      <w:tabs>
        <w:tab w:val="right" w:pos="9638"/>
      </w:tabs>
      <w:jc w:val="both"/>
    </w:pPr>
    <w:rPr>
      <w:rFonts w:ascii="Arial" w:hAnsi="Arial"/>
      <w:color w:val="000000"/>
      <w:spacing w:val="10"/>
      <w:sz w:val="20"/>
    </w:rPr>
  </w:style>
  <w:style w:type="paragraph" w:customStyle="1" w:styleId="UNIContent2">
    <w:name w:val="UNI Content 2"/>
    <w:basedOn w:val="Index"/>
    <w:pPr>
      <w:tabs>
        <w:tab w:val="right" w:pos="9694"/>
      </w:tabs>
      <w:ind w:left="340"/>
      <w:jc w:val="both"/>
    </w:pPr>
    <w:rPr>
      <w:rFonts w:ascii="Arial" w:hAnsi="Arial"/>
      <w:color w:val="000000"/>
      <w:spacing w:val="10"/>
      <w:sz w:val="20"/>
    </w:rPr>
  </w:style>
  <w:style w:type="paragraph" w:customStyle="1" w:styleId="UNIContent3">
    <w:name w:val="UNI Content 3"/>
    <w:basedOn w:val="Index"/>
    <w:pPr>
      <w:tabs>
        <w:tab w:val="right" w:pos="9751"/>
      </w:tabs>
      <w:ind w:left="680"/>
      <w:jc w:val="both"/>
    </w:pPr>
    <w:rPr>
      <w:rFonts w:ascii="Arial" w:hAnsi="Arial"/>
      <w:color w:val="000000"/>
      <w:spacing w:val="10"/>
      <w:sz w:val="20"/>
    </w:rPr>
  </w:style>
  <w:style w:type="paragraph" w:customStyle="1" w:styleId="UNINormalParagraph">
    <w:name w:val="UNI Normal Paragraph"/>
    <w:basedOn w:val="Standard"/>
    <w:pPr>
      <w:widowControl/>
      <w:suppressAutoHyphens w:val="0"/>
      <w:spacing w:after="113" w:line="278" w:lineRule="atLeast"/>
      <w:jc w:val="both"/>
    </w:pPr>
    <w:rPr>
      <w:rFonts w:ascii="Arial" w:hAnsi="Arial"/>
      <w:color w:val="000000"/>
      <w:sz w:val="20"/>
    </w:rPr>
  </w:style>
  <w:style w:type="paragraph" w:customStyle="1" w:styleId="UNISourceCode">
    <w:name w:val="UNI Source Code"/>
    <w:pPr>
      <w:suppressAutoHyphens/>
    </w:pPr>
    <w:rPr>
      <w:rFonts w:ascii="Courier New" w:hAnsi="Courier New"/>
      <w:sz w:val="20"/>
      <w:lang w:val="en-US"/>
    </w:rPr>
  </w:style>
  <w:style w:type="paragraph" w:customStyle="1" w:styleId="UNITableHeading">
    <w:name w:val="UNI Table Heading"/>
    <w:basedOn w:val="TableHeading"/>
    <w:pPr>
      <w:jc w:val="left"/>
      <w:textAlignment w:val="center"/>
    </w:pPr>
    <w:rPr>
      <w:i w:val="0"/>
      <w:color w:val="FFFFFF"/>
      <w:spacing w:val="10"/>
      <w:sz w:val="18"/>
    </w:rPr>
  </w:style>
  <w:style w:type="paragraph" w:customStyle="1" w:styleId="UNITableContent">
    <w:name w:val="UNI Table Content"/>
    <w:basedOn w:val="TableContents"/>
    <w:pPr>
      <w:widowControl/>
      <w:textAlignment w:val="center"/>
    </w:pPr>
    <w:rPr>
      <w:color w:val="000000"/>
      <w:spacing w:val="10"/>
      <w:sz w:val="1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E47F5A"/>
    <w:rPr>
      <w:color w:val="0000FF"/>
      <w:u w:val="single"/>
    </w:rPr>
  </w:style>
  <w:style w:type="paragraph" w:styleId="NoSpacing">
    <w:name w:val="No Spacing"/>
    <w:uiPriority w:val="1"/>
    <w:qFormat/>
    <w:rsid w:val="0090672D"/>
    <w:pPr>
      <w:suppressAutoHyphens/>
      <w:spacing w:after="120"/>
    </w:pPr>
  </w:style>
  <w:style w:type="numbering" w:customStyle="1" w:styleId="Outline">
    <w:name w:val="Outline"/>
    <w:basedOn w:val="NoList"/>
    <w:pPr>
      <w:numPr>
        <w:numId w:val="2"/>
      </w:numPr>
    </w:pPr>
  </w:style>
  <w:style w:type="numbering" w:customStyle="1" w:styleId="UNICommontextwithindents">
    <w:name w:val="UNI Common text with indents"/>
    <w:basedOn w:val="NoList"/>
    <w:pPr>
      <w:numPr>
        <w:numId w:val="3"/>
      </w:numPr>
    </w:pPr>
  </w:style>
  <w:style w:type="numbering" w:customStyle="1" w:styleId="UNICommontextwithcharacterindents">
    <w:name w:val="UNI Common text with character indents"/>
    <w:basedOn w:val="NoList"/>
    <w:pPr>
      <w:numPr>
        <w:numId w:val="4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BA36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36E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36E2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09346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564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4BA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BAB"/>
    <w:rPr>
      <w:rFonts w:ascii="Segoe UI" w:hAnsi="Segoe UI" w:cs="Segoe UI"/>
      <w:sz w:val="18"/>
      <w:szCs w:val="18"/>
    </w:rPr>
  </w:style>
  <w:style w:type="paragraph" w:customStyle="1" w:styleId="uvcparagraph">
    <w:name w:val="uvcparagraph"/>
    <w:basedOn w:val="Normal"/>
    <w:rsid w:val="001441FC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n-US" w:eastAsia="en-US" w:bidi="he-IL"/>
    </w:rPr>
  </w:style>
  <w:style w:type="character" w:styleId="Strong">
    <w:name w:val="Strong"/>
    <w:basedOn w:val="DefaultParagraphFont"/>
    <w:uiPriority w:val="22"/>
    <w:qFormat/>
    <w:rsid w:val="001441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7884">
          <w:marLeft w:val="0"/>
          <w:marRight w:val="0"/>
          <w:marTop w:val="0"/>
          <w:marBottom w:val="270"/>
          <w:divBdr>
            <w:top w:val="none" w:sz="0" w:space="0" w:color="C0C0C0"/>
            <w:left w:val="none" w:sz="0" w:space="0" w:color="C0C0C0"/>
            <w:bottom w:val="none" w:sz="0" w:space="0" w:color="C0C0C0"/>
            <w:right w:val="none" w:sz="0" w:space="0" w:color="C0C0C0"/>
          </w:divBdr>
        </w:div>
        <w:div w:id="1109156508">
          <w:marLeft w:val="0"/>
          <w:marRight w:val="0"/>
          <w:marTop w:val="0"/>
          <w:marBottom w:val="0"/>
          <w:divBdr>
            <w:top w:val="none" w:sz="0" w:space="0" w:color="C0C0C0"/>
            <w:left w:val="none" w:sz="0" w:space="0" w:color="C0C0C0"/>
            <w:bottom w:val="none" w:sz="0" w:space="0" w:color="C0C0C0"/>
            <w:right w:val="none" w:sz="0" w:space="0" w:color="C0C0C0"/>
          </w:divBdr>
        </w:div>
      </w:divsChild>
    </w:div>
    <w:div w:id="7920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847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501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232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!UCL%20tretak\44%20REQ%20sprava%20pozadavku\Dlouha_Zprava.ot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F576601A-BAFD-415D-B787-E6571E439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Dlouha_Zprava.ott</Template>
  <TotalTime>4926</TotalTime>
  <Pages>38</Pages>
  <Words>10032</Words>
  <Characters>57189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Amdocs</Company>
  <LinksUpToDate>false</LinksUpToDate>
  <CharactersWithSpaces>67087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Majer</dc:creator>
  <cp:lastModifiedBy>Pavel Majer</cp:lastModifiedBy>
  <cp:revision>72</cp:revision>
  <cp:lastPrinted>2018-04-19T15:11:00Z</cp:lastPrinted>
  <dcterms:created xsi:type="dcterms:W3CDTF">2018-03-14T22:58:00Z</dcterms:created>
  <dcterms:modified xsi:type="dcterms:W3CDTF">2018-04-23T17:01:00Z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